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4" w:type="dxa"/>
        <w:tblLayout w:type="fixed"/>
        <w:tblCellMar>
          <w:left w:w="0" w:type="dxa"/>
          <w:right w:w="0" w:type="dxa"/>
        </w:tblCellMar>
        <w:tblLook w:val="0000" w:firstRow="0" w:lastRow="0" w:firstColumn="0" w:lastColumn="0" w:noHBand="0" w:noVBand="0"/>
      </w:tblPr>
      <w:tblGrid>
        <w:gridCol w:w="9640"/>
      </w:tblGrid>
      <w:tr w:rsidR="00E25C7D" w:rsidRPr="00AB1102" w14:paraId="591ECBC2" w14:textId="77777777">
        <w:trPr>
          <w:cantSplit/>
        </w:trPr>
        <w:tc>
          <w:tcPr>
            <w:tcW w:w="9640" w:type="dxa"/>
          </w:tcPr>
          <w:bookmarkStart w:id="0" w:name="_Hlk201217506"/>
          <w:p w14:paraId="3314B6D9" w14:textId="12E442D2" w:rsidR="00E25C7D" w:rsidRPr="00AB1102" w:rsidRDefault="008224FD" w:rsidP="000C219B">
            <w:pPr>
              <w:jc w:val="center"/>
            </w:pPr>
            <w:r w:rsidRPr="00AB1102">
              <w:rPr>
                <w:noProof/>
              </w:rPr>
              <mc:AlternateContent>
                <mc:Choice Requires="wps">
                  <w:drawing>
                    <wp:anchor distT="0" distB="0" distL="114300" distR="114300" simplePos="0" relativeHeight="251657728" behindDoc="0" locked="0" layoutInCell="0" allowOverlap="1" wp14:anchorId="2F6790F3" wp14:editId="1F812DC6">
                      <wp:simplePos x="0" y="0"/>
                      <wp:positionH relativeFrom="column">
                        <wp:posOffset>-275590</wp:posOffset>
                      </wp:positionH>
                      <wp:positionV relativeFrom="paragraph">
                        <wp:posOffset>43180</wp:posOffset>
                      </wp:positionV>
                      <wp:extent cx="6309995" cy="925512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9995" cy="925512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74139" id="Rectangle 6" o:spid="_x0000_s1026" style="position:absolute;margin-left:-21.7pt;margin-top:3.4pt;width:496.85pt;height:72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" o:allowincell="f" filled="f"/>
                  </w:pict>
                </mc:Fallback>
              </mc:AlternateContent>
            </w:r>
            <w:r w:rsidRPr="00AB1102">
              <w:rPr>
                <w:noProof/>
              </w:rPr>
              <mc:AlternateContent>
                <mc:Choice Requires="wps">
                  <w:drawing>
                    <wp:anchor distT="0" distB="0" distL="114300" distR="114300" simplePos="0" relativeHeight="251658752" behindDoc="1" locked="0" layoutInCell="0" allowOverlap="1" wp14:anchorId="65C9A172" wp14:editId="66B332B0">
                      <wp:simplePos x="0" y="0"/>
                      <wp:positionH relativeFrom="column">
                        <wp:posOffset>-224790</wp:posOffset>
                      </wp:positionH>
                      <wp:positionV relativeFrom="paragraph">
                        <wp:posOffset>-4445</wp:posOffset>
                      </wp:positionV>
                      <wp:extent cx="6224905" cy="934847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4905" cy="934847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60E308" id="Rectangle 7" o:spid="_x0000_s1026" style="position:absolute;margin-left:-17.7pt;margin-top:-.35pt;width:490.15pt;height:736.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" o:allowincell="f" filled="f" fillcolor="#ff9"/>
                  </w:pict>
                </mc:Fallback>
              </mc:AlternateContent>
            </w:r>
          </w:p>
          <w:p w14:paraId="3CB761FF" w14:textId="77777777" w:rsidR="00496FDB" w:rsidRPr="00AB1102" w:rsidRDefault="00496FDB" w:rsidP="004C10EC">
            <w:pPr>
              <w:spacing w:line="360" w:lineRule="auto"/>
              <w:jc w:val="center"/>
              <w:rPr>
                <w:b/>
                <w:bCs/>
                <w:sz w:val="28"/>
                <w:szCs w:val="28"/>
              </w:rPr>
            </w:pPr>
            <w:r w:rsidRPr="00AB1102">
              <w:rPr>
                <w:b/>
                <w:bCs/>
                <w:sz w:val="28"/>
                <w:szCs w:val="28"/>
              </w:rPr>
              <w:t>BỘ GIÁO DỤC VÀ ĐÀO TẠO</w:t>
            </w:r>
          </w:p>
          <w:p w14:paraId="62375232" w14:textId="77777777" w:rsidR="008E3853" w:rsidRPr="00AB1102" w:rsidRDefault="008E3853" w:rsidP="004C10EC">
            <w:pPr>
              <w:spacing w:line="360" w:lineRule="auto"/>
              <w:jc w:val="center"/>
              <w:rPr>
                <w:b/>
                <w:bCs/>
                <w:sz w:val="28"/>
                <w:szCs w:val="28"/>
              </w:rPr>
            </w:pPr>
            <w:r w:rsidRPr="00AB1102">
              <w:rPr>
                <w:b/>
                <w:bCs/>
                <w:sz w:val="28"/>
                <w:szCs w:val="28"/>
              </w:rPr>
              <w:t>TRƯỜNG ĐẠI HỌC HOA SEN</w:t>
            </w:r>
          </w:p>
          <w:p w14:paraId="7F592AD7" w14:textId="73F72342" w:rsidR="008E3853" w:rsidRPr="00AB1102" w:rsidRDefault="0090039C" w:rsidP="004C10EC">
            <w:pPr>
              <w:spacing w:line="360" w:lineRule="auto"/>
              <w:jc w:val="center"/>
              <w:rPr>
                <w:b/>
                <w:bCs/>
                <w:sz w:val="28"/>
                <w:szCs w:val="28"/>
              </w:rPr>
            </w:pPr>
            <w:r w:rsidRPr="00AB1102">
              <w:rPr>
                <w:b/>
                <w:bCs/>
                <w:sz w:val="28"/>
                <w:szCs w:val="28"/>
              </w:rPr>
              <w:t xml:space="preserve">KHOA CÔNG NGHỆ </w:t>
            </w:r>
          </w:p>
          <w:p w14:paraId="1ACD82C7" w14:textId="77777777" w:rsidR="00E25C7D" w:rsidRPr="00AB1102" w:rsidRDefault="00E25C7D"/>
        </w:tc>
      </w:tr>
      <w:bookmarkEnd w:id="0"/>
    </w:tbl>
    <w:p w14:paraId="0D7BA58D" w14:textId="4E4A4920" w:rsidR="00E25C7D" w:rsidRPr="00AB1102" w:rsidRDefault="00E25C7D">
      <w:pPr>
        <w:jc w:val="center"/>
      </w:pPr>
    </w:p>
    <w:p w14:paraId="5B8ABE0E" w14:textId="77777777" w:rsidR="00E25C7D" w:rsidRPr="00AB1102" w:rsidRDefault="00E25C7D">
      <w:pPr>
        <w:jc w:val="center"/>
        <w:rPr>
          <w:b/>
          <w:sz w:val="44"/>
        </w:rPr>
      </w:pPr>
    </w:p>
    <w:p w14:paraId="74AA02E3" w14:textId="77777777" w:rsidR="00E25C7D" w:rsidRPr="00AB1102" w:rsidRDefault="00E25C7D">
      <w:pPr>
        <w:jc w:val="center"/>
        <w:rPr>
          <w:b/>
          <w:sz w:val="44"/>
        </w:rPr>
      </w:pPr>
    </w:p>
    <w:p w14:paraId="393DBC92" w14:textId="77777777" w:rsidR="000C219B" w:rsidRPr="00AB1102" w:rsidRDefault="008224FD">
      <w:pPr>
        <w:jc w:val="center"/>
        <w:rPr>
          <w:b/>
          <w:sz w:val="44"/>
        </w:rPr>
      </w:pPr>
      <w:r w:rsidRPr="00AB1102">
        <w:rPr>
          <w:b/>
          <w:noProof/>
          <w:sz w:val="44"/>
        </w:rPr>
        <mc:AlternateContent>
          <mc:Choice Requires="wps">
            <w:drawing>
              <wp:anchor distT="0" distB="0" distL="114300" distR="114300" simplePos="0" relativeHeight="251656704" behindDoc="0" locked="0" layoutInCell="1" allowOverlap="1" wp14:anchorId="4E20D9D3" wp14:editId="5D516026">
                <wp:simplePos x="0" y="0"/>
                <wp:positionH relativeFrom="column">
                  <wp:posOffset>-139700</wp:posOffset>
                </wp:positionH>
                <wp:positionV relativeFrom="paragraph">
                  <wp:posOffset>250825</wp:posOffset>
                </wp:positionV>
                <wp:extent cx="5657850" cy="1026160"/>
                <wp:effectExtent l="0" t="0" r="0"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57850" cy="102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234B5C" w14:textId="77777777" w:rsidR="00C32831" w:rsidRDefault="00C32831" w:rsidP="008224FD">
                            <w:pPr>
                              <w:pStyle w:val="NormalWeb"/>
                              <w:spacing w:before="0" w:beforeAutospacing="0" w:after="0" w:afterAutospacing="0"/>
                              <w:jc w:val="center"/>
                              <w:rPr>
                                <w:rFonts w:ascii="Tahoma" w:eastAsia="Tahoma" w:hAnsi="Tahoma" w:cs="Tahoma"/>
                                <w:shadow/>
                                <w:color w:val="000000"/>
                                <w:sz w:val="72"/>
                                <w:szCs w:val="72"/>
                                <w14:shadow w14:blurRad="0" w14:dist="45847" w14:dir="2021404" w14:sx="100000" w14:sy="100000" w14:kx="0" w14:ky="0" w14:algn="ctr">
                                  <w14:srgbClr w14:val="C0C0C0"/>
                                </w14:shadow>
                              </w:rPr>
                            </w:pPr>
                            <w:r>
                              <w:rPr>
                                <w:rFonts w:ascii="Tahoma" w:eastAsia="Tahoma" w:hAnsi="Tahoma" w:cs="Tahoma"/>
                                <w:shadow/>
                                <w:color w:val="000000"/>
                                <w:sz w:val="72"/>
                                <w:szCs w:val="72"/>
                                <w14:shadow w14:blurRad="0" w14:dist="45847" w14:dir="2021404" w14:sx="100000" w14:sy="100000" w14:kx="0" w14:ky="0" w14:algn="ctr">
                                  <w14:srgbClr w14:val="C0C0C0"/>
                                </w14:shadow>
                              </w:rPr>
                              <w:t xml:space="preserve">BÁO CÁO </w:t>
                            </w:r>
                          </w:p>
                          <w:p w14:paraId="1C0ECE8F" w14:textId="77777777" w:rsidR="008224FD" w:rsidRDefault="008224FD" w:rsidP="008224FD">
                            <w:pPr>
                              <w:pStyle w:val="NormalWeb"/>
                              <w:spacing w:before="0" w:beforeAutospacing="0" w:after="0" w:afterAutospacing="0"/>
                              <w:jc w:val="center"/>
                            </w:pPr>
                            <w:r>
                              <w:rPr>
                                <w:rFonts w:ascii="Tahoma" w:eastAsia="Tahoma" w:hAnsi="Tahoma" w:cs="Tahoma"/>
                                <w:shadow/>
                                <w:color w:val="000000"/>
                                <w:sz w:val="72"/>
                                <w:szCs w:val="72"/>
                                <w14:shadow w14:blurRad="0" w14:dist="45847" w14:dir="2021404" w14:sx="100000" w14:sy="100000" w14:kx="0" w14:ky="0" w14:algn="ctr">
                                  <w14:srgbClr w14:val="C0C0C0"/>
                                </w14:shadow>
                              </w:rPr>
                              <w:t>ĐỒ ÁN CHUYÊN NGÀNH 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E20D9D3" id="_x0000_t202" coordsize="21600,21600" o:spt="202" path="m,l,21600r21600,l21600,xe">
                <v:stroke joinstyle="miter"/>
                <v:path gradientshapeok="t" o:connecttype="rect"/>
              </v:shapetype>
              <v:shape id="WordArt 5" o:spid="_x0000_s1026" type="#_x0000_t202" style="position:absolute;left:0;text-align:left;margin-left:-11pt;margin-top:19.75pt;width:445.5pt;height:8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" filled="f" stroked="f">
                <v:stroke joinstyle="round"/>
                <o:lock v:ext="edit" shapetype="t"/>
                <v:textbox style="mso-fit-shape-to-text:t">
                  <w:txbxContent>
                    <w:p w14:paraId="23234B5C" w14:textId="77777777" w:rsidR="00C32831" w:rsidRDefault="00C32831" w:rsidP="008224FD">
                      <w:pPr>
                        <w:pStyle w:val="NormalWeb"/>
                        <w:spacing w:before="0" w:beforeAutospacing="0" w:after="0" w:afterAutospacing="0"/>
                        <w:jc w:val="center"/>
                        <w:rPr>
                          <w:rFonts w:ascii="Tahoma" w:eastAsia="Tahoma" w:hAnsi="Tahoma" w:cs="Tahoma"/>
                          <w:shadow/>
                          <w:color w:val="000000"/>
                          <w:sz w:val="72"/>
                          <w:szCs w:val="72"/>
                          <w14:shadow w14:blurRad="0" w14:dist="45847" w14:dir="2021404" w14:sx="100000" w14:sy="100000" w14:kx="0" w14:ky="0" w14:algn="ctr">
                            <w14:srgbClr w14:val="C0C0C0"/>
                          </w14:shadow>
                        </w:rPr>
                      </w:pPr>
                      <w:r>
                        <w:rPr>
                          <w:rFonts w:ascii="Tahoma" w:eastAsia="Tahoma" w:hAnsi="Tahoma" w:cs="Tahoma"/>
                          <w:shadow/>
                          <w:color w:val="000000"/>
                          <w:sz w:val="72"/>
                          <w:szCs w:val="72"/>
                          <w14:shadow w14:blurRad="0" w14:dist="45847" w14:dir="2021404" w14:sx="100000" w14:sy="100000" w14:kx="0" w14:ky="0" w14:algn="ctr">
                            <w14:srgbClr w14:val="C0C0C0"/>
                          </w14:shadow>
                        </w:rPr>
                        <w:t xml:space="preserve">BÁO CÁO </w:t>
                      </w:r>
                    </w:p>
                    <w:p w14:paraId="1C0ECE8F" w14:textId="77777777" w:rsidR="008224FD" w:rsidRDefault="008224FD" w:rsidP="008224FD">
                      <w:pPr>
                        <w:pStyle w:val="NormalWeb"/>
                        <w:spacing w:before="0" w:beforeAutospacing="0" w:after="0" w:afterAutospacing="0"/>
                        <w:jc w:val="center"/>
                      </w:pPr>
                      <w:r>
                        <w:rPr>
                          <w:rFonts w:ascii="Tahoma" w:eastAsia="Tahoma" w:hAnsi="Tahoma" w:cs="Tahoma"/>
                          <w:shadow/>
                          <w:color w:val="000000"/>
                          <w:sz w:val="72"/>
                          <w:szCs w:val="72"/>
                          <w14:shadow w14:blurRad="0" w14:dist="45847" w14:dir="2021404" w14:sx="100000" w14:sy="100000" w14:kx="0" w14:ky="0" w14:algn="ctr">
                            <w14:srgbClr w14:val="C0C0C0"/>
                          </w14:shadow>
                        </w:rPr>
                        <w:t>ĐỒ ÁN CHUYÊN NGÀNH A</w:t>
                      </w:r>
                    </w:p>
                  </w:txbxContent>
                </v:textbox>
              </v:shape>
            </w:pict>
          </mc:Fallback>
        </mc:AlternateContent>
      </w:r>
    </w:p>
    <w:p w14:paraId="1077FB7E" w14:textId="77777777" w:rsidR="000C219B" w:rsidRPr="00AB1102" w:rsidRDefault="000C219B">
      <w:pPr>
        <w:jc w:val="center"/>
        <w:rPr>
          <w:b/>
          <w:sz w:val="44"/>
        </w:rPr>
      </w:pPr>
    </w:p>
    <w:p w14:paraId="65F7CB11" w14:textId="77777777" w:rsidR="000C219B" w:rsidRPr="00AB1102" w:rsidRDefault="000C219B">
      <w:pPr>
        <w:jc w:val="center"/>
        <w:rPr>
          <w:b/>
          <w:sz w:val="44"/>
        </w:rPr>
      </w:pPr>
    </w:p>
    <w:p w14:paraId="6E363127" w14:textId="77777777" w:rsidR="00E25C7D" w:rsidRPr="00AB1102" w:rsidRDefault="00E25C7D">
      <w:pPr>
        <w:jc w:val="center"/>
        <w:rPr>
          <w:b/>
          <w:sz w:val="44"/>
        </w:rPr>
      </w:pPr>
    </w:p>
    <w:p w14:paraId="3008872D" w14:textId="77777777" w:rsidR="00E25C7D" w:rsidRPr="00AB1102" w:rsidRDefault="00E25C7D">
      <w:pPr>
        <w:jc w:val="center"/>
        <w:rPr>
          <w:b/>
          <w:sz w:val="44"/>
        </w:rPr>
      </w:pPr>
      <w:r w:rsidRPr="00AB1102">
        <w:rPr>
          <w:b/>
          <w:sz w:val="32"/>
        </w:rPr>
        <w:tab/>
      </w:r>
    </w:p>
    <w:p w14:paraId="5236934D" w14:textId="77777777" w:rsidR="00E25C7D" w:rsidRPr="00AB1102" w:rsidRDefault="00E25C7D">
      <w:pPr>
        <w:tabs>
          <w:tab w:val="left" w:pos="1440"/>
          <w:tab w:val="left" w:pos="4680"/>
          <w:tab w:val="left" w:pos="4950"/>
        </w:tabs>
        <w:jc w:val="center"/>
        <w:rPr>
          <w:b/>
          <w:sz w:val="44"/>
        </w:rPr>
      </w:pPr>
    </w:p>
    <w:p w14:paraId="12BDD588" w14:textId="77777777" w:rsidR="00E25C7D" w:rsidRPr="00AB1102" w:rsidRDefault="00E25C7D">
      <w:pPr>
        <w:tabs>
          <w:tab w:val="left" w:pos="1440"/>
          <w:tab w:val="left" w:pos="4680"/>
          <w:tab w:val="left" w:pos="4950"/>
        </w:tabs>
        <w:jc w:val="center"/>
        <w:rPr>
          <w:b/>
          <w:sz w:val="44"/>
        </w:rPr>
      </w:pPr>
    </w:p>
    <w:p w14:paraId="17B56CBE" w14:textId="496A76CB" w:rsidR="00E25C7D" w:rsidRPr="00AB1102" w:rsidRDefault="007C2B53" w:rsidP="00024A3A">
      <w:pPr>
        <w:tabs>
          <w:tab w:val="left" w:pos="1440"/>
          <w:tab w:val="left" w:pos="4680"/>
        </w:tabs>
        <w:spacing w:line="360" w:lineRule="auto"/>
        <w:jc w:val="center"/>
        <w:rPr>
          <w:b/>
          <w:sz w:val="32"/>
        </w:rPr>
      </w:pPr>
      <w:r w:rsidRPr="00AB1102">
        <w:rPr>
          <w:b/>
          <w:sz w:val="32"/>
        </w:rPr>
        <w:t>Tên đề tài:</w:t>
      </w:r>
      <w:r w:rsidR="00376790" w:rsidRPr="00AB1102">
        <w:rPr>
          <w:b/>
          <w:sz w:val="32"/>
        </w:rPr>
        <w:t xml:space="preserve"> Xây dựng </w:t>
      </w:r>
      <w:r w:rsidR="00386714" w:rsidRPr="00AB1102">
        <w:rPr>
          <w:b/>
          <w:sz w:val="32"/>
        </w:rPr>
        <w:t>trang web quản lý trường mầm non</w:t>
      </w:r>
    </w:p>
    <w:p w14:paraId="2619808E" w14:textId="77777777" w:rsidR="00E25C7D" w:rsidRPr="00AB1102" w:rsidRDefault="00E25C7D">
      <w:pPr>
        <w:tabs>
          <w:tab w:val="left" w:pos="1440"/>
          <w:tab w:val="left" w:pos="4680"/>
        </w:tabs>
        <w:rPr>
          <w:b/>
          <w:sz w:val="32"/>
        </w:rPr>
      </w:pPr>
    </w:p>
    <w:p w14:paraId="3B657EA9" w14:textId="77777777" w:rsidR="00E25C7D" w:rsidRPr="00AB1102" w:rsidRDefault="00E25C7D">
      <w:pPr>
        <w:tabs>
          <w:tab w:val="left" w:pos="1440"/>
          <w:tab w:val="left" w:pos="4680"/>
        </w:tabs>
        <w:rPr>
          <w:b/>
          <w:sz w:val="32"/>
        </w:rPr>
      </w:pPr>
    </w:p>
    <w:p w14:paraId="3FB8E047" w14:textId="0B3866D8" w:rsidR="00E25C7D" w:rsidRPr="00AB1102" w:rsidRDefault="00E25C7D" w:rsidP="000E2BD0">
      <w:pPr>
        <w:tabs>
          <w:tab w:val="left" w:pos="360"/>
          <w:tab w:val="left" w:pos="3240"/>
        </w:tabs>
        <w:spacing w:after="120"/>
        <w:rPr>
          <w:b/>
        </w:rPr>
      </w:pPr>
      <w:r w:rsidRPr="00AB1102">
        <w:rPr>
          <w:b/>
        </w:rPr>
        <w:tab/>
      </w:r>
      <w:r w:rsidR="00A5138E" w:rsidRPr="00AB1102">
        <w:rPr>
          <w:b/>
        </w:rPr>
        <w:t>Giảng viên hướng dẫn</w:t>
      </w:r>
      <w:r w:rsidRPr="00AB1102">
        <w:rPr>
          <w:b/>
        </w:rPr>
        <w:tab/>
        <w:t xml:space="preserve">: </w:t>
      </w:r>
      <w:r w:rsidR="00386714" w:rsidRPr="00AB1102">
        <w:rPr>
          <w:b/>
        </w:rPr>
        <w:t xml:space="preserve">Cô </w:t>
      </w:r>
      <w:r w:rsidR="00C84EB0" w:rsidRPr="00AB1102">
        <w:rPr>
          <w:b/>
        </w:rPr>
        <w:t>Nguyễn Thị Thu Dự</w:t>
      </w:r>
    </w:p>
    <w:p w14:paraId="3280D730" w14:textId="75F7A0A3" w:rsidR="00BB161C" w:rsidRPr="00AB1102" w:rsidRDefault="00BB161C" w:rsidP="000E2BD0">
      <w:pPr>
        <w:tabs>
          <w:tab w:val="left" w:pos="360"/>
          <w:tab w:val="left" w:pos="3240"/>
        </w:tabs>
        <w:spacing w:after="120"/>
        <w:rPr>
          <w:b/>
        </w:rPr>
      </w:pPr>
      <w:r w:rsidRPr="00AB1102">
        <w:rPr>
          <w:b/>
        </w:rPr>
        <w:tab/>
        <w:t>Thời gian thực hiện</w:t>
      </w:r>
      <w:r w:rsidRPr="00AB1102">
        <w:rPr>
          <w:b/>
        </w:rPr>
        <w:tab/>
        <w:t xml:space="preserve">: </w:t>
      </w:r>
      <w:r w:rsidR="00DD760F" w:rsidRPr="00AB1102">
        <w:rPr>
          <w:b/>
        </w:rPr>
        <w:t xml:space="preserve">Từ </w:t>
      </w:r>
      <w:r w:rsidR="00D7448E" w:rsidRPr="00AB1102">
        <w:rPr>
          <w:b/>
        </w:rPr>
        <w:t>24</w:t>
      </w:r>
      <w:r w:rsidR="00535C53" w:rsidRPr="00AB1102">
        <w:rPr>
          <w:b/>
        </w:rPr>
        <w:t>/0</w:t>
      </w:r>
      <w:r w:rsidR="00D7448E" w:rsidRPr="00AB1102">
        <w:rPr>
          <w:b/>
        </w:rPr>
        <w:t>3</w:t>
      </w:r>
      <w:r w:rsidR="00535C53" w:rsidRPr="00AB1102">
        <w:rPr>
          <w:b/>
        </w:rPr>
        <w:t>/202</w:t>
      </w:r>
      <w:r w:rsidR="00386714" w:rsidRPr="00AB1102">
        <w:rPr>
          <w:b/>
        </w:rPr>
        <w:t>6</w:t>
      </w:r>
      <w:r w:rsidR="00535C53" w:rsidRPr="00AB1102">
        <w:rPr>
          <w:b/>
        </w:rPr>
        <w:t xml:space="preserve"> đến 2</w:t>
      </w:r>
      <w:r w:rsidR="00D7448E" w:rsidRPr="00AB1102">
        <w:rPr>
          <w:b/>
        </w:rPr>
        <w:t>8</w:t>
      </w:r>
      <w:r w:rsidR="00535C53" w:rsidRPr="00AB1102">
        <w:rPr>
          <w:b/>
        </w:rPr>
        <w:t>/</w:t>
      </w:r>
      <w:r w:rsidR="00D7448E" w:rsidRPr="00AB1102">
        <w:rPr>
          <w:b/>
        </w:rPr>
        <w:t>06</w:t>
      </w:r>
      <w:r w:rsidR="00535C53" w:rsidRPr="00AB1102">
        <w:rPr>
          <w:b/>
        </w:rPr>
        <w:t>/202</w:t>
      </w:r>
      <w:r w:rsidR="00386714" w:rsidRPr="00AB1102">
        <w:rPr>
          <w:b/>
        </w:rPr>
        <w:t>6</w:t>
      </w:r>
    </w:p>
    <w:p w14:paraId="13CC2CA6" w14:textId="6176A649" w:rsidR="00E25C7D" w:rsidRPr="00AB1102" w:rsidRDefault="00E25C7D" w:rsidP="000E2BD0">
      <w:pPr>
        <w:tabs>
          <w:tab w:val="left" w:pos="360"/>
          <w:tab w:val="left" w:pos="3240"/>
          <w:tab w:val="left" w:pos="6480"/>
        </w:tabs>
        <w:spacing w:after="120"/>
        <w:rPr>
          <w:b/>
        </w:rPr>
      </w:pPr>
      <w:r w:rsidRPr="00AB1102">
        <w:rPr>
          <w:b/>
        </w:rPr>
        <w:tab/>
      </w:r>
      <w:r w:rsidR="00496FDB" w:rsidRPr="00AB1102">
        <w:rPr>
          <w:b/>
        </w:rPr>
        <w:t>Nhóm s</w:t>
      </w:r>
      <w:r w:rsidR="00A5138E" w:rsidRPr="00AB1102">
        <w:rPr>
          <w:b/>
        </w:rPr>
        <w:t>inh viên thực hiện</w:t>
      </w:r>
      <w:r w:rsidRPr="00AB1102">
        <w:rPr>
          <w:b/>
        </w:rPr>
        <w:tab/>
        <w:t>:</w:t>
      </w:r>
      <w:r w:rsidR="004F50EC" w:rsidRPr="00AB1102">
        <w:rPr>
          <w:b/>
        </w:rPr>
        <w:t xml:space="preserve"> </w:t>
      </w:r>
      <w:r w:rsidR="00386714" w:rsidRPr="00AB1102">
        <w:rPr>
          <w:b/>
        </w:rPr>
        <w:t>Huỳnh Hoàng Thịnh</w:t>
      </w:r>
      <w:r w:rsidR="004902C8" w:rsidRPr="00AB1102">
        <w:rPr>
          <w:b/>
        </w:rPr>
        <w:tab/>
        <w:t xml:space="preserve">MSSV: </w:t>
      </w:r>
      <w:r w:rsidR="00C84EB0" w:rsidRPr="00AB1102">
        <w:rPr>
          <w:b/>
        </w:rPr>
        <w:t>22101928</w:t>
      </w:r>
    </w:p>
    <w:p w14:paraId="1AD9987A" w14:textId="7E757535" w:rsidR="004D02EE" w:rsidRPr="00AB1102" w:rsidRDefault="004D02EE" w:rsidP="000E2BD0">
      <w:pPr>
        <w:tabs>
          <w:tab w:val="left" w:pos="360"/>
          <w:tab w:val="left" w:pos="3240"/>
          <w:tab w:val="left" w:pos="6480"/>
        </w:tabs>
        <w:spacing w:after="120"/>
        <w:rPr>
          <w:b/>
        </w:rPr>
      </w:pPr>
      <w:r w:rsidRPr="00AB1102">
        <w:rPr>
          <w:b/>
        </w:rPr>
        <w:tab/>
      </w:r>
      <w:r w:rsidRPr="00AB1102">
        <w:rPr>
          <w:b/>
        </w:rPr>
        <w:tab/>
        <w:t>:</w:t>
      </w:r>
      <w:r w:rsidR="004F50EC" w:rsidRPr="00AB1102">
        <w:rPr>
          <w:b/>
        </w:rPr>
        <w:t xml:space="preserve"> Lê </w:t>
      </w:r>
      <w:r w:rsidR="00386714" w:rsidRPr="00AB1102">
        <w:rPr>
          <w:b/>
        </w:rPr>
        <w:t>Nguyễn Quỳnh Thoa</w:t>
      </w:r>
      <w:r w:rsidR="004902C8" w:rsidRPr="00AB1102">
        <w:rPr>
          <w:b/>
        </w:rPr>
        <w:tab/>
        <w:t xml:space="preserve">MSSV: </w:t>
      </w:r>
      <w:r w:rsidR="00376790" w:rsidRPr="00AB1102">
        <w:rPr>
          <w:b/>
        </w:rPr>
        <w:t>221</w:t>
      </w:r>
      <w:r w:rsidR="00C84EB0" w:rsidRPr="00AB1102">
        <w:rPr>
          <w:b/>
        </w:rPr>
        <w:t>23023</w:t>
      </w:r>
    </w:p>
    <w:p w14:paraId="28BB2E54" w14:textId="0167C68E" w:rsidR="00376790" w:rsidRPr="00AB1102" w:rsidRDefault="00376790" w:rsidP="000E2BD0">
      <w:pPr>
        <w:tabs>
          <w:tab w:val="left" w:pos="360"/>
          <w:tab w:val="left" w:pos="3240"/>
          <w:tab w:val="left" w:pos="6480"/>
        </w:tabs>
        <w:spacing w:after="120"/>
        <w:rPr>
          <w:b/>
        </w:rPr>
      </w:pPr>
      <w:r w:rsidRPr="00AB1102">
        <w:rPr>
          <w:b/>
        </w:rPr>
        <w:tab/>
      </w:r>
      <w:r w:rsidRPr="00AB1102">
        <w:rPr>
          <w:b/>
        </w:rPr>
        <w:tab/>
      </w:r>
    </w:p>
    <w:p w14:paraId="2FED1439" w14:textId="46386A47" w:rsidR="004D02EE" w:rsidRPr="00AB1102" w:rsidRDefault="004D02EE" w:rsidP="000E2BD0">
      <w:pPr>
        <w:tabs>
          <w:tab w:val="left" w:pos="360"/>
          <w:tab w:val="left" w:pos="3240"/>
        </w:tabs>
        <w:spacing w:after="120"/>
        <w:rPr>
          <w:b/>
        </w:rPr>
      </w:pPr>
      <w:r w:rsidRPr="00AB1102">
        <w:rPr>
          <w:b/>
        </w:rPr>
        <w:tab/>
      </w:r>
      <w:r w:rsidR="003C2382" w:rsidRPr="00AB1102">
        <w:rPr>
          <w:b/>
        </w:rPr>
        <w:t>Số nhóm</w:t>
      </w:r>
      <w:r w:rsidRPr="00AB1102">
        <w:rPr>
          <w:b/>
        </w:rPr>
        <w:tab/>
        <w:t>:</w:t>
      </w:r>
      <w:r w:rsidR="003C2382" w:rsidRPr="00AB1102">
        <w:rPr>
          <w:b/>
        </w:rPr>
        <w:t xml:space="preserve"> </w:t>
      </w:r>
      <w:r w:rsidR="004F50EC" w:rsidRPr="00AB1102">
        <w:rPr>
          <w:b/>
        </w:rPr>
        <w:t>1</w:t>
      </w:r>
    </w:p>
    <w:p w14:paraId="352DA207" w14:textId="77777777" w:rsidR="00E25C7D" w:rsidRPr="00AB1102" w:rsidRDefault="00E25C7D">
      <w:pPr>
        <w:tabs>
          <w:tab w:val="left" w:pos="1440"/>
          <w:tab w:val="left" w:pos="4680"/>
        </w:tabs>
        <w:rPr>
          <w:b/>
        </w:rPr>
      </w:pPr>
      <w:r w:rsidRPr="00AB1102">
        <w:rPr>
          <w:b/>
        </w:rPr>
        <w:tab/>
      </w:r>
      <w:r w:rsidRPr="00AB1102">
        <w:rPr>
          <w:b/>
        </w:rPr>
        <w:tab/>
        <w:t xml:space="preserve">  </w:t>
      </w:r>
    </w:p>
    <w:p w14:paraId="4EA3424F" w14:textId="77777777" w:rsidR="00E25C7D" w:rsidRPr="00AB1102" w:rsidRDefault="00E25C7D" w:rsidP="00AE20BA">
      <w:pPr>
        <w:rPr>
          <w:b/>
          <w:sz w:val="32"/>
        </w:rPr>
      </w:pPr>
    </w:p>
    <w:p w14:paraId="6833A4B1" w14:textId="77777777" w:rsidR="00E25C7D" w:rsidRPr="00AB1102" w:rsidRDefault="00E25C7D">
      <w:pPr>
        <w:jc w:val="center"/>
        <w:rPr>
          <w:b/>
          <w:sz w:val="24"/>
        </w:rPr>
      </w:pPr>
    </w:p>
    <w:p w14:paraId="20420BE5" w14:textId="77777777" w:rsidR="00E25C7D" w:rsidRPr="00AB1102" w:rsidRDefault="00E25C7D">
      <w:pPr>
        <w:jc w:val="center"/>
        <w:rPr>
          <w:b/>
          <w:sz w:val="24"/>
        </w:rPr>
      </w:pPr>
    </w:p>
    <w:p w14:paraId="20CF11C2" w14:textId="77777777" w:rsidR="00E25C7D" w:rsidRPr="00AB1102" w:rsidRDefault="00E25C7D">
      <w:pPr>
        <w:jc w:val="center"/>
        <w:rPr>
          <w:b/>
          <w:sz w:val="24"/>
        </w:rPr>
      </w:pPr>
    </w:p>
    <w:p w14:paraId="42E8F07B" w14:textId="77777777" w:rsidR="00E25C7D" w:rsidRPr="00AB1102" w:rsidRDefault="00E25C7D">
      <w:pPr>
        <w:jc w:val="center"/>
        <w:rPr>
          <w:b/>
          <w:sz w:val="24"/>
        </w:rPr>
      </w:pPr>
    </w:p>
    <w:p w14:paraId="7D5E7094" w14:textId="77777777" w:rsidR="00E25C7D" w:rsidRPr="00AB1102" w:rsidRDefault="00E25C7D">
      <w:pPr>
        <w:jc w:val="center"/>
        <w:rPr>
          <w:b/>
          <w:sz w:val="24"/>
        </w:rPr>
      </w:pPr>
    </w:p>
    <w:p w14:paraId="2B11CC10" w14:textId="77777777" w:rsidR="00E25C7D" w:rsidRPr="00AB1102" w:rsidRDefault="00E25C7D">
      <w:pPr>
        <w:jc w:val="center"/>
        <w:rPr>
          <w:b/>
          <w:sz w:val="24"/>
        </w:rPr>
      </w:pPr>
    </w:p>
    <w:p w14:paraId="64CE43AC" w14:textId="77777777" w:rsidR="007C2B53" w:rsidRPr="00AB1102" w:rsidRDefault="007C2B53">
      <w:pPr>
        <w:jc w:val="center"/>
        <w:rPr>
          <w:b/>
          <w:sz w:val="24"/>
        </w:rPr>
      </w:pPr>
    </w:p>
    <w:p w14:paraId="0BE46CD0" w14:textId="0712F68E" w:rsidR="00482474" w:rsidRPr="00AB1102" w:rsidRDefault="00496FDB" w:rsidP="00482474">
      <w:pPr>
        <w:jc w:val="center"/>
        <w:rPr>
          <w:b/>
          <w:sz w:val="24"/>
        </w:rPr>
      </w:pPr>
      <w:r w:rsidRPr="00AB1102">
        <w:rPr>
          <w:b/>
          <w:sz w:val="24"/>
        </w:rPr>
        <w:t xml:space="preserve">THÁNG </w:t>
      </w:r>
      <w:r w:rsidR="00535C53" w:rsidRPr="00AB1102">
        <w:rPr>
          <w:b/>
          <w:sz w:val="24"/>
        </w:rPr>
        <w:t xml:space="preserve"> </w:t>
      </w:r>
      <w:r w:rsidR="00D7448E" w:rsidRPr="00AB1102">
        <w:rPr>
          <w:b/>
          <w:sz w:val="24"/>
        </w:rPr>
        <w:t>06</w:t>
      </w:r>
      <w:r w:rsidR="00535C53" w:rsidRPr="00AB1102">
        <w:rPr>
          <w:b/>
          <w:sz w:val="24"/>
        </w:rPr>
        <w:t xml:space="preserve"> / NĂM 202</w:t>
      </w:r>
      <w:r w:rsidR="00386714" w:rsidRPr="00AB1102">
        <w:rPr>
          <w:b/>
          <w:sz w:val="24"/>
        </w:rPr>
        <w:t>6</w:t>
      </w:r>
      <w:r w:rsidR="00865234" w:rsidRPr="00AB1102">
        <w:rPr>
          <w:b/>
          <w:sz w:val="24"/>
        </w:rPr>
        <w:br/>
      </w:r>
    </w:p>
    <w:p w14:paraId="221970FC" w14:textId="40F180BB" w:rsidR="00865234" w:rsidRPr="00AB1102" w:rsidRDefault="00865234" w:rsidP="00376790">
      <w:pPr>
        <w:spacing w:line="360" w:lineRule="auto"/>
        <w:jc w:val="center"/>
        <w:rPr>
          <w:b/>
          <w:sz w:val="24"/>
        </w:rPr>
      </w:pPr>
      <w:r w:rsidRPr="00AB1102">
        <w:rPr>
          <w:sz w:val="24"/>
        </w:rPr>
        <w:br w:type="page"/>
      </w:r>
      <w:r w:rsidRPr="00AB1102">
        <w:rPr>
          <w:b/>
          <w:bCs/>
          <w:sz w:val="28"/>
          <w:szCs w:val="28"/>
        </w:rPr>
        <w:lastRenderedPageBreak/>
        <w:t>BỘ GIÁO DỤC VÀ ĐÀO TẠO</w:t>
      </w:r>
    </w:p>
    <w:p w14:paraId="45103CFA" w14:textId="77777777" w:rsidR="00865234" w:rsidRPr="00AB1102" w:rsidRDefault="00865234" w:rsidP="00376790">
      <w:pPr>
        <w:spacing w:line="360" w:lineRule="auto"/>
        <w:jc w:val="center"/>
        <w:rPr>
          <w:b/>
          <w:bCs/>
          <w:sz w:val="28"/>
          <w:szCs w:val="28"/>
        </w:rPr>
      </w:pPr>
      <w:r w:rsidRPr="00AB1102">
        <w:rPr>
          <w:b/>
          <w:bCs/>
          <w:sz w:val="28"/>
          <w:szCs w:val="28"/>
        </w:rPr>
        <w:t>TRƯỜNG ĐẠI HỌC HOA SEN</w:t>
      </w:r>
    </w:p>
    <w:p w14:paraId="1B001CF6" w14:textId="7071FD97" w:rsidR="00865234" w:rsidRPr="00AB1102" w:rsidRDefault="00865234" w:rsidP="00376790">
      <w:pPr>
        <w:spacing w:line="360" w:lineRule="auto"/>
        <w:jc w:val="center"/>
        <w:rPr>
          <w:b/>
          <w:bCs/>
          <w:sz w:val="28"/>
          <w:szCs w:val="28"/>
        </w:rPr>
      </w:pPr>
      <w:r w:rsidRPr="00AB1102">
        <w:rPr>
          <w:b/>
          <w:bCs/>
          <w:sz w:val="28"/>
          <w:szCs w:val="28"/>
        </w:rPr>
        <w:t xml:space="preserve">KHOA CÔNG NGHỆ </w:t>
      </w:r>
    </w:p>
    <w:p w14:paraId="6E63D08C" w14:textId="77777777" w:rsidR="00865234" w:rsidRPr="00AB1102" w:rsidRDefault="00865234" w:rsidP="00865234">
      <w:pPr>
        <w:jc w:val="center"/>
      </w:pPr>
    </w:p>
    <w:p w14:paraId="06447A22" w14:textId="77777777" w:rsidR="00865234" w:rsidRPr="00AB1102" w:rsidRDefault="00865234" w:rsidP="00865234">
      <w:pPr>
        <w:jc w:val="center"/>
        <w:rPr>
          <w:b/>
          <w:sz w:val="44"/>
        </w:rPr>
      </w:pPr>
    </w:p>
    <w:p w14:paraId="0C0E13CA" w14:textId="77777777" w:rsidR="00865234" w:rsidRPr="00AB1102" w:rsidRDefault="00865234" w:rsidP="00865234">
      <w:pPr>
        <w:jc w:val="center"/>
        <w:rPr>
          <w:b/>
          <w:sz w:val="44"/>
        </w:rPr>
      </w:pPr>
    </w:p>
    <w:p w14:paraId="1319F105" w14:textId="77777777" w:rsidR="00865234" w:rsidRPr="00AB1102" w:rsidRDefault="00865234" w:rsidP="00865234">
      <w:pPr>
        <w:jc w:val="center"/>
        <w:rPr>
          <w:b/>
          <w:sz w:val="44"/>
        </w:rPr>
      </w:pPr>
    </w:p>
    <w:p w14:paraId="65400EFA" w14:textId="77777777" w:rsidR="00865234" w:rsidRPr="00AB1102" w:rsidRDefault="00865234" w:rsidP="00865234">
      <w:pPr>
        <w:jc w:val="center"/>
        <w:rPr>
          <w:b/>
          <w:sz w:val="44"/>
        </w:rPr>
      </w:pPr>
      <w:r w:rsidRPr="00AB1102">
        <w:rPr>
          <w:b/>
          <w:noProof/>
          <w:sz w:val="44"/>
        </w:rPr>
        <mc:AlternateContent>
          <mc:Choice Requires="wps">
            <w:drawing>
              <wp:anchor distT="0" distB="0" distL="114300" distR="114300" simplePos="0" relativeHeight="251660800" behindDoc="0" locked="0" layoutInCell="1" allowOverlap="1" wp14:anchorId="15E28340" wp14:editId="2DD1E1E1">
                <wp:simplePos x="0" y="0"/>
                <wp:positionH relativeFrom="column">
                  <wp:posOffset>-139700</wp:posOffset>
                </wp:positionH>
                <wp:positionV relativeFrom="paragraph">
                  <wp:posOffset>250825</wp:posOffset>
                </wp:positionV>
                <wp:extent cx="5657850" cy="1026160"/>
                <wp:effectExtent l="0" t="0" r="0" b="0"/>
                <wp:wrapNone/>
                <wp:docPr id="737418226"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57850" cy="102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F35E13C" w14:textId="77777777" w:rsidR="00865234" w:rsidRPr="00865234" w:rsidRDefault="00865234" w:rsidP="00865234">
                            <w:pPr>
                              <w:pStyle w:val="NormalWeb"/>
                              <w:spacing w:before="0" w:beforeAutospacing="0" w:after="0" w:afterAutospacing="0"/>
                              <w:jc w:val="center"/>
                              <w:rPr>
                                <w:rFonts w:ascii="Tahoma" w:eastAsia="Tahoma" w:hAnsi="Tahoma" w:cs="Tahoma"/>
                                <w:color w:val="000000"/>
                                <w:sz w:val="72"/>
                                <w:szCs w:val="72"/>
                                <w14:shadow w14:blurRad="0" w14:dist="45847" w14:dir="2021404" w14:sx="100000" w14:sy="100000" w14:kx="0" w14:ky="0" w14:algn="ctr">
                                  <w14:srgbClr w14:val="C0C0C0"/>
                                </w14:shadow>
                              </w:rPr>
                            </w:pPr>
                            <w:r w:rsidRPr="00865234">
                              <w:rPr>
                                <w:rFonts w:ascii="Tahoma" w:eastAsia="Tahoma" w:hAnsi="Tahoma" w:cs="Tahoma"/>
                                <w:color w:val="000000"/>
                                <w:sz w:val="72"/>
                                <w:szCs w:val="72"/>
                                <w14:shadow w14:blurRad="0" w14:dist="45847" w14:dir="2021404" w14:sx="100000" w14:sy="100000" w14:kx="0" w14:ky="0" w14:algn="ctr">
                                  <w14:srgbClr w14:val="C0C0C0"/>
                                </w14:shadow>
                              </w:rPr>
                              <w:t xml:space="preserve">BÁO CÁO </w:t>
                            </w:r>
                          </w:p>
                          <w:p w14:paraId="410E99BB" w14:textId="77777777" w:rsidR="00865234" w:rsidRDefault="00865234" w:rsidP="00865234">
                            <w:pPr>
                              <w:pStyle w:val="NormalWeb"/>
                              <w:spacing w:before="0" w:beforeAutospacing="0" w:after="0" w:afterAutospacing="0"/>
                              <w:jc w:val="center"/>
                            </w:pPr>
                            <w:r w:rsidRPr="00865234">
                              <w:rPr>
                                <w:rFonts w:ascii="Tahoma" w:eastAsia="Tahoma" w:hAnsi="Tahoma" w:cs="Tahoma"/>
                                <w:color w:val="000000"/>
                                <w:sz w:val="72"/>
                                <w:szCs w:val="72"/>
                                <w14:shadow w14:blurRad="0" w14:dist="45847" w14:dir="2021404" w14:sx="100000" w14:sy="100000" w14:kx="0" w14:ky="0" w14:algn="ctr">
                                  <w14:srgbClr w14:val="C0C0C0"/>
                                </w14:shadow>
                              </w:rPr>
                              <w:t>ĐỒ ÁN CHUYÊN NGÀNH 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5E28340" id="_x0000_s1027" type="#_x0000_t202" style="position:absolute;left:0;text-align:left;margin-left:-11pt;margin-top:19.75pt;width:445.5pt;height:80.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" filled="f" stroked="f">
                <v:stroke joinstyle="round"/>
                <o:lock v:ext="edit" shapetype="t"/>
                <v:textbox style="mso-fit-shape-to-text:t">
                  <w:txbxContent>
                    <w:p w14:paraId="2F35E13C" w14:textId="77777777" w:rsidR="00865234" w:rsidRPr="00865234" w:rsidRDefault="00865234" w:rsidP="00865234">
                      <w:pPr>
                        <w:pStyle w:val="NormalWeb"/>
                        <w:spacing w:before="0" w:beforeAutospacing="0" w:after="0" w:afterAutospacing="0"/>
                        <w:jc w:val="center"/>
                        <w:rPr>
                          <w:rFonts w:ascii="Tahoma" w:eastAsia="Tahoma" w:hAnsi="Tahoma" w:cs="Tahoma"/>
                          <w:color w:val="000000"/>
                          <w:sz w:val="72"/>
                          <w:szCs w:val="72"/>
                          <w14:shadow w14:blurRad="0" w14:dist="45847" w14:dir="2021404" w14:sx="100000" w14:sy="100000" w14:kx="0" w14:ky="0" w14:algn="ctr">
                            <w14:srgbClr w14:val="C0C0C0"/>
                          </w14:shadow>
                        </w:rPr>
                      </w:pPr>
                      <w:r w:rsidRPr="00865234">
                        <w:rPr>
                          <w:rFonts w:ascii="Tahoma" w:eastAsia="Tahoma" w:hAnsi="Tahoma" w:cs="Tahoma"/>
                          <w:color w:val="000000"/>
                          <w:sz w:val="72"/>
                          <w:szCs w:val="72"/>
                          <w14:shadow w14:blurRad="0" w14:dist="45847" w14:dir="2021404" w14:sx="100000" w14:sy="100000" w14:kx="0" w14:ky="0" w14:algn="ctr">
                            <w14:srgbClr w14:val="C0C0C0"/>
                          </w14:shadow>
                        </w:rPr>
                        <w:t xml:space="preserve">BÁO CÁO </w:t>
                      </w:r>
                    </w:p>
                    <w:p w14:paraId="410E99BB" w14:textId="77777777" w:rsidR="00865234" w:rsidRDefault="00865234" w:rsidP="00865234">
                      <w:pPr>
                        <w:pStyle w:val="NormalWeb"/>
                        <w:spacing w:before="0" w:beforeAutospacing="0" w:after="0" w:afterAutospacing="0"/>
                        <w:jc w:val="center"/>
                      </w:pPr>
                      <w:r w:rsidRPr="00865234">
                        <w:rPr>
                          <w:rFonts w:ascii="Tahoma" w:eastAsia="Tahoma" w:hAnsi="Tahoma" w:cs="Tahoma"/>
                          <w:color w:val="000000"/>
                          <w:sz w:val="72"/>
                          <w:szCs w:val="72"/>
                          <w14:shadow w14:blurRad="0" w14:dist="45847" w14:dir="2021404" w14:sx="100000" w14:sy="100000" w14:kx="0" w14:ky="0" w14:algn="ctr">
                            <w14:srgbClr w14:val="C0C0C0"/>
                          </w14:shadow>
                        </w:rPr>
                        <w:t>ĐỒ ÁN CHUYÊN NGÀNH A</w:t>
                      </w:r>
                    </w:p>
                  </w:txbxContent>
                </v:textbox>
              </v:shape>
            </w:pict>
          </mc:Fallback>
        </mc:AlternateContent>
      </w:r>
    </w:p>
    <w:p w14:paraId="658B7591" w14:textId="77777777" w:rsidR="00865234" w:rsidRPr="00AB1102" w:rsidRDefault="00865234" w:rsidP="00865234">
      <w:pPr>
        <w:jc w:val="center"/>
        <w:rPr>
          <w:b/>
          <w:sz w:val="44"/>
        </w:rPr>
      </w:pPr>
    </w:p>
    <w:p w14:paraId="322A3955" w14:textId="77777777" w:rsidR="00865234" w:rsidRPr="00AB1102" w:rsidRDefault="00865234" w:rsidP="00865234">
      <w:pPr>
        <w:jc w:val="center"/>
        <w:rPr>
          <w:b/>
          <w:sz w:val="44"/>
        </w:rPr>
      </w:pPr>
    </w:p>
    <w:p w14:paraId="18E63CCF" w14:textId="77777777" w:rsidR="00865234" w:rsidRPr="00AB1102" w:rsidRDefault="00865234" w:rsidP="00865234">
      <w:pPr>
        <w:jc w:val="center"/>
        <w:rPr>
          <w:b/>
          <w:sz w:val="44"/>
        </w:rPr>
      </w:pPr>
    </w:p>
    <w:p w14:paraId="53B79D40" w14:textId="77777777" w:rsidR="00865234" w:rsidRPr="00AB1102" w:rsidRDefault="00865234" w:rsidP="00865234">
      <w:pPr>
        <w:jc w:val="center"/>
        <w:rPr>
          <w:b/>
          <w:sz w:val="32"/>
        </w:rPr>
      </w:pPr>
    </w:p>
    <w:p w14:paraId="4618881A" w14:textId="77777777" w:rsidR="00865234" w:rsidRPr="00AB1102" w:rsidRDefault="00865234" w:rsidP="00865234">
      <w:pPr>
        <w:jc w:val="center"/>
        <w:rPr>
          <w:b/>
          <w:sz w:val="44"/>
        </w:rPr>
      </w:pPr>
      <w:r w:rsidRPr="00AB1102">
        <w:rPr>
          <w:b/>
          <w:sz w:val="32"/>
        </w:rPr>
        <w:tab/>
      </w:r>
    </w:p>
    <w:p w14:paraId="362A1DD8" w14:textId="77777777" w:rsidR="00865234" w:rsidRPr="00AB1102" w:rsidRDefault="00865234" w:rsidP="00865234">
      <w:pPr>
        <w:tabs>
          <w:tab w:val="left" w:pos="1440"/>
          <w:tab w:val="left" w:pos="4680"/>
          <w:tab w:val="left" w:pos="4950"/>
        </w:tabs>
        <w:jc w:val="center"/>
        <w:rPr>
          <w:b/>
          <w:sz w:val="44"/>
        </w:rPr>
      </w:pPr>
    </w:p>
    <w:p w14:paraId="08C7BD7D" w14:textId="77777777" w:rsidR="00865234" w:rsidRPr="00AB1102" w:rsidRDefault="00865234" w:rsidP="00865234">
      <w:pPr>
        <w:tabs>
          <w:tab w:val="left" w:pos="1440"/>
          <w:tab w:val="left" w:pos="4680"/>
          <w:tab w:val="left" w:pos="4950"/>
        </w:tabs>
        <w:jc w:val="center"/>
        <w:rPr>
          <w:b/>
          <w:sz w:val="44"/>
        </w:rPr>
      </w:pPr>
    </w:p>
    <w:p w14:paraId="71BD2BF7" w14:textId="2C9C70D3" w:rsidR="00865234" w:rsidRPr="00AB1102" w:rsidRDefault="00865234" w:rsidP="00024A3A">
      <w:pPr>
        <w:tabs>
          <w:tab w:val="left" w:pos="1440"/>
          <w:tab w:val="left" w:pos="4680"/>
        </w:tabs>
        <w:spacing w:line="360" w:lineRule="auto"/>
        <w:jc w:val="center"/>
        <w:rPr>
          <w:b/>
          <w:sz w:val="32"/>
        </w:rPr>
      </w:pPr>
      <w:r w:rsidRPr="00AB1102">
        <w:rPr>
          <w:b/>
          <w:sz w:val="32"/>
        </w:rPr>
        <w:t>Tên đề tài:</w:t>
      </w:r>
      <w:r w:rsidR="00376790" w:rsidRPr="00AB1102">
        <w:rPr>
          <w:b/>
          <w:sz w:val="32"/>
        </w:rPr>
        <w:t xml:space="preserve"> Xây dựng </w:t>
      </w:r>
      <w:r w:rsidR="00386714" w:rsidRPr="00AB1102">
        <w:rPr>
          <w:b/>
          <w:sz w:val="32"/>
        </w:rPr>
        <w:t>trang web quản lý trường mầm non</w:t>
      </w:r>
    </w:p>
    <w:p w14:paraId="014C8E7B" w14:textId="77777777" w:rsidR="00865234" w:rsidRPr="00AB1102" w:rsidRDefault="00865234" w:rsidP="00865234">
      <w:pPr>
        <w:tabs>
          <w:tab w:val="left" w:pos="1440"/>
          <w:tab w:val="left" w:pos="4680"/>
        </w:tabs>
        <w:rPr>
          <w:b/>
          <w:sz w:val="32"/>
        </w:rPr>
      </w:pPr>
    </w:p>
    <w:p w14:paraId="7102BFF3" w14:textId="77777777" w:rsidR="00865234" w:rsidRPr="00AB1102" w:rsidRDefault="00865234" w:rsidP="00865234">
      <w:pPr>
        <w:tabs>
          <w:tab w:val="left" w:pos="1440"/>
          <w:tab w:val="left" w:pos="4680"/>
        </w:tabs>
        <w:rPr>
          <w:b/>
          <w:sz w:val="32"/>
        </w:rPr>
      </w:pPr>
    </w:p>
    <w:p w14:paraId="118AC11F" w14:textId="22312ABA" w:rsidR="00865234" w:rsidRPr="00AB1102" w:rsidRDefault="00865234" w:rsidP="00865234">
      <w:pPr>
        <w:tabs>
          <w:tab w:val="left" w:pos="360"/>
          <w:tab w:val="left" w:pos="3240"/>
        </w:tabs>
        <w:spacing w:after="120"/>
        <w:rPr>
          <w:b/>
        </w:rPr>
      </w:pPr>
      <w:r w:rsidRPr="00AB1102">
        <w:rPr>
          <w:b/>
        </w:rPr>
        <w:tab/>
        <w:t>Giảng viên hướng dẫn</w:t>
      </w:r>
      <w:r w:rsidRPr="00AB1102">
        <w:rPr>
          <w:b/>
        </w:rPr>
        <w:tab/>
        <w:t>:</w:t>
      </w:r>
      <w:r w:rsidR="00D96CBA" w:rsidRPr="00AB1102">
        <w:rPr>
          <w:b/>
        </w:rPr>
        <w:t xml:space="preserve"> </w:t>
      </w:r>
      <w:r w:rsidR="00386714" w:rsidRPr="00AB1102">
        <w:rPr>
          <w:b/>
        </w:rPr>
        <w:t>Cô</w:t>
      </w:r>
      <w:r w:rsidR="00C84EB0" w:rsidRPr="00AB1102">
        <w:rPr>
          <w:b/>
        </w:rPr>
        <w:t xml:space="preserve"> Nguyễn Thị Thu Dự</w:t>
      </w:r>
    </w:p>
    <w:p w14:paraId="131F7A3C" w14:textId="1B182FF8" w:rsidR="00865234" w:rsidRPr="00AB1102" w:rsidRDefault="00865234" w:rsidP="00865234">
      <w:pPr>
        <w:tabs>
          <w:tab w:val="left" w:pos="360"/>
          <w:tab w:val="left" w:pos="3240"/>
        </w:tabs>
        <w:spacing w:after="120"/>
        <w:rPr>
          <w:b/>
        </w:rPr>
      </w:pPr>
      <w:r w:rsidRPr="00AB1102">
        <w:rPr>
          <w:b/>
        </w:rPr>
        <w:tab/>
        <w:t>Thời gian thực hiện</w:t>
      </w:r>
      <w:r w:rsidRPr="00AB1102">
        <w:rPr>
          <w:b/>
        </w:rPr>
        <w:tab/>
        <w:t>: Từ 24/03/2025 đến 28/06/202</w:t>
      </w:r>
      <w:r w:rsidR="00386714" w:rsidRPr="00AB1102">
        <w:rPr>
          <w:b/>
        </w:rPr>
        <w:t>6</w:t>
      </w:r>
    </w:p>
    <w:p w14:paraId="39A11D93" w14:textId="5DF59663" w:rsidR="00865234" w:rsidRPr="00AB1102" w:rsidRDefault="00865234" w:rsidP="00865234">
      <w:pPr>
        <w:tabs>
          <w:tab w:val="left" w:pos="360"/>
          <w:tab w:val="left" w:pos="3240"/>
          <w:tab w:val="left" w:pos="6480"/>
        </w:tabs>
        <w:spacing w:after="120"/>
        <w:rPr>
          <w:b/>
        </w:rPr>
      </w:pPr>
      <w:r w:rsidRPr="00AB1102">
        <w:rPr>
          <w:b/>
        </w:rPr>
        <w:tab/>
        <w:t>Nhóm sinh viên thực hiện</w:t>
      </w:r>
      <w:r w:rsidRPr="00AB1102">
        <w:rPr>
          <w:b/>
        </w:rPr>
        <w:tab/>
        <w:t>:</w:t>
      </w:r>
      <w:r w:rsidR="00C84EB0" w:rsidRPr="00AB1102">
        <w:rPr>
          <w:b/>
        </w:rPr>
        <w:t xml:space="preserve"> Huỳnh Hoàng Thịnh</w:t>
      </w:r>
      <w:r w:rsidRPr="00AB1102">
        <w:rPr>
          <w:b/>
        </w:rPr>
        <w:tab/>
        <w:t xml:space="preserve">MSSV: </w:t>
      </w:r>
      <w:r w:rsidR="00376790" w:rsidRPr="00AB1102">
        <w:rPr>
          <w:b/>
        </w:rPr>
        <w:t>22</w:t>
      </w:r>
    </w:p>
    <w:p w14:paraId="74F858B5" w14:textId="3C9499C3" w:rsidR="00D96CBA" w:rsidRPr="00AB1102" w:rsidRDefault="00865234" w:rsidP="00865234">
      <w:pPr>
        <w:tabs>
          <w:tab w:val="left" w:pos="360"/>
          <w:tab w:val="left" w:pos="3240"/>
          <w:tab w:val="left" w:pos="6480"/>
        </w:tabs>
        <w:spacing w:after="120"/>
        <w:rPr>
          <w:b/>
        </w:rPr>
      </w:pPr>
      <w:r w:rsidRPr="00AB1102">
        <w:rPr>
          <w:b/>
        </w:rPr>
        <w:tab/>
      </w:r>
      <w:r w:rsidRPr="00AB1102">
        <w:rPr>
          <w:b/>
        </w:rPr>
        <w:tab/>
        <w:t>:</w:t>
      </w:r>
      <w:r w:rsidR="00D96CBA" w:rsidRPr="00AB1102">
        <w:rPr>
          <w:b/>
        </w:rPr>
        <w:t xml:space="preserve"> Lê </w:t>
      </w:r>
      <w:r w:rsidR="00C84EB0" w:rsidRPr="00AB1102">
        <w:rPr>
          <w:b/>
        </w:rPr>
        <w:t>Nguyễn Quỳnh Thoa</w:t>
      </w:r>
      <w:r w:rsidRPr="00AB1102">
        <w:rPr>
          <w:b/>
        </w:rPr>
        <w:tab/>
        <w:t>MSSV:</w:t>
      </w:r>
      <w:r w:rsidR="00376790" w:rsidRPr="00AB1102">
        <w:rPr>
          <w:b/>
        </w:rPr>
        <w:t xml:space="preserve"> 221</w:t>
      </w:r>
      <w:r w:rsidR="00C84EB0" w:rsidRPr="00AB1102">
        <w:rPr>
          <w:b/>
        </w:rPr>
        <w:t>23023</w:t>
      </w:r>
    </w:p>
    <w:p w14:paraId="766FFC74" w14:textId="39E3EC92" w:rsidR="00865234" w:rsidRPr="00AB1102" w:rsidRDefault="00D96CBA" w:rsidP="00865234">
      <w:pPr>
        <w:tabs>
          <w:tab w:val="left" w:pos="360"/>
          <w:tab w:val="left" w:pos="3240"/>
          <w:tab w:val="left" w:pos="6480"/>
        </w:tabs>
        <w:spacing w:after="120"/>
        <w:rPr>
          <w:b/>
        </w:rPr>
      </w:pPr>
      <w:r w:rsidRPr="00AB1102">
        <w:rPr>
          <w:b/>
        </w:rPr>
        <w:tab/>
      </w:r>
      <w:r w:rsidRPr="00AB1102">
        <w:rPr>
          <w:b/>
        </w:rPr>
        <w:tab/>
      </w:r>
      <w:r w:rsidR="00865234" w:rsidRPr="00AB1102">
        <w:rPr>
          <w:b/>
        </w:rPr>
        <w:t xml:space="preserve"> </w:t>
      </w:r>
    </w:p>
    <w:p w14:paraId="4134F323" w14:textId="7D51F6A3" w:rsidR="00865234" w:rsidRPr="00AB1102" w:rsidRDefault="00865234" w:rsidP="00865234">
      <w:pPr>
        <w:tabs>
          <w:tab w:val="left" w:pos="360"/>
          <w:tab w:val="left" w:pos="3240"/>
        </w:tabs>
        <w:spacing w:after="120"/>
        <w:rPr>
          <w:b/>
        </w:rPr>
      </w:pPr>
      <w:r w:rsidRPr="00AB1102">
        <w:rPr>
          <w:b/>
        </w:rPr>
        <w:tab/>
        <w:t>Số nhóm</w:t>
      </w:r>
      <w:r w:rsidRPr="00AB1102">
        <w:rPr>
          <w:b/>
        </w:rPr>
        <w:tab/>
        <w:t xml:space="preserve">: </w:t>
      </w:r>
      <w:r w:rsidR="00376790" w:rsidRPr="00AB1102">
        <w:rPr>
          <w:b/>
        </w:rPr>
        <w:t>1</w:t>
      </w:r>
    </w:p>
    <w:p w14:paraId="39A000D7" w14:textId="7582D632" w:rsidR="00865234" w:rsidRPr="00AB1102" w:rsidRDefault="00865234" w:rsidP="00AE20BA">
      <w:pPr>
        <w:tabs>
          <w:tab w:val="left" w:pos="1440"/>
          <w:tab w:val="left" w:pos="4680"/>
        </w:tabs>
        <w:rPr>
          <w:b/>
        </w:rPr>
      </w:pPr>
      <w:r w:rsidRPr="00AB1102">
        <w:rPr>
          <w:b/>
        </w:rPr>
        <w:tab/>
      </w:r>
      <w:r w:rsidRPr="00AB1102">
        <w:rPr>
          <w:b/>
        </w:rPr>
        <w:tab/>
        <w:t xml:space="preserve">  </w:t>
      </w:r>
    </w:p>
    <w:p w14:paraId="4A4D1A30" w14:textId="77777777" w:rsidR="00865234" w:rsidRPr="00AB1102" w:rsidRDefault="00865234" w:rsidP="00865234">
      <w:pPr>
        <w:jc w:val="center"/>
        <w:rPr>
          <w:b/>
          <w:sz w:val="32"/>
        </w:rPr>
      </w:pPr>
    </w:p>
    <w:p w14:paraId="0AF2745D" w14:textId="77777777" w:rsidR="00865234" w:rsidRPr="00AB1102" w:rsidRDefault="00865234" w:rsidP="00865234">
      <w:pPr>
        <w:jc w:val="center"/>
        <w:rPr>
          <w:b/>
          <w:sz w:val="24"/>
        </w:rPr>
      </w:pPr>
    </w:p>
    <w:p w14:paraId="1266CDDC" w14:textId="77777777" w:rsidR="00865234" w:rsidRPr="00AB1102" w:rsidRDefault="00865234" w:rsidP="00865234">
      <w:pPr>
        <w:jc w:val="center"/>
        <w:rPr>
          <w:b/>
          <w:sz w:val="24"/>
        </w:rPr>
      </w:pPr>
    </w:p>
    <w:p w14:paraId="0CF41BA2" w14:textId="77777777" w:rsidR="00865234" w:rsidRPr="00AB1102" w:rsidRDefault="00865234" w:rsidP="00376790">
      <w:pPr>
        <w:rPr>
          <w:b/>
          <w:sz w:val="24"/>
        </w:rPr>
      </w:pPr>
    </w:p>
    <w:p w14:paraId="0BD4DDDC" w14:textId="77777777" w:rsidR="00865234" w:rsidRPr="00AB1102" w:rsidRDefault="00865234" w:rsidP="00865234">
      <w:pPr>
        <w:jc w:val="center"/>
        <w:rPr>
          <w:b/>
          <w:sz w:val="24"/>
        </w:rPr>
      </w:pPr>
    </w:p>
    <w:p w14:paraId="005009C2" w14:textId="77777777" w:rsidR="00865234" w:rsidRPr="00AB1102" w:rsidRDefault="00865234" w:rsidP="00865234">
      <w:pPr>
        <w:jc w:val="center"/>
        <w:rPr>
          <w:b/>
          <w:sz w:val="24"/>
        </w:rPr>
      </w:pPr>
    </w:p>
    <w:p w14:paraId="1992F9DF" w14:textId="77777777" w:rsidR="00865234" w:rsidRPr="00AB1102" w:rsidRDefault="00865234" w:rsidP="00865234">
      <w:pPr>
        <w:jc w:val="center"/>
        <w:rPr>
          <w:b/>
          <w:sz w:val="24"/>
        </w:rPr>
      </w:pPr>
    </w:p>
    <w:p w14:paraId="54842D60" w14:textId="427B8211" w:rsidR="00355969" w:rsidRPr="00AB1102" w:rsidRDefault="00482474" w:rsidP="00355969">
      <w:pPr>
        <w:tabs>
          <w:tab w:val="center" w:pos="4514"/>
          <w:tab w:val="left" w:pos="7958"/>
        </w:tabs>
        <w:rPr>
          <w:b/>
          <w:sz w:val="36"/>
        </w:rPr>
      </w:pPr>
      <w:r w:rsidRPr="00AB1102">
        <w:rPr>
          <w:b/>
          <w:sz w:val="24"/>
        </w:rPr>
        <w:tab/>
      </w:r>
      <w:r w:rsidR="00865234" w:rsidRPr="00AB1102">
        <w:rPr>
          <w:b/>
          <w:sz w:val="24"/>
        </w:rPr>
        <w:t>THÁNG  06 / NĂM 202</w:t>
      </w:r>
      <w:r w:rsidR="00386714" w:rsidRPr="00AB1102">
        <w:rPr>
          <w:b/>
          <w:sz w:val="24"/>
        </w:rPr>
        <w:t>6</w:t>
      </w:r>
    </w:p>
    <w:p w14:paraId="32B409C0" w14:textId="6560FAD8" w:rsidR="00100D54" w:rsidRPr="00AB1102" w:rsidRDefault="00524FD4" w:rsidP="00DD239A">
      <w:pPr>
        <w:pStyle w:val="Heading1"/>
      </w:pPr>
      <w:r w:rsidRPr="00AB1102">
        <w:br w:type="page"/>
      </w:r>
      <w:bookmarkStart w:id="1" w:name="_Toc201687832"/>
      <w:bookmarkStart w:id="2" w:name="_Toc231954658"/>
      <w:bookmarkStart w:id="3" w:name="_Toc439994665"/>
      <w:r w:rsidR="00100D54" w:rsidRPr="00AB1102">
        <w:lastRenderedPageBreak/>
        <w:t>TRÍCH YẾU</w:t>
      </w:r>
      <w:bookmarkEnd w:id="1"/>
      <w:bookmarkEnd w:id="2"/>
    </w:p>
    <w:p w14:paraId="59A641F3" w14:textId="77777777" w:rsidR="00005B77" w:rsidRPr="00AB1102" w:rsidRDefault="00005B77" w:rsidP="00005B77">
      <w:pPr>
        <w:pStyle w:val="NormalWeb"/>
        <w:spacing w:line="360" w:lineRule="auto"/>
        <w:ind w:firstLine="720"/>
        <w:rPr>
          <w:szCs w:val="26"/>
        </w:rPr>
      </w:pPr>
      <w:r w:rsidRPr="00AB1102">
        <w:rPr>
          <w:szCs w:val="26"/>
        </w:rPr>
        <w:t>Nghiên cứu này trình bày toàn bộ quy trình phân tích, thiết kế và hiện thực hóa hệ thống phần mềm quản trị toàn diện dành cho các cơ sở giáo dục mầm non. Khởi nguồn từ thực tiễn vận hành tại nhiều trường học hiện nay, công tác quản lý chuyên cần và hạch toán tài chính (đặc biệt là việc đối soát các khoản thu hộ, chi hộ như tiền ăn hàng ngày) vẫn phụ thuộc nặng nề vào các thao tác thủ công, dẫn đến rủi ro sai lệch dữ liệu và tiêu tốn nguồn lực hành chính. Nhằm giải quyết triệt để bài toán này, đồ án đã đề xuất và xây dựng một nền tảng Web Application phân tán theo kiến trúc Client-Server hiện đại.</w:t>
      </w:r>
    </w:p>
    <w:p w14:paraId="7E2A9BE9" w14:textId="7D116579" w:rsidR="00100D54" w:rsidRPr="00AB1102" w:rsidRDefault="00005B77" w:rsidP="00005B77">
      <w:pPr>
        <w:pStyle w:val="NormalWeb"/>
        <w:spacing w:line="360" w:lineRule="auto"/>
        <w:ind w:firstLine="720"/>
        <w:rPr>
          <w:szCs w:val="26"/>
        </w:rPr>
      </w:pPr>
      <w:r w:rsidRPr="00AB1102">
        <w:rPr>
          <w:szCs w:val="26"/>
        </w:rPr>
        <w:t>Hệ thống ứng dụng hệ sinh thái công nghệ tiên tiến bao gồm thư viện ReactJS cho phân hệ giao diện người dùng (Frontend), framework NestJS hỗ trợ xây dựng máy chủ (Backend) đạt chuẩn kiến trúc doanh nghiệp, và hệ quản trị cơ sở dữ liệu quan hệ MySQL. Điểm đột phá về mặt kỹ thuật của dự án nằm ở phân hệ Tài chính (Finance Module): hệ thống có khả năng tự động truy xuất nhật ký điểm danh để đối trừ tiền ăn, khởi tạo hóa đơn hàng loạt bằng các luồng xử lý bất đồng bộ (Batch Processing) đảm bảo tính toàn vẹn giao dịch (ACID). Bên cạnh đó, dự án đã tích hợp thành công công nghệ tài chính (Fintech) thông qua mã thanh toán VietQR động và cơ chế Webhook đối soát giao dịch theo thời gian thực. Kết quả nghiên cứu là một sản phẩm phần mềm hoàn thiện, bảo mật, mang lại trải nghiệm xuyên suốt cho Ban giám hiệu, Giáo viên và Phụ huynh, đồng thời khẳng định tiềm năng chuyển đổi số mạnh mẽ trong môi trường giáo dục.</w:t>
      </w:r>
    </w:p>
    <w:p w14:paraId="43AC301B" w14:textId="77777777" w:rsidR="00100D54" w:rsidRPr="00AB1102" w:rsidRDefault="00100D54" w:rsidP="00100D54">
      <w:pPr>
        <w:pStyle w:val="Heading1"/>
      </w:pPr>
      <w:r w:rsidRPr="00AB1102">
        <w:rPr>
          <w:sz w:val="32"/>
          <w:szCs w:val="32"/>
        </w:rPr>
        <w:br w:type="page"/>
      </w:r>
      <w:bookmarkStart w:id="4" w:name="_Toc201687833"/>
      <w:bookmarkStart w:id="5" w:name="_Toc231954659"/>
      <w:r w:rsidRPr="00AB1102">
        <w:lastRenderedPageBreak/>
        <w:t>LỜI CẢM ƠN</w:t>
      </w:r>
      <w:bookmarkEnd w:id="4"/>
      <w:bookmarkEnd w:id="5"/>
    </w:p>
    <w:p w14:paraId="3B4BA70C" w14:textId="77777777" w:rsidR="00005B77" w:rsidRPr="00AB1102" w:rsidRDefault="00005B77" w:rsidP="00005B77">
      <w:pPr>
        <w:spacing w:line="360" w:lineRule="auto"/>
        <w:ind w:firstLine="720"/>
        <w:rPr>
          <w:szCs w:val="26"/>
        </w:rPr>
      </w:pPr>
      <w:r w:rsidRPr="00AB1102">
        <w:rPr>
          <w:szCs w:val="26"/>
        </w:rPr>
        <w:t>Trước tiên, nhóm nghiên cứu xin gửi lời tri ân sâu sắc và chân thành nhất đến Cô Nguyễn Thị Thu Dự – giảng viên hướng dẫn trực tiếp của đồ án. Trong suốt quá trình thai nghén ý tưởng và triển khai dự án, Cô không chỉ là người định hướng tư duy kiến trúc hệ thống, mà còn sát cánh cùng nhóm tháo gỡ nhiều bài toán phức tạp về nghiệp vụ và kỹ thuật. Những lời khuyên sắc bén và sự tận tâm của Cô chính là kim chỉ nam giúp sản phẩm phần mềm đi đúng hướng và đạt được độ hoàn thiện như hiện tại.</w:t>
      </w:r>
    </w:p>
    <w:p w14:paraId="04EB4757" w14:textId="414C9E2F" w:rsidR="00100D54" w:rsidRPr="00AB1102" w:rsidRDefault="00005B77" w:rsidP="00005B77">
      <w:pPr>
        <w:spacing w:line="360" w:lineRule="auto"/>
        <w:ind w:firstLine="720"/>
        <w:rPr>
          <w:szCs w:val="26"/>
        </w:rPr>
      </w:pPr>
      <w:r w:rsidRPr="00AB1102">
        <w:rPr>
          <w:szCs w:val="26"/>
        </w:rPr>
        <w:t>Đồng thời, chúng em xin trân trọng cảm ơn Ban chủ nhiệm Khoa Công nghệ cùng tập thể Quý thầy cô Trường Đại học Hoa Sen. Nền tảng tri thức vững chắc về Kỹ thuật phần mềm, cấu trúc dữ liệu và tư duy thuật toán mà nhà trường trang bị trong các năm học qua chính là hành trang cốt lõi để chúng em tự tin hiện thực hóa đồ án này. Dù đã nỗ lực tối đa, song với giới hạn về thời gian và kinh nghiệm thực tiễn, báo cáo chắc chắn khó tránh khỏi những thiếu sót. Kính mong nhận được sự lượng thứ và những ý kiến đóng góp quý báu từ Quý Hội đồng đánh giá để nhóm có thể tiếp tục hoàn thiện sản phẩm trong tương lai.</w:t>
      </w:r>
    </w:p>
    <w:p w14:paraId="33AB21F5" w14:textId="6F9BF508" w:rsidR="00AB1102" w:rsidRPr="00AB1102" w:rsidRDefault="00100D54" w:rsidP="00AB1102">
      <w:pPr>
        <w:spacing w:line="360" w:lineRule="auto"/>
        <w:rPr>
          <w:sz w:val="32"/>
          <w:szCs w:val="32"/>
        </w:rPr>
      </w:pPr>
      <w:r w:rsidRPr="00AB1102">
        <w:rPr>
          <w:sz w:val="32"/>
          <w:szCs w:val="32"/>
        </w:rPr>
        <w:br w:type="page"/>
      </w:r>
      <w:bookmarkEnd w:id="3"/>
      <w:r w:rsidRPr="00AB1102">
        <w:rPr>
          <w:szCs w:val="26"/>
        </w:rPr>
        <w:fldChar w:fldCharType="begin"/>
      </w:r>
      <w:r w:rsidRPr="00AB1102">
        <w:rPr>
          <w:szCs w:val="26"/>
        </w:rPr>
        <w:instrText xml:space="preserve"> TOC \o "1-4" \h \z \u </w:instrText>
      </w:r>
      <w:r w:rsidRPr="00AB1102">
        <w:rPr>
          <w:szCs w:val="26"/>
        </w:rPr>
        <w:fldChar w:fldCharType="separate"/>
      </w:r>
    </w:p>
    <w:sdt>
      <w:sdtPr>
        <w:rPr>
          <w:rFonts w:ascii="Times New Roman" w:eastAsia="Times New Roman" w:hAnsi="Times New Roman" w:cs="Times New Roman"/>
          <w:b/>
          <w:bCs/>
          <w:color w:val="auto"/>
          <w:sz w:val="26"/>
          <w:szCs w:val="20"/>
        </w:rPr>
        <w:id w:val="-294441560"/>
        <w:docPartObj>
          <w:docPartGallery w:val="Table of Contents"/>
          <w:docPartUnique/>
        </w:docPartObj>
      </w:sdtPr>
      <w:sdtEndPr>
        <w:rPr>
          <w:noProof/>
        </w:rPr>
      </w:sdtEndPr>
      <w:sdtContent>
        <w:p w14:paraId="47427079" w14:textId="21A5C366" w:rsidR="00AB1102" w:rsidRPr="00AB1102" w:rsidRDefault="00AB1102" w:rsidP="00AB1102">
          <w:pPr>
            <w:pStyle w:val="TOCHeading"/>
            <w:spacing w:line="360" w:lineRule="auto"/>
            <w:jc w:val="center"/>
            <w:rPr>
              <w:rFonts w:ascii="Times New Roman" w:hAnsi="Times New Roman" w:cs="Times New Roman"/>
              <w:b/>
              <w:bCs/>
              <w:color w:val="auto"/>
            </w:rPr>
          </w:pPr>
          <w:r w:rsidRPr="00AB1102">
            <w:rPr>
              <w:rFonts w:ascii="Times New Roman" w:hAnsi="Times New Roman" w:cs="Times New Roman"/>
              <w:b/>
              <w:bCs/>
              <w:color w:val="auto"/>
            </w:rPr>
            <w:t>MỤC LỤC</w:t>
          </w:r>
        </w:p>
        <w:p w14:paraId="21FDDE04" w14:textId="3B1BCD83"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r w:rsidRPr="00AB1102">
            <w:rPr>
              <w:rFonts w:ascii="Times New Roman" w:hAnsi="Times New Roman"/>
            </w:rPr>
            <w:fldChar w:fldCharType="begin"/>
          </w:r>
          <w:r w:rsidRPr="00AB1102">
            <w:rPr>
              <w:rFonts w:ascii="Times New Roman" w:hAnsi="Times New Roman"/>
            </w:rPr>
            <w:instrText xml:space="preserve"> TOC \o "1-3" \h \z \u </w:instrText>
          </w:r>
          <w:r w:rsidRPr="00AB1102">
            <w:rPr>
              <w:rFonts w:ascii="Times New Roman" w:hAnsi="Times New Roman"/>
            </w:rPr>
            <w:fldChar w:fldCharType="separate"/>
          </w:r>
          <w:hyperlink w:anchor="_Toc231954658" w:history="1">
            <w:r w:rsidRPr="00AB1102">
              <w:rPr>
                <w:rStyle w:val="Hyperlink"/>
                <w:rFonts w:ascii="Times New Roman" w:hAnsi="Times New Roman"/>
              </w:rPr>
              <w:t>TRÍCH YẾU</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_Toc231954658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2</w:t>
            </w:r>
            <w:r w:rsidRPr="00AB1102">
              <w:rPr>
                <w:rFonts w:ascii="Times New Roman" w:hAnsi="Times New Roman"/>
                <w:webHidden/>
              </w:rPr>
              <w:fldChar w:fldCharType="end"/>
            </w:r>
          </w:hyperlink>
        </w:p>
        <w:p w14:paraId="233AF926" w14:textId="2700582C"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59" w:history="1">
            <w:r w:rsidRPr="00AB1102">
              <w:rPr>
                <w:rStyle w:val="Hyperlink"/>
                <w:rFonts w:ascii="Times New Roman" w:hAnsi="Times New Roman"/>
              </w:rPr>
              <w:t>LỜI CẢM ƠN</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_Toc231954659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3</w:t>
            </w:r>
            <w:r w:rsidRPr="00AB1102">
              <w:rPr>
                <w:rFonts w:ascii="Times New Roman" w:hAnsi="Times New Roman"/>
                <w:webHidden/>
              </w:rPr>
              <w:fldChar w:fldCharType="end"/>
            </w:r>
          </w:hyperlink>
        </w:p>
        <w:p w14:paraId="2874FB67" w14:textId="5C3F9553"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60" w:history="1">
            <w:r w:rsidRPr="00AB1102">
              <w:rPr>
                <w:rStyle w:val="Hyperlink"/>
                <w:rFonts w:ascii="Times New Roman" w:hAnsi="Times New Roman"/>
              </w:rPr>
              <w:t>MỤC LỤC</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_Toc231954660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4</w:t>
            </w:r>
            <w:r w:rsidRPr="00AB1102">
              <w:rPr>
                <w:rFonts w:ascii="Times New Roman" w:hAnsi="Times New Roman"/>
                <w:webHidden/>
              </w:rPr>
              <w:fldChar w:fldCharType="end"/>
            </w:r>
          </w:hyperlink>
        </w:p>
        <w:p w14:paraId="2ADD54AB" w14:textId="3E1424B9"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61" w:history="1">
            <w:r w:rsidRPr="00AB1102">
              <w:rPr>
                <w:rStyle w:val="Hyperlink"/>
                <w:rFonts w:ascii="Times New Roman" w:hAnsi="Times New Roman"/>
              </w:rPr>
              <w:t>DANH MỤC HÌNH ẢNH</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_Toc231954661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5</w:t>
            </w:r>
            <w:r w:rsidRPr="00AB1102">
              <w:rPr>
                <w:rFonts w:ascii="Times New Roman" w:hAnsi="Times New Roman"/>
                <w:webHidden/>
              </w:rPr>
              <w:fldChar w:fldCharType="end"/>
            </w:r>
          </w:hyperlink>
        </w:p>
        <w:p w14:paraId="0805EB15" w14:textId="74E5E157"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62" w:history="1">
            <w:r w:rsidRPr="00AB1102">
              <w:rPr>
                <w:rStyle w:val="Hyperlink"/>
                <w:rFonts w:ascii="Times New Roman" w:hAnsi="Times New Roman"/>
              </w:rPr>
              <w:t>CHƯƠNG I: GIỚI THIỆU ĐỀ TÀI</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_Toc231954662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6</w:t>
            </w:r>
            <w:r w:rsidRPr="00AB1102">
              <w:rPr>
                <w:rFonts w:ascii="Times New Roman" w:hAnsi="Times New Roman"/>
                <w:webHidden/>
              </w:rPr>
              <w:fldChar w:fldCharType="end"/>
            </w:r>
          </w:hyperlink>
        </w:p>
        <w:p w14:paraId="661838A1" w14:textId="309FF8CA"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63"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Giới thiệu đề tài</w:t>
            </w:r>
            <w:r w:rsidRPr="00AB1102">
              <w:rPr>
                <w:noProof/>
                <w:webHidden/>
              </w:rPr>
              <w:tab/>
            </w:r>
            <w:r w:rsidRPr="00AB1102">
              <w:rPr>
                <w:noProof/>
                <w:webHidden/>
              </w:rPr>
              <w:fldChar w:fldCharType="begin"/>
            </w:r>
            <w:r w:rsidRPr="00AB1102">
              <w:rPr>
                <w:noProof/>
                <w:webHidden/>
              </w:rPr>
              <w:instrText xml:space="preserve"> PAGEREF _Toc231954663 \h </w:instrText>
            </w:r>
            <w:r w:rsidRPr="00AB1102">
              <w:rPr>
                <w:noProof/>
                <w:webHidden/>
              </w:rPr>
            </w:r>
            <w:r w:rsidRPr="00AB1102">
              <w:rPr>
                <w:noProof/>
                <w:webHidden/>
              </w:rPr>
              <w:fldChar w:fldCharType="separate"/>
            </w:r>
            <w:r w:rsidRPr="00AB1102">
              <w:rPr>
                <w:noProof/>
                <w:webHidden/>
              </w:rPr>
              <w:t>6</w:t>
            </w:r>
            <w:r w:rsidRPr="00AB1102">
              <w:rPr>
                <w:noProof/>
                <w:webHidden/>
              </w:rPr>
              <w:fldChar w:fldCharType="end"/>
            </w:r>
          </w:hyperlink>
        </w:p>
        <w:p w14:paraId="4A415493" w14:textId="3075B298"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64" w:history="1">
            <w:r w:rsidRPr="00AB1102">
              <w:rPr>
                <w:rStyle w:val="Hyperlink"/>
                <w:noProof/>
              </w:rPr>
              <w:t>1.1.</w:t>
            </w:r>
            <w:r w:rsidRPr="00AB1102">
              <w:rPr>
                <w:rFonts w:eastAsiaTheme="minorEastAsia"/>
                <w:noProof/>
                <w:kern w:val="2"/>
                <w:sz w:val="24"/>
                <w:szCs w:val="24"/>
                <w14:ligatures w14:val="standardContextual"/>
              </w:rPr>
              <w:tab/>
            </w:r>
            <w:r w:rsidRPr="00AB1102">
              <w:rPr>
                <w:rStyle w:val="Hyperlink"/>
                <w:noProof/>
              </w:rPr>
              <w:t>Bối cảnh và lý do chọn đề tài</w:t>
            </w:r>
            <w:r w:rsidRPr="00AB1102">
              <w:rPr>
                <w:noProof/>
                <w:webHidden/>
              </w:rPr>
              <w:tab/>
            </w:r>
            <w:r w:rsidRPr="00AB1102">
              <w:rPr>
                <w:noProof/>
                <w:webHidden/>
              </w:rPr>
              <w:fldChar w:fldCharType="begin"/>
            </w:r>
            <w:r w:rsidRPr="00AB1102">
              <w:rPr>
                <w:noProof/>
                <w:webHidden/>
              </w:rPr>
              <w:instrText xml:space="preserve"> PAGEREF _Toc231954664 \h </w:instrText>
            </w:r>
            <w:r w:rsidRPr="00AB1102">
              <w:rPr>
                <w:noProof/>
                <w:webHidden/>
              </w:rPr>
            </w:r>
            <w:r w:rsidRPr="00AB1102">
              <w:rPr>
                <w:noProof/>
                <w:webHidden/>
              </w:rPr>
              <w:fldChar w:fldCharType="separate"/>
            </w:r>
            <w:r w:rsidRPr="00AB1102">
              <w:rPr>
                <w:noProof/>
                <w:webHidden/>
              </w:rPr>
              <w:t>6</w:t>
            </w:r>
            <w:r w:rsidRPr="00AB1102">
              <w:rPr>
                <w:noProof/>
                <w:webHidden/>
              </w:rPr>
              <w:fldChar w:fldCharType="end"/>
            </w:r>
          </w:hyperlink>
        </w:p>
        <w:p w14:paraId="47566E4F" w14:textId="7FCD6F36"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65" w:history="1">
            <w:r w:rsidRPr="00AB1102">
              <w:rPr>
                <w:rStyle w:val="Hyperlink"/>
                <w:noProof/>
              </w:rPr>
              <w:t>1.2.</w:t>
            </w:r>
            <w:r w:rsidRPr="00AB1102">
              <w:rPr>
                <w:rFonts w:eastAsiaTheme="minorEastAsia"/>
                <w:noProof/>
                <w:kern w:val="2"/>
                <w:sz w:val="24"/>
                <w:szCs w:val="24"/>
                <w14:ligatures w14:val="standardContextual"/>
              </w:rPr>
              <w:tab/>
            </w:r>
            <w:r w:rsidRPr="00AB1102">
              <w:rPr>
                <w:rStyle w:val="Hyperlink"/>
                <w:noProof/>
              </w:rPr>
              <w:t>Mục tiêu đề tài</w:t>
            </w:r>
            <w:r w:rsidRPr="00AB1102">
              <w:rPr>
                <w:noProof/>
                <w:webHidden/>
              </w:rPr>
              <w:tab/>
            </w:r>
            <w:r w:rsidRPr="00AB1102">
              <w:rPr>
                <w:noProof/>
                <w:webHidden/>
              </w:rPr>
              <w:fldChar w:fldCharType="begin"/>
            </w:r>
            <w:r w:rsidRPr="00AB1102">
              <w:rPr>
                <w:noProof/>
                <w:webHidden/>
              </w:rPr>
              <w:instrText xml:space="preserve"> PAGEREF _Toc231954665 \h </w:instrText>
            </w:r>
            <w:r w:rsidRPr="00AB1102">
              <w:rPr>
                <w:noProof/>
                <w:webHidden/>
              </w:rPr>
            </w:r>
            <w:r w:rsidRPr="00AB1102">
              <w:rPr>
                <w:noProof/>
                <w:webHidden/>
              </w:rPr>
              <w:fldChar w:fldCharType="separate"/>
            </w:r>
            <w:r w:rsidRPr="00AB1102">
              <w:rPr>
                <w:noProof/>
                <w:webHidden/>
              </w:rPr>
              <w:t>6</w:t>
            </w:r>
            <w:r w:rsidRPr="00AB1102">
              <w:rPr>
                <w:noProof/>
                <w:webHidden/>
              </w:rPr>
              <w:fldChar w:fldCharType="end"/>
            </w:r>
          </w:hyperlink>
        </w:p>
        <w:p w14:paraId="59D29D8C" w14:textId="68DA9C4F"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66" w:history="1">
            <w:r w:rsidRPr="00AB1102">
              <w:rPr>
                <w:rStyle w:val="Hyperlink"/>
                <w:noProof/>
              </w:rPr>
              <w:t>1.3.</w:t>
            </w:r>
            <w:r w:rsidRPr="00AB1102">
              <w:rPr>
                <w:rFonts w:eastAsiaTheme="minorEastAsia"/>
                <w:noProof/>
                <w:kern w:val="2"/>
                <w:sz w:val="24"/>
                <w:szCs w:val="24"/>
                <w14:ligatures w14:val="standardContextual"/>
              </w:rPr>
              <w:tab/>
            </w:r>
            <w:r w:rsidRPr="00AB1102">
              <w:rPr>
                <w:rStyle w:val="Hyperlink"/>
                <w:noProof/>
              </w:rPr>
              <w:t>Đối tượng sử dụng</w:t>
            </w:r>
            <w:r w:rsidRPr="00AB1102">
              <w:rPr>
                <w:noProof/>
                <w:webHidden/>
              </w:rPr>
              <w:tab/>
            </w:r>
            <w:r w:rsidRPr="00AB1102">
              <w:rPr>
                <w:noProof/>
                <w:webHidden/>
              </w:rPr>
              <w:fldChar w:fldCharType="begin"/>
            </w:r>
            <w:r w:rsidRPr="00AB1102">
              <w:rPr>
                <w:noProof/>
                <w:webHidden/>
              </w:rPr>
              <w:instrText xml:space="preserve"> PAGEREF _Toc231954666 \h </w:instrText>
            </w:r>
            <w:r w:rsidRPr="00AB1102">
              <w:rPr>
                <w:noProof/>
                <w:webHidden/>
              </w:rPr>
            </w:r>
            <w:r w:rsidRPr="00AB1102">
              <w:rPr>
                <w:noProof/>
                <w:webHidden/>
              </w:rPr>
              <w:fldChar w:fldCharType="separate"/>
            </w:r>
            <w:r w:rsidRPr="00AB1102">
              <w:rPr>
                <w:noProof/>
                <w:webHidden/>
              </w:rPr>
              <w:t>7</w:t>
            </w:r>
            <w:r w:rsidRPr="00AB1102">
              <w:rPr>
                <w:noProof/>
                <w:webHidden/>
              </w:rPr>
              <w:fldChar w:fldCharType="end"/>
            </w:r>
          </w:hyperlink>
        </w:p>
        <w:p w14:paraId="7FF2DD52" w14:textId="3FBB4A3D"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67" w:history="1">
            <w:r w:rsidRPr="00AB1102">
              <w:rPr>
                <w:rStyle w:val="Hyperlink"/>
                <w:noProof/>
              </w:rPr>
              <w:t>1.4.</w:t>
            </w:r>
            <w:r w:rsidRPr="00AB1102">
              <w:rPr>
                <w:rFonts w:eastAsiaTheme="minorEastAsia"/>
                <w:noProof/>
                <w:kern w:val="2"/>
                <w:sz w:val="24"/>
                <w:szCs w:val="24"/>
                <w14:ligatures w14:val="standardContextual"/>
              </w:rPr>
              <w:tab/>
            </w:r>
            <w:r w:rsidRPr="00AB1102">
              <w:rPr>
                <w:rStyle w:val="Hyperlink"/>
                <w:noProof/>
              </w:rPr>
              <w:t>Phạm vi và giới hạn của đề tài</w:t>
            </w:r>
            <w:r w:rsidRPr="00AB1102">
              <w:rPr>
                <w:noProof/>
                <w:webHidden/>
              </w:rPr>
              <w:tab/>
            </w:r>
            <w:r w:rsidRPr="00AB1102">
              <w:rPr>
                <w:noProof/>
                <w:webHidden/>
              </w:rPr>
              <w:fldChar w:fldCharType="begin"/>
            </w:r>
            <w:r w:rsidRPr="00AB1102">
              <w:rPr>
                <w:noProof/>
                <w:webHidden/>
              </w:rPr>
              <w:instrText xml:space="preserve"> PAGEREF _Toc231954667 \h </w:instrText>
            </w:r>
            <w:r w:rsidRPr="00AB1102">
              <w:rPr>
                <w:noProof/>
                <w:webHidden/>
              </w:rPr>
            </w:r>
            <w:r w:rsidRPr="00AB1102">
              <w:rPr>
                <w:noProof/>
                <w:webHidden/>
              </w:rPr>
              <w:fldChar w:fldCharType="separate"/>
            </w:r>
            <w:r w:rsidRPr="00AB1102">
              <w:rPr>
                <w:noProof/>
                <w:webHidden/>
              </w:rPr>
              <w:t>7</w:t>
            </w:r>
            <w:r w:rsidRPr="00AB1102">
              <w:rPr>
                <w:noProof/>
                <w:webHidden/>
              </w:rPr>
              <w:fldChar w:fldCharType="end"/>
            </w:r>
          </w:hyperlink>
        </w:p>
        <w:p w14:paraId="23218E59" w14:textId="38B2B119"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68"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Công việc thực hiện</w:t>
            </w:r>
            <w:r w:rsidRPr="00AB1102">
              <w:rPr>
                <w:noProof/>
                <w:webHidden/>
              </w:rPr>
              <w:tab/>
            </w:r>
            <w:r w:rsidRPr="00AB1102">
              <w:rPr>
                <w:noProof/>
                <w:webHidden/>
              </w:rPr>
              <w:fldChar w:fldCharType="begin"/>
            </w:r>
            <w:r w:rsidRPr="00AB1102">
              <w:rPr>
                <w:noProof/>
                <w:webHidden/>
              </w:rPr>
              <w:instrText xml:space="preserve"> PAGEREF _Toc231954668 \h </w:instrText>
            </w:r>
            <w:r w:rsidRPr="00AB1102">
              <w:rPr>
                <w:noProof/>
                <w:webHidden/>
              </w:rPr>
            </w:r>
            <w:r w:rsidRPr="00AB1102">
              <w:rPr>
                <w:noProof/>
                <w:webHidden/>
              </w:rPr>
              <w:fldChar w:fldCharType="separate"/>
            </w:r>
            <w:r w:rsidRPr="00AB1102">
              <w:rPr>
                <w:noProof/>
                <w:webHidden/>
              </w:rPr>
              <w:t>8</w:t>
            </w:r>
            <w:r w:rsidRPr="00AB1102">
              <w:rPr>
                <w:noProof/>
                <w:webHidden/>
              </w:rPr>
              <w:fldChar w:fldCharType="end"/>
            </w:r>
          </w:hyperlink>
        </w:p>
        <w:p w14:paraId="595EB40A" w14:textId="67487A53"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69"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Dự kiến kết quả đạt được</w:t>
            </w:r>
            <w:r w:rsidRPr="00AB1102">
              <w:rPr>
                <w:noProof/>
                <w:webHidden/>
              </w:rPr>
              <w:tab/>
            </w:r>
            <w:r w:rsidRPr="00AB1102">
              <w:rPr>
                <w:noProof/>
                <w:webHidden/>
              </w:rPr>
              <w:fldChar w:fldCharType="begin"/>
            </w:r>
            <w:r w:rsidRPr="00AB1102">
              <w:rPr>
                <w:noProof/>
                <w:webHidden/>
              </w:rPr>
              <w:instrText xml:space="preserve"> PAGEREF _Toc231954669 \h </w:instrText>
            </w:r>
            <w:r w:rsidRPr="00AB1102">
              <w:rPr>
                <w:noProof/>
                <w:webHidden/>
              </w:rPr>
            </w:r>
            <w:r w:rsidRPr="00AB1102">
              <w:rPr>
                <w:noProof/>
                <w:webHidden/>
              </w:rPr>
              <w:fldChar w:fldCharType="separate"/>
            </w:r>
            <w:r w:rsidRPr="00AB1102">
              <w:rPr>
                <w:noProof/>
                <w:webHidden/>
              </w:rPr>
              <w:t>10</w:t>
            </w:r>
            <w:r w:rsidRPr="00AB1102">
              <w:rPr>
                <w:noProof/>
                <w:webHidden/>
              </w:rPr>
              <w:fldChar w:fldCharType="end"/>
            </w:r>
          </w:hyperlink>
        </w:p>
        <w:p w14:paraId="212DB6F5" w14:textId="5998D2BD"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70" w:history="1">
            <w:r w:rsidRPr="00AB1102">
              <w:rPr>
                <w:rStyle w:val="Hyperlink"/>
                <w:rFonts w:ascii="Times New Roman" w:hAnsi="Times New Roman"/>
              </w:rPr>
              <w:t>CHƯƠNG II: PHÂN TÍCH YÊU CẦU</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_Toc231954670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13</w:t>
            </w:r>
            <w:r w:rsidRPr="00AB1102">
              <w:rPr>
                <w:rFonts w:ascii="Times New Roman" w:hAnsi="Times New Roman"/>
                <w:webHidden/>
              </w:rPr>
              <w:fldChar w:fldCharType="end"/>
            </w:r>
          </w:hyperlink>
        </w:p>
        <w:p w14:paraId="71D087E1" w14:textId="71786917"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71"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Yêu cầu chức năng</w:t>
            </w:r>
            <w:r w:rsidRPr="00AB1102">
              <w:rPr>
                <w:noProof/>
                <w:webHidden/>
              </w:rPr>
              <w:tab/>
            </w:r>
            <w:r w:rsidRPr="00AB1102">
              <w:rPr>
                <w:noProof/>
                <w:webHidden/>
              </w:rPr>
              <w:fldChar w:fldCharType="begin"/>
            </w:r>
            <w:r w:rsidRPr="00AB1102">
              <w:rPr>
                <w:noProof/>
                <w:webHidden/>
              </w:rPr>
              <w:instrText xml:space="preserve"> PAGEREF _Toc231954671 \h </w:instrText>
            </w:r>
            <w:r w:rsidRPr="00AB1102">
              <w:rPr>
                <w:noProof/>
                <w:webHidden/>
              </w:rPr>
            </w:r>
            <w:r w:rsidRPr="00AB1102">
              <w:rPr>
                <w:noProof/>
                <w:webHidden/>
              </w:rPr>
              <w:fldChar w:fldCharType="separate"/>
            </w:r>
            <w:r w:rsidRPr="00AB1102">
              <w:rPr>
                <w:noProof/>
                <w:webHidden/>
              </w:rPr>
              <w:t>13</w:t>
            </w:r>
            <w:r w:rsidRPr="00AB1102">
              <w:rPr>
                <w:noProof/>
                <w:webHidden/>
              </w:rPr>
              <w:fldChar w:fldCharType="end"/>
            </w:r>
          </w:hyperlink>
        </w:p>
        <w:p w14:paraId="67F9A963" w14:textId="32179D27"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2" w:history="1">
            <w:r w:rsidRPr="00AB1102">
              <w:rPr>
                <w:rStyle w:val="Hyperlink"/>
                <w:noProof/>
              </w:rPr>
              <w:t>1.1.</w:t>
            </w:r>
            <w:r w:rsidRPr="00AB1102">
              <w:rPr>
                <w:rFonts w:eastAsiaTheme="minorEastAsia"/>
                <w:noProof/>
                <w:kern w:val="2"/>
                <w:sz w:val="24"/>
                <w:szCs w:val="24"/>
                <w14:ligatures w14:val="standardContextual"/>
              </w:rPr>
              <w:tab/>
            </w:r>
            <w:r w:rsidRPr="00AB1102">
              <w:rPr>
                <w:rStyle w:val="Hyperlink"/>
                <w:noProof/>
              </w:rPr>
              <w:t>Phân hệ Quản trị hệ thống (Core Administration)</w:t>
            </w:r>
            <w:r w:rsidRPr="00AB1102">
              <w:rPr>
                <w:noProof/>
                <w:webHidden/>
              </w:rPr>
              <w:tab/>
            </w:r>
            <w:r w:rsidRPr="00AB1102">
              <w:rPr>
                <w:noProof/>
                <w:webHidden/>
              </w:rPr>
              <w:fldChar w:fldCharType="begin"/>
            </w:r>
            <w:r w:rsidRPr="00AB1102">
              <w:rPr>
                <w:noProof/>
                <w:webHidden/>
              </w:rPr>
              <w:instrText xml:space="preserve"> PAGEREF _Toc231954672 \h </w:instrText>
            </w:r>
            <w:r w:rsidRPr="00AB1102">
              <w:rPr>
                <w:noProof/>
                <w:webHidden/>
              </w:rPr>
            </w:r>
            <w:r w:rsidRPr="00AB1102">
              <w:rPr>
                <w:noProof/>
                <w:webHidden/>
              </w:rPr>
              <w:fldChar w:fldCharType="separate"/>
            </w:r>
            <w:r w:rsidRPr="00AB1102">
              <w:rPr>
                <w:noProof/>
                <w:webHidden/>
              </w:rPr>
              <w:t>13</w:t>
            </w:r>
            <w:r w:rsidRPr="00AB1102">
              <w:rPr>
                <w:noProof/>
                <w:webHidden/>
              </w:rPr>
              <w:fldChar w:fldCharType="end"/>
            </w:r>
          </w:hyperlink>
        </w:p>
        <w:p w14:paraId="6FE43578" w14:textId="1BD14342"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3" w:history="1">
            <w:r w:rsidRPr="00AB1102">
              <w:rPr>
                <w:rStyle w:val="Hyperlink"/>
                <w:noProof/>
              </w:rPr>
              <w:t>1.2.</w:t>
            </w:r>
            <w:r w:rsidRPr="00AB1102">
              <w:rPr>
                <w:rFonts w:eastAsiaTheme="minorEastAsia"/>
                <w:noProof/>
                <w:kern w:val="2"/>
                <w:sz w:val="24"/>
                <w:szCs w:val="24"/>
                <w14:ligatures w14:val="standardContextual"/>
              </w:rPr>
              <w:tab/>
            </w:r>
            <w:r w:rsidRPr="00AB1102">
              <w:rPr>
                <w:rStyle w:val="Hyperlink"/>
                <w:noProof/>
              </w:rPr>
              <w:t>Phân hệ Học thuật và Điểm danh (Academic &amp; Attendance)</w:t>
            </w:r>
            <w:r w:rsidRPr="00AB1102">
              <w:rPr>
                <w:noProof/>
                <w:webHidden/>
              </w:rPr>
              <w:tab/>
            </w:r>
            <w:r w:rsidRPr="00AB1102">
              <w:rPr>
                <w:noProof/>
                <w:webHidden/>
              </w:rPr>
              <w:fldChar w:fldCharType="begin"/>
            </w:r>
            <w:r w:rsidRPr="00AB1102">
              <w:rPr>
                <w:noProof/>
                <w:webHidden/>
              </w:rPr>
              <w:instrText xml:space="preserve"> PAGEREF _Toc231954673 \h </w:instrText>
            </w:r>
            <w:r w:rsidRPr="00AB1102">
              <w:rPr>
                <w:noProof/>
                <w:webHidden/>
              </w:rPr>
            </w:r>
            <w:r w:rsidRPr="00AB1102">
              <w:rPr>
                <w:noProof/>
                <w:webHidden/>
              </w:rPr>
              <w:fldChar w:fldCharType="separate"/>
            </w:r>
            <w:r w:rsidRPr="00AB1102">
              <w:rPr>
                <w:noProof/>
                <w:webHidden/>
              </w:rPr>
              <w:t>13</w:t>
            </w:r>
            <w:r w:rsidRPr="00AB1102">
              <w:rPr>
                <w:noProof/>
                <w:webHidden/>
              </w:rPr>
              <w:fldChar w:fldCharType="end"/>
            </w:r>
          </w:hyperlink>
        </w:p>
        <w:p w14:paraId="20E43C20" w14:textId="20538060"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4" w:history="1">
            <w:r w:rsidRPr="00AB1102">
              <w:rPr>
                <w:rStyle w:val="Hyperlink"/>
                <w:noProof/>
              </w:rPr>
              <w:t>1.3.</w:t>
            </w:r>
            <w:r w:rsidRPr="00AB1102">
              <w:rPr>
                <w:rFonts w:eastAsiaTheme="minorEastAsia"/>
                <w:noProof/>
                <w:kern w:val="2"/>
                <w:sz w:val="24"/>
                <w:szCs w:val="24"/>
                <w14:ligatures w14:val="standardContextual"/>
              </w:rPr>
              <w:tab/>
            </w:r>
            <w:r w:rsidRPr="00AB1102">
              <w:rPr>
                <w:rStyle w:val="Hyperlink"/>
                <w:noProof/>
              </w:rPr>
              <w:t>Phân hệ Kế toán và Học phí (Finance &amp; Billing)</w:t>
            </w:r>
            <w:r w:rsidRPr="00AB1102">
              <w:rPr>
                <w:noProof/>
                <w:webHidden/>
              </w:rPr>
              <w:tab/>
            </w:r>
            <w:r w:rsidRPr="00AB1102">
              <w:rPr>
                <w:noProof/>
                <w:webHidden/>
              </w:rPr>
              <w:fldChar w:fldCharType="begin"/>
            </w:r>
            <w:r w:rsidRPr="00AB1102">
              <w:rPr>
                <w:noProof/>
                <w:webHidden/>
              </w:rPr>
              <w:instrText xml:space="preserve"> PAGEREF _Toc231954674 \h </w:instrText>
            </w:r>
            <w:r w:rsidRPr="00AB1102">
              <w:rPr>
                <w:noProof/>
                <w:webHidden/>
              </w:rPr>
            </w:r>
            <w:r w:rsidRPr="00AB1102">
              <w:rPr>
                <w:noProof/>
                <w:webHidden/>
              </w:rPr>
              <w:fldChar w:fldCharType="separate"/>
            </w:r>
            <w:r w:rsidRPr="00AB1102">
              <w:rPr>
                <w:noProof/>
                <w:webHidden/>
              </w:rPr>
              <w:t>13</w:t>
            </w:r>
            <w:r w:rsidRPr="00AB1102">
              <w:rPr>
                <w:noProof/>
                <w:webHidden/>
              </w:rPr>
              <w:fldChar w:fldCharType="end"/>
            </w:r>
          </w:hyperlink>
        </w:p>
        <w:p w14:paraId="6EE35118" w14:textId="011C62AC"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75"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Yêu cầu phi chức năng</w:t>
            </w:r>
            <w:r w:rsidRPr="00AB1102">
              <w:rPr>
                <w:noProof/>
                <w:webHidden/>
              </w:rPr>
              <w:tab/>
            </w:r>
            <w:r w:rsidRPr="00AB1102">
              <w:rPr>
                <w:noProof/>
                <w:webHidden/>
              </w:rPr>
              <w:fldChar w:fldCharType="begin"/>
            </w:r>
            <w:r w:rsidRPr="00AB1102">
              <w:rPr>
                <w:noProof/>
                <w:webHidden/>
              </w:rPr>
              <w:instrText xml:space="preserve"> PAGEREF _Toc231954675 \h </w:instrText>
            </w:r>
            <w:r w:rsidRPr="00AB1102">
              <w:rPr>
                <w:noProof/>
                <w:webHidden/>
              </w:rPr>
            </w:r>
            <w:r w:rsidRPr="00AB1102">
              <w:rPr>
                <w:noProof/>
                <w:webHidden/>
              </w:rPr>
              <w:fldChar w:fldCharType="separate"/>
            </w:r>
            <w:r w:rsidRPr="00AB1102">
              <w:rPr>
                <w:noProof/>
                <w:webHidden/>
              </w:rPr>
              <w:t>14</w:t>
            </w:r>
            <w:r w:rsidRPr="00AB1102">
              <w:rPr>
                <w:noProof/>
                <w:webHidden/>
              </w:rPr>
              <w:fldChar w:fldCharType="end"/>
            </w:r>
          </w:hyperlink>
        </w:p>
        <w:p w14:paraId="21AAEBC6" w14:textId="1F5FFA92"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6" w:history="1">
            <w:r w:rsidRPr="00AB1102">
              <w:rPr>
                <w:rStyle w:val="Hyperlink"/>
                <w:noProof/>
              </w:rPr>
              <w:t>2.1.</w:t>
            </w:r>
            <w:r w:rsidRPr="00AB1102">
              <w:rPr>
                <w:rFonts w:eastAsiaTheme="minorEastAsia"/>
                <w:noProof/>
                <w:kern w:val="2"/>
                <w:sz w:val="24"/>
                <w:szCs w:val="24"/>
                <w14:ligatures w14:val="standardContextual"/>
              </w:rPr>
              <w:tab/>
            </w:r>
            <w:r w:rsidRPr="00AB1102">
              <w:rPr>
                <w:rStyle w:val="Hyperlink"/>
                <w:noProof/>
              </w:rPr>
              <w:t>Yêu cầu về An toàn và Bảo mật hệ thống (Security Constraints)</w:t>
            </w:r>
            <w:r w:rsidRPr="00AB1102">
              <w:rPr>
                <w:noProof/>
                <w:webHidden/>
              </w:rPr>
              <w:tab/>
            </w:r>
            <w:r w:rsidRPr="00AB1102">
              <w:rPr>
                <w:noProof/>
                <w:webHidden/>
              </w:rPr>
              <w:fldChar w:fldCharType="begin"/>
            </w:r>
            <w:r w:rsidRPr="00AB1102">
              <w:rPr>
                <w:noProof/>
                <w:webHidden/>
              </w:rPr>
              <w:instrText xml:space="preserve"> PAGEREF _Toc231954676 \h </w:instrText>
            </w:r>
            <w:r w:rsidRPr="00AB1102">
              <w:rPr>
                <w:noProof/>
                <w:webHidden/>
              </w:rPr>
            </w:r>
            <w:r w:rsidRPr="00AB1102">
              <w:rPr>
                <w:noProof/>
                <w:webHidden/>
              </w:rPr>
              <w:fldChar w:fldCharType="separate"/>
            </w:r>
            <w:r w:rsidRPr="00AB1102">
              <w:rPr>
                <w:noProof/>
                <w:webHidden/>
              </w:rPr>
              <w:t>14</w:t>
            </w:r>
            <w:r w:rsidRPr="00AB1102">
              <w:rPr>
                <w:noProof/>
                <w:webHidden/>
              </w:rPr>
              <w:fldChar w:fldCharType="end"/>
            </w:r>
          </w:hyperlink>
        </w:p>
        <w:p w14:paraId="3523CDB1" w14:textId="1CDAA486"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7" w:history="1">
            <w:r w:rsidRPr="00AB1102">
              <w:rPr>
                <w:rStyle w:val="Hyperlink"/>
                <w:noProof/>
              </w:rPr>
              <w:t>2.2.</w:t>
            </w:r>
            <w:r w:rsidRPr="00AB1102">
              <w:rPr>
                <w:rFonts w:eastAsiaTheme="minorEastAsia"/>
                <w:noProof/>
                <w:kern w:val="2"/>
                <w:sz w:val="24"/>
                <w:szCs w:val="24"/>
                <w14:ligatures w14:val="standardContextual"/>
              </w:rPr>
              <w:tab/>
            </w:r>
            <w:r w:rsidRPr="00AB1102">
              <w:rPr>
                <w:rStyle w:val="Hyperlink"/>
                <w:noProof/>
              </w:rPr>
              <w:t>Yêu cầu về Tính toàn vẹn dữ liệu (Data Integrity)</w:t>
            </w:r>
            <w:r w:rsidRPr="00AB1102">
              <w:rPr>
                <w:noProof/>
                <w:webHidden/>
              </w:rPr>
              <w:tab/>
            </w:r>
            <w:r w:rsidRPr="00AB1102">
              <w:rPr>
                <w:noProof/>
                <w:webHidden/>
              </w:rPr>
              <w:fldChar w:fldCharType="begin"/>
            </w:r>
            <w:r w:rsidRPr="00AB1102">
              <w:rPr>
                <w:noProof/>
                <w:webHidden/>
              </w:rPr>
              <w:instrText xml:space="preserve"> PAGEREF _Toc231954677 \h </w:instrText>
            </w:r>
            <w:r w:rsidRPr="00AB1102">
              <w:rPr>
                <w:noProof/>
                <w:webHidden/>
              </w:rPr>
            </w:r>
            <w:r w:rsidRPr="00AB1102">
              <w:rPr>
                <w:noProof/>
                <w:webHidden/>
              </w:rPr>
              <w:fldChar w:fldCharType="separate"/>
            </w:r>
            <w:r w:rsidRPr="00AB1102">
              <w:rPr>
                <w:noProof/>
                <w:webHidden/>
              </w:rPr>
              <w:t>14</w:t>
            </w:r>
            <w:r w:rsidRPr="00AB1102">
              <w:rPr>
                <w:noProof/>
                <w:webHidden/>
              </w:rPr>
              <w:fldChar w:fldCharType="end"/>
            </w:r>
          </w:hyperlink>
        </w:p>
        <w:p w14:paraId="3996D312" w14:textId="44C5E10B"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78" w:history="1">
            <w:r w:rsidRPr="00AB1102">
              <w:rPr>
                <w:rStyle w:val="Hyperlink"/>
                <w:noProof/>
              </w:rPr>
              <w:t>2.3.</w:t>
            </w:r>
            <w:r w:rsidRPr="00AB1102">
              <w:rPr>
                <w:rFonts w:eastAsiaTheme="minorEastAsia"/>
                <w:noProof/>
                <w:kern w:val="2"/>
                <w:sz w:val="24"/>
                <w:szCs w:val="24"/>
                <w14:ligatures w14:val="standardContextual"/>
              </w:rPr>
              <w:tab/>
            </w:r>
            <w:r w:rsidRPr="00AB1102">
              <w:rPr>
                <w:rStyle w:val="Hyperlink"/>
                <w:noProof/>
              </w:rPr>
              <w:t>Yêu cầu về Hiệu năng và Trải nghiệm người dùng (Performance &amp; UX)</w:t>
            </w:r>
            <w:r w:rsidRPr="00AB1102">
              <w:rPr>
                <w:noProof/>
                <w:webHidden/>
              </w:rPr>
              <w:tab/>
            </w:r>
            <w:r w:rsidRPr="00AB1102">
              <w:rPr>
                <w:noProof/>
                <w:webHidden/>
              </w:rPr>
              <w:fldChar w:fldCharType="begin"/>
            </w:r>
            <w:r w:rsidRPr="00AB1102">
              <w:rPr>
                <w:noProof/>
                <w:webHidden/>
              </w:rPr>
              <w:instrText xml:space="preserve"> PAGEREF _Toc231954678 \h </w:instrText>
            </w:r>
            <w:r w:rsidRPr="00AB1102">
              <w:rPr>
                <w:noProof/>
                <w:webHidden/>
              </w:rPr>
            </w:r>
            <w:r w:rsidRPr="00AB1102">
              <w:rPr>
                <w:noProof/>
                <w:webHidden/>
              </w:rPr>
              <w:fldChar w:fldCharType="separate"/>
            </w:r>
            <w:r w:rsidRPr="00AB1102">
              <w:rPr>
                <w:noProof/>
                <w:webHidden/>
              </w:rPr>
              <w:t>14</w:t>
            </w:r>
            <w:r w:rsidRPr="00AB1102">
              <w:rPr>
                <w:noProof/>
                <w:webHidden/>
              </w:rPr>
              <w:fldChar w:fldCharType="end"/>
            </w:r>
          </w:hyperlink>
        </w:p>
        <w:p w14:paraId="6A2C3639" w14:textId="0E3E12F7"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79" w:history="1">
            <w:r w:rsidRPr="00AB1102">
              <w:rPr>
                <w:rStyle w:val="Hyperlink"/>
                <w:rFonts w:ascii="Times New Roman" w:hAnsi="Times New Roman"/>
              </w:rPr>
              <w:t>CHƯƠNG III: THIẾT KẾ CHỨC NĂNG VÀ KIẾN TRÚC HỆ THỐNG</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_Toc231954679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15</w:t>
            </w:r>
            <w:r w:rsidRPr="00AB1102">
              <w:rPr>
                <w:rFonts w:ascii="Times New Roman" w:hAnsi="Times New Roman"/>
                <w:webHidden/>
              </w:rPr>
              <w:fldChar w:fldCharType="end"/>
            </w:r>
          </w:hyperlink>
        </w:p>
        <w:p w14:paraId="3D291CFF" w14:textId="4F654821"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0"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Phân hệ Giao diện Người dùng (Frontend Client)</w:t>
            </w:r>
            <w:r w:rsidRPr="00AB1102">
              <w:rPr>
                <w:noProof/>
                <w:webHidden/>
              </w:rPr>
              <w:tab/>
            </w:r>
            <w:r w:rsidRPr="00AB1102">
              <w:rPr>
                <w:noProof/>
                <w:webHidden/>
              </w:rPr>
              <w:fldChar w:fldCharType="begin"/>
            </w:r>
            <w:r w:rsidRPr="00AB1102">
              <w:rPr>
                <w:noProof/>
                <w:webHidden/>
              </w:rPr>
              <w:instrText xml:space="preserve"> PAGEREF _Toc231954680 \h </w:instrText>
            </w:r>
            <w:r w:rsidRPr="00AB1102">
              <w:rPr>
                <w:noProof/>
                <w:webHidden/>
              </w:rPr>
            </w:r>
            <w:r w:rsidRPr="00AB1102">
              <w:rPr>
                <w:noProof/>
                <w:webHidden/>
              </w:rPr>
              <w:fldChar w:fldCharType="separate"/>
            </w:r>
            <w:r w:rsidRPr="00AB1102">
              <w:rPr>
                <w:noProof/>
                <w:webHidden/>
              </w:rPr>
              <w:t>15</w:t>
            </w:r>
            <w:r w:rsidRPr="00AB1102">
              <w:rPr>
                <w:noProof/>
                <w:webHidden/>
              </w:rPr>
              <w:fldChar w:fldCharType="end"/>
            </w:r>
          </w:hyperlink>
        </w:p>
        <w:p w14:paraId="6D4A38E0" w14:textId="6AC04EAF"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1"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Kiến trúc Máy chủ và Các Dịch vụ Lõi (Backend Services)</w:t>
            </w:r>
            <w:r w:rsidRPr="00AB1102">
              <w:rPr>
                <w:noProof/>
                <w:webHidden/>
              </w:rPr>
              <w:tab/>
            </w:r>
            <w:r w:rsidRPr="00AB1102">
              <w:rPr>
                <w:noProof/>
                <w:webHidden/>
              </w:rPr>
              <w:fldChar w:fldCharType="begin"/>
            </w:r>
            <w:r w:rsidRPr="00AB1102">
              <w:rPr>
                <w:noProof/>
                <w:webHidden/>
              </w:rPr>
              <w:instrText xml:space="preserve"> PAGEREF _Toc231954681 \h </w:instrText>
            </w:r>
            <w:r w:rsidRPr="00AB1102">
              <w:rPr>
                <w:noProof/>
                <w:webHidden/>
              </w:rPr>
            </w:r>
            <w:r w:rsidRPr="00AB1102">
              <w:rPr>
                <w:noProof/>
                <w:webHidden/>
              </w:rPr>
              <w:fldChar w:fldCharType="separate"/>
            </w:r>
            <w:r w:rsidRPr="00AB1102">
              <w:rPr>
                <w:noProof/>
                <w:webHidden/>
              </w:rPr>
              <w:t>16</w:t>
            </w:r>
            <w:r w:rsidRPr="00AB1102">
              <w:rPr>
                <w:noProof/>
                <w:webHidden/>
              </w:rPr>
              <w:fldChar w:fldCharType="end"/>
            </w:r>
          </w:hyperlink>
        </w:p>
        <w:p w14:paraId="5374EC33" w14:textId="44C1B601"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2"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Quy trình Tích hợp và Luồng Xử lý Hệ thống</w:t>
            </w:r>
            <w:r w:rsidRPr="00AB1102">
              <w:rPr>
                <w:noProof/>
                <w:webHidden/>
              </w:rPr>
              <w:tab/>
            </w:r>
            <w:r w:rsidRPr="00AB1102">
              <w:rPr>
                <w:noProof/>
                <w:webHidden/>
              </w:rPr>
              <w:fldChar w:fldCharType="begin"/>
            </w:r>
            <w:r w:rsidRPr="00AB1102">
              <w:rPr>
                <w:noProof/>
                <w:webHidden/>
              </w:rPr>
              <w:instrText xml:space="preserve"> PAGEREF _Toc231954682 \h </w:instrText>
            </w:r>
            <w:r w:rsidRPr="00AB1102">
              <w:rPr>
                <w:noProof/>
                <w:webHidden/>
              </w:rPr>
            </w:r>
            <w:r w:rsidRPr="00AB1102">
              <w:rPr>
                <w:noProof/>
                <w:webHidden/>
              </w:rPr>
              <w:fldChar w:fldCharType="separate"/>
            </w:r>
            <w:r w:rsidRPr="00AB1102">
              <w:rPr>
                <w:noProof/>
                <w:webHidden/>
              </w:rPr>
              <w:t>17</w:t>
            </w:r>
            <w:r w:rsidRPr="00AB1102">
              <w:rPr>
                <w:noProof/>
                <w:webHidden/>
              </w:rPr>
              <w:fldChar w:fldCharType="end"/>
            </w:r>
          </w:hyperlink>
        </w:p>
        <w:p w14:paraId="47964010" w14:textId="24F61191"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83" w:history="1">
            <w:r w:rsidRPr="00AB1102">
              <w:rPr>
                <w:rStyle w:val="Hyperlink"/>
                <w:noProof/>
              </w:rPr>
              <w:t>3.1.</w:t>
            </w:r>
            <w:r w:rsidRPr="00AB1102">
              <w:rPr>
                <w:rFonts w:eastAsiaTheme="minorEastAsia"/>
                <w:noProof/>
                <w:kern w:val="2"/>
                <w:sz w:val="24"/>
                <w:szCs w:val="24"/>
                <w14:ligatures w14:val="standardContextual"/>
              </w:rPr>
              <w:tab/>
            </w:r>
            <w:r w:rsidRPr="00AB1102">
              <w:rPr>
                <w:rStyle w:val="Hyperlink"/>
                <w:noProof/>
              </w:rPr>
              <w:t>Kịch bản 1: Quy trình sinh hoá đơn học phí hàng loạt</w:t>
            </w:r>
            <w:r w:rsidRPr="00AB1102">
              <w:rPr>
                <w:noProof/>
                <w:webHidden/>
              </w:rPr>
              <w:tab/>
            </w:r>
            <w:r w:rsidRPr="00AB1102">
              <w:rPr>
                <w:noProof/>
                <w:webHidden/>
              </w:rPr>
              <w:fldChar w:fldCharType="begin"/>
            </w:r>
            <w:r w:rsidRPr="00AB1102">
              <w:rPr>
                <w:noProof/>
                <w:webHidden/>
              </w:rPr>
              <w:instrText xml:space="preserve"> PAGEREF _Toc231954683 \h </w:instrText>
            </w:r>
            <w:r w:rsidRPr="00AB1102">
              <w:rPr>
                <w:noProof/>
                <w:webHidden/>
              </w:rPr>
            </w:r>
            <w:r w:rsidRPr="00AB1102">
              <w:rPr>
                <w:noProof/>
                <w:webHidden/>
              </w:rPr>
              <w:fldChar w:fldCharType="separate"/>
            </w:r>
            <w:r w:rsidRPr="00AB1102">
              <w:rPr>
                <w:noProof/>
                <w:webHidden/>
              </w:rPr>
              <w:t>17</w:t>
            </w:r>
            <w:r w:rsidRPr="00AB1102">
              <w:rPr>
                <w:noProof/>
                <w:webHidden/>
              </w:rPr>
              <w:fldChar w:fldCharType="end"/>
            </w:r>
          </w:hyperlink>
        </w:p>
        <w:p w14:paraId="6A246FFD" w14:textId="743E1B18"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84" w:history="1">
            <w:r w:rsidRPr="00AB1102">
              <w:rPr>
                <w:rStyle w:val="Hyperlink"/>
                <w:noProof/>
              </w:rPr>
              <w:t>3.2.</w:t>
            </w:r>
            <w:r w:rsidRPr="00AB1102">
              <w:rPr>
                <w:rFonts w:eastAsiaTheme="minorEastAsia"/>
                <w:noProof/>
                <w:kern w:val="2"/>
                <w:sz w:val="24"/>
                <w:szCs w:val="24"/>
                <w14:ligatures w14:val="standardContextual"/>
              </w:rPr>
              <w:tab/>
            </w:r>
            <w:r w:rsidRPr="00AB1102">
              <w:rPr>
                <w:rStyle w:val="Hyperlink"/>
                <w:noProof/>
              </w:rPr>
              <w:t>Kịch bản 2: Quy trình đối soát gạch nợ tự động qua Webhook</w:t>
            </w:r>
            <w:r w:rsidRPr="00AB1102">
              <w:rPr>
                <w:noProof/>
                <w:webHidden/>
              </w:rPr>
              <w:tab/>
            </w:r>
            <w:r w:rsidRPr="00AB1102">
              <w:rPr>
                <w:noProof/>
                <w:webHidden/>
              </w:rPr>
              <w:fldChar w:fldCharType="begin"/>
            </w:r>
            <w:r w:rsidRPr="00AB1102">
              <w:rPr>
                <w:noProof/>
                <w:webHidden/>
              </w:rPr>
              <w:instrText xml:space="preserve"> PAGEREF _Toc231954684 \h </w:instrText>
            </w:r>
            <w:r w:rsidRPr="00AB1102">
              <w:rPr>
                <w:noProof/>
                <w:webHidden/>
              </w:rPr>
            </w:r>
            <w:r w:rsidRPr="00AB1102">
              <w:rPr>
                <w:noProof/>
                <w:webHidden/>
              </w:rPr>
              <w:fldChar w:fldCharType="separate"/>
            </w:r>
            <w:r w:rsidRPr="00AB1102">
              <w:rPr>
                <w:noProof/>
                <w:webHidden/>
              </w:rPr>
              <w:t>18</w:t>
            </w:r>
            <w:r w:rsidRPr="00AB1102">
              <w:rPr>
                <w:noProof/>
                <w:webHidden/>
              </w:rPr>
              <w:fldChar w:fldCharType="end"/>
            </w:r>
          </w:hyperlink>
        </w:p>
        <w:p w14:paraId="12E9365F" w14:textId="2657CA13"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85" w:history="1">
            <w:r w:rsidRPr="00AB1102">
              <w:rPr>
                <w:rStyle w:val="Hyperlink"/>
                <w:rFonts w:ascii="Times New Roman" w:hAnsi="Times New Roman"/>
              </w:rPr>
              <w:t>CHƯƠNG IV: NGÔN NGỮ VÀ CÔNG CỤ HỖ TRỢ</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_Toc231954685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20</w:t>
            </w:r>
            <w:r w:rsidRPr="00AB1102">
              <w:rPr>
                <w:rFonts w:ascii="Times New Roman" w:hAnsi="Times New Roman"/>
                <w:webHidden/>
              </w:rPr>
              <w:fldChar w:fldCharType="end"/>
            </w:r>
          </w:hyperlink>
        </w:p>
        <w:p w14:paraId="17D79ED9" w14:textId="63A0C27B"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6"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Visual Studio Code (IDE)</w:t>
            </w:r>
            <w:r w:rsidRPr="00AB1102">
              <w:rPr>
                <w:noProof/>
                <w:webHidden/>
              </w:rPr>
              <w:tab/>
            </w:r>
            <w:r w:rsidRPr="00AB1102">
              <w:rPr>
                <w:noProof/>
                <w:webHidden/>
              </w:rPr>
              <w:fldChar w:fldCharType="begin"/>
            </w:r>
            <w:r w:rsidRPr="00AB1102">
              <w:rPr>
                <w:noProof/>
                <w:webHidden/>
              </w:rPr>
              <w:instrText xml:space="preserve"> PAGEREF _Toc231954686 \h </w:instrText>
            </w:r>
            <w:r w:rsidRPr="00AB1102">
              <w:rPr>
                <w:noProof/>
                <w:webHidden/>
              </w:rPr>
            </w:r>
            <w:r w:rsidRPr="00AB1102">
              <w:rPr>
                <w:noProof/>
                <w:webHidden/>
              </w:rPr>
              <w:fldChar w:fldCharType="separate"/>
            </w:r>
            <w:r w:rsidRPr="00AB1102">
              <w:rPr>
                <w:noProof/>
                <w:webHidden/>
              </w:rPr>
              <w:t>20</w:t>
            </w:r>
            <w:r w:rsidRPr="00AB1102">
              <w:rPr>
                <w:noProof/>
                <w:webHidden/>
              </w:rPr>
              <w:fldChar w:fldCharType="end"/>
            </w:r>
          </w:hyperlink>
        </w:p>
        <w:p w14:paraId="45F5B77C" w14:textId="4310244A"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7"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TypeScript</w:t>
            </w:r>
            <w:r w:rsidRPr="00AB1102">
              <w:rPr>
                <w:noProof/>
                <w:webHidden/>
              </w:rPr>
              <w:tab/>
            </w:r>
            <w:r w:rsidRPr="00AB1102">
              <w:rPr>
                <w:noProof/>
                <w:webHidden/>
              </w:rPr>
              <w:fldChar w:fldCharType="begin"/>
            </w:r>
            <w:r w:rsidRPr="00AB1102">
              <w:rPr>
                <w:noProof/>
                <w:webHidden/>
              </w:rPr>
              <w:instrText xml:space="preserve"> PAGEREF _Toc231954687 \h </w:instrText>
            </w:r>
            <w:r w:rsidRPr="00AB1102">
              <w:rPr>
                <w:noProof/>
                <w:webHidden/>
              </w:rPr>
            </w:r>
            <w:r w:rsidRPr="00AB1102">
              <w:rPr>
                <w:noProof/>
                <w:webHidden/>
              </w:rPr>
              <w:fldChar w:fldCharType="separate"/>
            </w:r>
            <w:r w:rsidRPr="00AB1102">
              <w:rPr>
                <w:noProof/>
                <w:webHidden/>
              </w:rPr>
              <w:t>20</w:t>
            </w:r>
            <w:r w:rsidRPr="00AB1102">
              <w:rPr>
                <w:noProof/>
                <w:webHidden/>
              </w:rPr>
              <w:fldChar w:fldCharType="end"/>
            </w:r>
          </w:hyperlink>
        </w:p>
        <w:p w14:paraId="7E8CE2EA" w14:textId="6CE0B437"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8"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Thư viện ReactJS</w:t>
            </w:r>
            <w:r w:rsidRPr="00AB1102">
              <w:rPr>
                <w:noProof/>
                <w:webHidden/>
              </w:rPr>
              <w:tab/>
            </w:r>
            <w:r w:rsidRPr="00AB1102">
              <w:rPr>
                <w:noProof/>
                <w:webHidden/>
              </w:rPr>
              <w:fldChar w:fldCharType="begin"/>
            </w:r>
            <w:r w:rsidRPr="00AB1102">
              <w:rPr>
                <w:noProof/>
                <w:webHidden/>
              </w:rPr>
              <w:instrText xml:space="preserve"> PAGEREF _Toc231954688 \h </w:instrText>
            </w:r>
            <w:r w:rsidRPr="00AB1102">
              <w:rPr>
                <w:noProof/>
                <w:webHidden/>
              </w:rPr>
            </w:r>
            <w:r w:rsidRPr="00AB1102">
              <w:rPr>
                <w:noProof/>
                <w:webHidden/>
              </w:rPr>
              <w:fldChar w:fldCharType="separate"/>
            </w:r>
            <w:r w:rsidRPr="00AB1102">
              <w:rPr>
                <w:noProof/>
                <w:webHidden/>
              </w:rPr>
              <w:t>21</w:t>
            </w:r>
            <w:r w:rsidRPr="00AB1102">
              <w:rPr>
                <w:noProof/>
                <w:webHidden/>
              </w:rPr>
              <w:fldChar w:fldCharType="end"/>
            </w:r>
          </w:hyperlink>
        </w:p>
        <w:p w14:paraId="7DEA2729" w14:textId="44AA29C2"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89" w:history="1">
            <w:r w:rsidRPr="00AB1102">
              <w:rPr>
                <w:rStyle w:val="Hyperlink"/>
                <w:noProof/>
              </w:rPr>
              <w:t>4.</w:t>
            </w:r>
            <w:r w:rsidRPr="00AB1102">
              <w:rPr>
                <w:rFonts w:eastAsiaTheme="minorEastAsia"/>
                <w:noProof/>
                <w:kern w:val="2"/>
                <w:sz w:val="24"/>
                <w:szCs w:val="24"/>
                <w14:ligatures w14:val="standardContextual"/>
              </w:rPr>
              <w:tab/>
            </w:r>
            <w:r w:rsidRPr="00AB1102">
              <w:rPr>
                <w:rStyle w:val="Hyperlink"/>
                <w:noProof/>
              </w:rPr>
              <w:t>Tailwind CSS</w:t>
            </w:r>
            <w:r w:rsidRPr="00AB1102">
              <w:rPr>
                <w:noProof/>
                <w:webHidden/>
              </w:rPr>
              <w:tab/>
            </w:r>
            <w:r w:rsidRPr="00AB1102">
              <w:rPr>
                <w:noProof/>
                <w:webHidden/>
              </w:rPr>
              <w:fldChar w:fldCharType="begin"/>
            </w:r>
            <w:r w:rsidRPr="00AB1102">
              <w:rPr>
                <w:noProof/>
                <w:webHidden/>
              </w:rPr>
              <w:instrText xml:space="preserve"> PAGEREF _Toc231954689 \h </w:instrText>
            </w:r>
            <w:r w:rsidRPr="00AB1102">
              <w:rPr>
                <w:noProof/>
                <w:webHidden/>
              </w:rPr>
            </w:r>
            <w:r w:rsidRPr="00AB1102">
              <w:rPr>
                <w:noProof/>
                <w:webHidden/>
              </w:rPr>
              <w:fldChar w:fldCharType="separate"/>
            </w:r>
            <w:r w:rsidRPr="00AB1102">
              <w:rPr>
                <w:noProof/>
                <w:webHidden/>
              </w:rPr>
              <w:t>21</w:t>
            </w:r>
            <w:r w:rsidRPr="00AB1102">
              <w:rPr>
                <w:noProof/>
                <w:webHidden/>
              </w:rPr>
              <w:fldChar w:fldCharType="end"/>
            </w:r>
          </w:hyperlink>
        </w:p>
        <w:p w14:paraId="1AED4F5A" w14:textId="51F610B6"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0" w:history="1">
            <w:r w:rsidRPr="00AB1102">
              <w:rPr>
                <w:rStyle w:val="Hyperlink"/>
                <w:noProof/>
              </w:rPr>
              <w:t>5.</w:t>
            </w:r>
            <w:r w:rsidRPr="00AB1102">
              <w:rPr>
                <w:rFonts w:eastAsiaTheme="minorEastAsia"/>
                <w:noProof/>
                <w:kern w:val="2"/>
                <w:sz w:val="24"/>
                <w:szCs w:val="24"/>
                <w14:ligatures w14:val="standardContextual"/>
              </w:rPr>
              <w:tab/>
            </w:r>
            <w:r w:rsidRPr="00AB1102">
              <w:rPr>
                <w:rStyle w:val="Hyperlink"/>
                <w:noProof/>
              </w:rPr>
              <w:t>Framework NestJS</w:t>
            </w:r>
            <w:r w:rsidRPr="00AB1102">
              <w:rPr>
                <w:noProof/>
                <w:webHidden/>
              </w:rPr>
              <w:tab/>
            </w:r>
            <w:r w:rsidRPr="00AB1102">
              <w:rPr>
                <w:noProof/>
                <w:webHidden/>
              </w:rPr>
              <w:fldChar w:fldCharType="begin"/>
            </w:r>
            <w:r w:rsidRPr="00AB1102">
              <w:rPr>
                <w:noProof/>
                <w:webHidden/>
              </w:rPr>
              <w:instrText xml:space="preserve"> PAGEREF _Toc231954690 \h </w:instrText>
            </w:r>
            <w:r w:rsidRPr="00AB1102">
              <w:rPr>
                <w:noProof/>
                <w:webHidden/>
              </w:rPr>
            </w:r>
            <w:r w:rsidRPr="00AB1102">
              <w:rPr>
                <w:noProof/>
                <w:webHidden/>
              </w:rPr>
              <w:fldChar w:fldCharType="separate"/>
            </w:r>
            <w:r w:rsidRPr="00AB1102">
              <w:rPr>
                <w:noProof/>
                <w:webHidden/>
              </w:rPr>
              <w:t>21</w:t>
            </w:r>
            <w:r w:rsidRPr="00AB1102">
              <w:rPr>
                <w:noProof/>
                <w:webHidden/>
              </w:rPr>
              <w:fldChar w:fldCharType="end"/>
            </w:r>
          </w:hyperlink>
        </w:p>
        <w:p w14:paraId="1D09E220" w14:textId="621C3345"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1" w:history="1">
            <w:r w:rsidRPr="00AB1102">
              <w:rPr>
                <w:rStyle w:val="Hyperlink"/>
                <w:noProof/>
              </w:rPr>
              <w:t>6.</w:t>
            </w:r>
            <w:r w:rsidRPr="00AB1102">
              <w:rPr>
                <w:rFonts w:eastAsiaTheme="minorEastAsia"/>
                <w:noProof/>
                <w:kern w:val="2"/>
                <w:sz w:val="24"/>
                <w:szCs w:val="24"/>
                <w14:ligatures w14:val="standardContextual"/>
              </w:rPr>
              <w:tab/>
            </w:r>
            <w:r w:rsidRPr="00AB1102">
              <w:rPr>
                <w:rStyle w:val="Hyperlink"/>
                <w:noProof/>
              </w:rPr>
              <w:t>Hệ quản trị cơ sở dữ liệu MySQL</w:t>
            </w:r>
            <w:r w:rsidRPr="00AB1102">
              <w:rPr>
                <w:noProof/>
                <w:webHidden/>
              </w:rPr>
              <w:tab/>
            </w:r>
            <w:r w:rsidRPr="00AB1102">
              <w:rPr>
                <w:noProof/>
                <w:webHidden/>
              </w:rPr>
              <w:fldChar w:fldCharType="begin"/>
            </w:r>
            <w:r w:rsidRPr="00AB1102">
              <w:rPr>
                <w:noProof/>
                <w:webHidden/>
              </w:rPr>
              <w:instrText xml:space="preserve"> PAGEREF _Toc231954691 \h </w:instrText>
            </w:r>
            <w:r w:rsidRPr="00AB1102">
              <w:rPr>
                <w:noProof/>
                <w:webHidden/>
              </w:rPr>
            </w:r>
            <w:r w:rsidRPr="00AB1102">
              <w:rPr>
                <w:noProof/>
                <w:webHidden/>
              </w:rPr>
              <w:fldChar w:fldCharType="separate"/>
            </w:r>
            <w:r w:rsidRPr="00AB1102">
              <w:rPr>
                <w:noProof/>
                <w:webHidden/>
              </w:rPr>
              <w:t>22</w:t>
            </w:r>
            <w:r w:rsidRPr="00AB1102">
              <w:rPr>
                <w:noProof/>
                <w:webHidden/>
              </w:rPr>
              <w:fldChar w:fldCharType="end"/>
            </w:r>
          </w:hyperlink>
        </w:p>
        <w:p w14:paraId="1F34A278" w14:textId="4A8FB091"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2" w:history="1">
            <w:r w:rsidRPr="00AB1102">
              <w:rPr>
                <w:rStyle w:val="Hyperlink"/>
                <w:noProof/>
              </w:rPr>
              <w:t>7.</w:t>
            </w:r>
            <w:r w:rsidRPr="00AB1102">
              <w:rPr>
                <w:rFonts w:eastAsiaTheme="minorEastAsia"/>
                <w:noProof/>
                <w:kern w:val="2"/>
                <w:sz w:val="24"/>
                <w:szCs w:val="24"/>
                <w14:ligatures w14:val="standardContextual"/>
              </w:rPr>
              <w:tab/>
            </w:r>
            <w:r w:rsidRPr="00AB1102">
              <w:rPr>
                <w:rStyle w:val="Hyperlink"/>
                <w:noProof/>
              </w:rPr>
              <w:t>Lớp ánh xạ đối tượng TypeORM</w:t>
            </w:r>
            <w:r w:rsidRPr="00AB1102">
              <w:rPr>
                <w:noProof/>
                <w:webHidden/>
              </w:rPr>
              <w:tab/>
            </w:r>
            <w:r w:rsidRPr="00AB1102">
              <w:rPr>
                <w:noProof/>
                <w:webHidden/>
              </w:rPr>
              <w:fldChar w:fldCharType="begin"/>
            </w:r>
            <w:r w:rsidRPr="00AB1102">
              <w:rPr>
                <w:noProof/>
                <w:webHidden/>
              </w:rPr>
              <w:instrText xml:space="preserve"> PAGEREF _Toc231954692 \h </w:instrText>
            </w:r>
            <w:r w:rsidRPr="00AB1102">
              <w:rPr>
                <w:noProof/>
                <w:webHidden/>
              </w:rPr>
            </w:r>
            <w:r w:rsidRPr="00AB1102">
              <w:rPr>
                <w:noProof/>
                <w:webHidden/>
              </w:rPr>
              <w:fldChar w:fldCharType="separate"/>
            </w:r>
            <w:r w:rsidRPr="00AB1102">
              <w:rPr>
                <w:noProof/>
                <w:webHidden/>
              </w:rPr>
              <w:t>22</w:t>
            </w:r>
            <w:r w:rsidRPr="00AB1102">
              <w:rPr>
                <w:noProof/>
                <w:webHidden/>
              </w:rPr>
              <w:fldChar w:fldCharType="end"/>
            </w:r>
          </w:hyperlink>
        </w:p>
        <w:p w14:paraId="41499BF4" w14:textId="0680E39D"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3" w:history="1">
            <w:r w:rsidRPr="00AB1102">
              <w:rPr>
                <w:rStyle w:val="Hyperlink"/>
                <w:bCs/>
                <w:noProof/>
              </w:rPr>
              <w:t>8.</w:t>
            </w:r>
            <w:r w:rsidRPr="00AB1102">
              <w:rPr>
                <w:rFonts w:eastAsiaTheme="minorEastAsia"/>
                <w:noProof/>
                <w:kern w:val="2"/>
                <w:sz w:val="24"/>
                <w:szCs w:val="24"/>
                <w14:ligatures w14:val="standardContextual"/>
              </w:rPr>
              <w:tab/>
            </w:r>
            <w:r w:rsidRPr="00AB1102">
              <w:rPr>
                <w:rStyle w:val="Hyperlink"/>
                <w:bCs/>
                <w:noProof/>
              </w:rPr>
              <w:t>Kiến trúc kiểm thử tự động hóa BMAD</w:t>
            </w:r>
            <w:r w:rsidRPr="00AB1102">
              <w:rPr>
                <w:noProof/>
                <w:webHidden/>
              </w:rPr>
              <w:tab/>
            </w:r>
            <w:r w:rsidRPr="00AB1102">
              <w:rPr>
                <w:noProof/>
                <w:webHidden/>
              </w:rPr>
              <w:fldChar w:fldCharType="begin"/>
            </w:r>
            <w:r w:rsidRPr="00AB1102">
              <w:rPr>
                <w:noProof/>
                <w:webHidden/>
              </w:rPr>
              <w:instrText xml:space="preserve"> PAGEREF _Toc231954693 \h </w:instrText>
            </w:r>
            <w:r w:rsidRPr="00AB1102">
              <w:rPr>
                <w:noProof/>
                <w:webHidden/>
              </w:rPr>
            </w:r>
            <w:r w:rsidRPr="00AB1102">
              <w:rPr>
                <w:noProof/>
                <w:webHidden/>
              </w:rPr>
              <w:fldChar w:fldCharType="separate"/>
            </w:r>
            <w:r w:rsidRPr="00AB1102">
              <w:rPr>
                <w:noProof/>
                <w:webHidden/>
              </w:rPr>
              <w:t>23</w:t>
            </w:r>
            <w:r w:rsidRPr="00AB1102">
              <w:rPr>
                <w:noProof/>
                <w:webHidden/>
              </w:rPr>
              <w:fldChar w:fldCharType="end"/>
            </w:r>
          </w:hyperlink>
        </w:p>
        <w:p w14:paraId="3FF0A89F" w14:textId="791EAFB4"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4" w:history="1">
            <w:r w:rsidRPr="00AB1102">
              <w:rPr>
                <w:rStyle w:val="Hyperlink"/>
                <w:noProof/>
              </w:rPr>
              <w:t>9.</w:t>
            </w:r>
            <w:r w:rsidRPr="00AB1102">
              <w:rPr>
                <w:rFonts w:eastAsiaTheme="minorEastAsia"/>
                <w:noProof/>
                <w:kern w:val="2"/>
                <w:sz w:val="24"/>
                <w:szCs w:val="24"/>
                <w14:ligatures w14:val="standardContextual"/>
              </w:rPr>
              <w:tab/>
            </w:r>
            <w:r w:rsidRPr="00AB1102">
              <w:rPr>
                <w:rStyle w:val="Hyperlink"/>
                <w:noProof/>
              </w:rPr>
              <w:t>Tác nhân trí tuệ nhân tạo Antigravity Agent</w:t>
            </w:r>
            <w:r w:rsidRPr="00AB1102">
              <w:rPr>
                <w:noProof/>
                <w:webHidden/>
              </w:rPr>
              <w:tab/>
            </w:r>
            <w:r w:rsidRPr="00AB1102">
              <w:rPr>
                <w:noProof/>
                <w:webHidden/>
              </w:rPr>
              <w:fldChar w:fldCharType="begin"/>
            </w:r>
            <w:r w:rsidRPr="00AB1102">
              <w:rPr>
                <w:noProof/>
                <w:webHidden/>
              </w:rPr>
              <w:instrText xml:space="preserve"> PAGEREF _Toc231954694 \h </w:instrText>
            </w:r>
            <w:r w:rsidRPr="00AB1102">
              <w:rPr>
                <w:noProof/>
                <w:webHidden/>
              </w:rPr>
            </w:r>
            <w:r w:rsidRPr="00AB1102">
              <w:rPr>
                <w:noProof/>
                <w:webHidden/>
              </w:rPr>
              <w:fldChar w:fldCharType="separate"/>
            </w:r>
            <w:r w:rsidRPr="00AB1102">
              <w:rPr>
                <w:noProof/>
                <w:webHidden/>
              </w:rPr>
              <w:t>23</w:t>
            </w:r>
            <w:r w:rsidRPr="00AB1102">
              <w:rPr>
                <w:noProof/>
                <w:webHidden/>
              </w:rPr>
              <w:fldChar w:fldCharType="end"/>
            </w:r>
          </w:hyperlink>
        </w:p>
        <w:p w14:paraId="0E81B275" w14:textId="3A482530"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695" w:history="1">
            <w:r w:rsidRPr="00AB1102">
              <w:rPr>
                <w:rStyle w:val="Hyperlink"/>
                <w:rFonts w:ascii="Times New Roman" w:hAnsi="Times New Roman"/>
              </w:rPr>
              <w:t>CHƯƠNG V: MÔ TẢ GIẢI PHÁP</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_Toc231954695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24</w:t>
            </w:r>
            <w:r w:rsidRPr="00AB1102">
              <w:rPr>
                <w:rFonts w:ascii="Times New Roman" w:hAnsi="Times New Roman"/>
                <w:webHidden/>
              </w:rPr>
              <w:fldChar w:fldCharType="end"/>
            </w:r>
          </w:hyperlink>
        </w:p>
        <w:p w14:paraId="20A7EC0D" w14:textId="0C565D33"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6"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Cấu trúc chương trình</w:t>
            </w:r>
            <w:r w:rsidRPr="00AB1102">
              <w:rPr>
                <w:noProof/>
                <w:webHidden/>
              </w:rPr>
              <w:tab/>
            </w:r>
            <w:r w:rsidRPr="00AB1102">
              <w:rPr>
                <w:noProof/>
                <w:webHidden/>
              </w:rPr>
              <w:fldChar w:fldCharType="begin"/>
            </w:r>
            <w:r w:rsidRPr="00AB1102">
              <w:rPr>
                <w:noProof/>
                <w:webHidden/>
              </w:rPr>
              <w:instrText xml:space="preserve"> PAGEREF _Toc231954696 \h </w:instrText>
            </w:r>
            <w:r w:rsidRPr="00AB1102">
              <w:rPr>
                <w:noProof/>
                <w:webHidden/>
              </w:rPr>
            </w:r>
            <w:r w:rsidRPr="00AB1102">
              <w:rPr>
                <w:noProof/>
                <w:webHidden/>
              </w:rPr>
              <w:fldChar w:fldCharType="separate"/>
            </w:r>
            <w:r w:rsidRPr="00AB1102">
              <w:rPr>
                <w:noProof/>
                <w:webHidden/>
              </w:rPr>
              <w:t>24</w:t>
            </w:r>
            <w:r w:rsidRPr="00AB1102">
              <w:rPr>
                <w:noProof/>
                <w:webHidden/>
              </w:rPr>
              <w:fldChar w:fldCharType="end"/>
            </w:r>
          </w:hyperlink>
        </w:p>
        <w:p w14:paraId="65177561" w14:textId="4E88578C"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97" w:history="1">
            <w:r w:rsidRPr="00AB1102">
              <w:rPr>
                <w:rStyle w:val="Hyperlink"/>
                <w:noProof/>
              </w:rPr>
              <w:t>1.1.</w:t>
            </w:r>
            <w:r w:rsidRPr="00AB1102">
              <w:rPr>
                <w:rFonts w:eastAsiaTheme="minorEastAsia"/>
                <w:noProof/>
                <w:kern w:val="2"/>
                <w:sz w:val="24"/>
                <w:szCs w:val="24"/>
                <w14:ligatures w14:val="standardContextual"/>
              </w:rPr>
              <w:tab/>
            </w:r>
            <w:r w:rsidRPr="00AB1102">
              <w:rPr>
                <w:rStyle w:val="Hyperlink"/>
                <w:noProof/>
              </w:rPr>
              <w:t>Phía client – Ứng dụng Web ReactJS</w:t>
            </w:r>
            <w:r w:rsidRPr="00AB1102">
              <w:rPr>
                <w:noProof/>
                <w:webHidden/>
              </w:rPr>
              <w:tab/>
            </w:r>
            <w:r w:rsidRPr="00AB1102">
              <w:rPr>
                <w:noProof/>
                <w:webHidden/>
              </w:rPr>
              <w:fldChar w:fldCharType="begin"/>
            </w:r>
            <w:r w:rsidRPr="00AB1102">
              <w:rPr>
                <w:noProof/>
                <w:webHidden/>
              </w:rPr>
              <w:instrText xml:space="preserve"> PAGEREF _Toc231954697 \h </w:instrText>
            </w:r>
            <w:r w:rsidRPr="00AB1102">
              <w:rPr>
                <w:noProof/>
                <w:webHidden/>
              </w:rPr>
            </w:r>
            <w:r w:rsidRPr="00AB1102">
              <w:rPr>
                <w:noProof/>
                <w:webHidden/>
              </w:rPr>
              <w:fldChar w:fldCharType="separate"/>
            </w:r>
            <w:r w:rsidRPr="00AB1102">
              <w:rPr>
                <w:noProof/>
                <w:webHidden/>
              </w:rPr>
              <w:t>24</w:t>
            </w:r>
            <w:r w:rsidRPr="00AB1102">
              <w:rPr>
                <w:noProof/>
                <w:webHidden/>
              </w:rPr>
              <w:fldChar w:fldCharType="end"/>
            </w:r>
          </w:hyperlink>
        </w:p>
        <w:p w14:paraId="4FFEEF17" w14:textId="390B16DA"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698" w:history="1">
            <w:r w:rsidRPr="00AB1102">
              <w:rPr>
                <w:rStyle w:val="Hyperlink"/>
                <w:noProof/>
              </w:rPr>
              <w:t>1.2.</w:t>
            </w:r>
            <w:r w:rsidRPr="00AB1102">
              <w:rPr>
                <w:rFonts w:eastAsiaTheme="minorEastAsia"/>
                <w:noProof/>
                <w:kern w:val="2"/>
                <w:sz w:val="24"/>
                <w:szCs w:val="24"/>
                <w14:ligatures w14:val="standardContextual"/>
              </w:rPr>
              <w:tab/>
            </w:r>
            <w:r w:rsidRPr="00AB1102">
              <w:rPr>
                <w:rStyle w:val="Hyperlink"/>
                <w:noProof/>
              </w:rPr>
              <w:t>Phía server – Hệ thống vi dịch vụ NestJS</w:t>
            </w:r>
            <w:r w:rsidRPr="00AB1102">
              <w:rPr>
                <w:noProof/>
                <w:webHidden/>
              </w:rPr>
              <w:tab/>
            </w:r>
            <w:r w:rsidRPr="00AB1102">
              <w:rPr>
                <w:noProof/>
                <w:webHidden/>
              </w:rPr>
              <w:fldChar w:fldCharType="begin"/>
            </w:r>
            <w:r w:rsidRPr="00AB1102">
              <w:rPr>
                <w:noProof/>
                <w:webHidden/>
              </w:rPr>
              <w:instrText xml:space="preserve"> PAGEREF _Toc231954698 \h </w:instrText>
            </w:r>
            <w:r w:rsidRPr="00AB1102">
              <w:rPr>
                <w:noProof/>
                <w:webHidden/>
              </w:rPr>
            </w:r>
            <w:r w:rsidRPr="00AB1102">
              <w:rPr>
                <w:noProof/>
                <w:webHidden/>
              </w:rPr>
              <w:fldChar w:fldCharType="separate"/>
            </w:r>
            <w:r w:rsidRPr="00AB1102">
              <w:rPr>
                <w:noProof/>
                <w:webHidden/>
              </w:rPr>
              <w:t>25</w:t>
            </w:r>
            <w:r w:rsidRPr="00AB1102">
              <w:rPr>
                <w:noProof/>
                <w:webHidden/>
              </w:rPr>
              <w:fldChar w:fldCharType="end"/>
            </w:r>
          </w:hyperlink>
        </w:p>
        <w:p w14:paraId="022731EE" w14:textId="1D92D59A"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699"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Hệ thống dữ liệu</w:t>
            </w:r>
            <w:r w:rsidRPr="00AB1102">
              <w:rPr>
                <w:noProof/>
                <w:webHidden/>
              </w:rPr>
              <w:tab/>
            </w:r>
            <w:r w:rsidRPr="00AB1102">
              <w:rPr>
                <w:noProof/>
                <w:webHidden/>
              </w:rPr>
              <w:fldChar w:fldCharType="begin"/>
            </w:r>
            <w:r w:rsidRPr="00AB1102">
              <w:rPr>
                <w:noProof/>
                <w:webHidden/>
              </w:rPr>
              <w:instrText xml:space="preserve"> PAGEREF _Toc231954699 \h </w:instrText>
            </w:r>
            <w:r w:rsidRPr="00AB1102">
              <w:rPr>
                <w:noProof/>
                <w:webHidden/>
              </w:rPr>
            </w:r>
            <w:r w:rsidRPr="00AB1102">
              <w:rPr>
                <w:noProof/>
                <w:webHidden/>
              </w:rPr>
              <w:fldChar w:fldCharType="separate"/>
            </w:r>
            <w:r w:rsidRPr="00AB1102">
              <w:rPr>
                <w:noProof/>
                <w:webHidden/>
              </w:rPr>
              <w:t>28</w:t>
            </w:r>
            <w:r w:rsidRPr="00AB1102">
              <w:rPr>
                <w:noProof/>
                <w:webHidden/>
              </w:rPr>
              <w:fldChar w:fldCharType="end"/>
            </w:r>
          </w:hyperlink>
        </w:p>
        <w:p w14:paraId="34B33281" w14:textId="5307F3B2"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0" w:history="1">
            <w:r w:rsidRPr="00AB1102">
              <w:rPr>
                <w:rStyle w:val="Hyperlink"/>
                <w:noProof/>
              </w:rPr>
              <w:t>2.1.</w:t>
            </w:r>
            <w:r w:rsidRPr="00AB1102">
              <w:rPr>
                <w:rFonts w:eastAsiaTheme="minorEastAsia"/>
                <w:noProof/>
                <w:kern w:val="2"/>
                <w:sz w:val="24"/>
                <w:szCs w:val="24"/>
                <w14:ligatures w14:val="standardContextual"/>
              </w:rPr>
              <w:tab/>
            </w:r>
            <w:r w:rsidRPr="00AB1102">
              <w:rPr>
                <w:rStyle w:val="Hyperlink"/>
                <w:noProof/>
              </w:rPr>
              <w:t>Dữ liệu đầu vào</w:t>
            </w:r>
            <w:r w:rsidRPr="00AB1102">
              <w:rPr>
                <w:noProof/>
                <w:webHidden/>
              </w:rPr>
              <w:tab/>
            </w:r>
            <w:r w:rsidRPr="00AB1102">
              <w:rPr>
                <w:noProof/>
                <w:webHidden/>
              </w:rPr>
              <w:fldChar w:fldCharType="begin"/>
            </w:r>
            <w:r w:rsidRPr="00AB1102">
              <w:rPr>
                <w:noProof/>
                <w:webHidden/>
              </w:rPr>
              <w:instrText xml:space="preserve"> PAGEREF _Toc231954700 \h </w:instrText>
            </w:r>
            <w:r w:rsidRPr="00AB1102">
              <w:rPr>
                <w:noProof/>
                <w:webHidden/>
              </w:rPr>
            </w:r>
            <w:r w:rsidRPr="00AB1102">
              <w:rPr>
                <w:noProof/>
                <w:webHidden/>
              </w:rPr>
              <w:fldChar w:fldCharType="separate"/>
            </w:r>
            <w:r w:rsidRPr="00AB1102">
              <w:rPr>
                <w:noProof/>
                <w:webHidden/>
              </w:rPr>
              <w:t>28</w:t>
            </w:r>
            <w:r w:rsidRPr="00AB1102">
              <w:rPr>
                <w:noProof/>
                <w:webHidden/>
              </w:rPr>
              <w:fldChar w:fldCharType="end"/>
            </w:r>
          </w:hyperlink>
        </w:p>
        <w:p w14:paraId="59A55DCC" w14:textId="3526C6F7"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1" w:history="1">
            <w:r w:rsidRPr="00AB1102">
              <w:rPr>
                <w:rStyle w:val="Hyperlink"/>
                <w:noProof/>
              </w:rPr>
              <w:t>2.2.</w:t>
            </w:r>
            <w:r w:rsidRPr="00AB1102">
              <w:rPr>
                <w:rFonts w:eastAsiaTheme="minorEastAsia"/>
                <w:noProof/>
                <w:kern w:val="2"/>
                <w:sz w:val="24"/>
                <w:szCs w:val="24"/>
                <w14:ligatures w14:val="standardContextual"/>
              </w:rPr>
              <w:tab/>
            </w:r>
            <w:r w:rsidRPr="00AB1102">
              <w:rPr>
                <w:rStyle w:val="Hyperlink"/>
                <w:noProof/>
              </w:rPr>
              <w:t>Dữ liệu lưu trữ và thực thể</w:t>
            </w:r>
            <w:r w:rsidRPr="00AB1102">
              <w:rPr>
                <w:noProof/>
                <w:webHidden/>
              </w:rPr>
              <w:tab/>
            </w:r>
            <w:r w:rsidRPr="00AB1102">
              <w:rPr>
                <w:noProof/>
                <w:webHidden/>
              </w:rPr>
              <w:fldChar w:fldCharType="begin"/>
            </w:r>
            <w:r w:rsidRPr="00AB1102">
              <w:rPr>
                <w:noProof/>
                <w:webHidden/>
              </w:rPr>
              <w:instrText xml:space="preserve"> PAGEREF _Toc231954701 \h </w:instrText>
            </w:r>
            <w:r w:rsidRPr="00AB1102">
              <w:rPr>
                <w:noProof/>
                <w:webHidden/>
              </w:rPr>
            </w:r>
            <w:r w:rsidRPr="00AB1102">
              <w:rPr>
                <w:noProof/>
                <w:webHidden/>
              </w:rPr>
              <w:fldChar w:fldCharType="separate"/>
            </w:r>
            <w:r w:rsidRPr="00AB1102">
              <w:rPr>
                <w:noProof/>
                <w:webHidden/>
              </w:rPr>
              <w:t>28</w:t>
            </w:r>
            <w:r w:rsidRPr="00AB1102">
              <w:rPr>
                <w:noProof/>
                <w:webHidden/>
              </w:rPr>
              <w:fldChar w:fldCharType="end"/>
            </w:r>
          </w:hyperlink>
        </w:p>
        <w:p w14:paraId="380C5146" w14:textId="76408DA4"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2" w:history="1">
            <w:r w:rsidRPr="00AB1102">
              <w:rPr>
                <w:rStyle w:val="Hyperlink"/>
                <w:noProof/>
              </w:rPr>
              <w:t>2.3.</w:t>
            </w:r>
            <w:r w:rsidRPr="00AB1102">
              <w:rPr>
                <w:rFonts w:eastAsiaTheme="minorEastAsia"/>
                <w:noProof/>
                <w:kern w:val="2"/>
                <w:sz w:val="24"/>
                <w:szCs w:val="24"/>
                <w14:ligatures w14:val="standardContextual"/>
              </w:rPr>
              <w:tab/>
            </w:r>
            <w:r w:rsidRPr="00AB1102">
              <w:rPr>
                <w:rStyle w:val="Hyperlink"/>
                <w:noProof/>
              </w:rPr>
              <w:t>Dữ liệu đầu ra</w:t>
            </w:r>
            <w:r w:rsidRPr="00AB1102">
              <w:rPr>
                <w:noProof/>
                <w:webHidden/>
              </w:rPr>
              <w:tab/>
            </w:r>
            <w:r w:rsidRPr="00AB1102">
              <w:rPr>
                <w:noProof/>
                <w:webHidden/>
              </w:rPr>
              <w:fldChar w:fldCharType="begin"/>
            </w:r>
            <w:r w:rsidRPr="00AB1102">
              <w:rPr>
                <w:noProof/>
                <w:webHidden/>
              </w:rPr>
              <w:instrText xml:space="preserve"> PAGEREF _Toc231954702 \h </w:instrText>
            </w:r>
            <w:r w:rsidRPr="00AB1102">
              <w:rPr>
                <w:noProof/>
                <w:webHidden/>
              </w:rPr>
            </w:r>
            <w:r w:rsidRPr="00AB1102">
              <w:rPr>
                <w:noProof/>
                <w:webHidden/>
              </w:rPr>
              <w:fldChar w:fldCharType="separate"/>
            </w:r>
            <w:r w:rsidRPr="00AB1102">
              <w:rPr>
                <w:noProof/>
                <w:webHidden/>
              </w:rPr>
              <w:t>29</w:t>
            </w:r>
            <w:r w:rsidRPr="00AB1102">
              <w:rPr>
                <w:noProof/>
                <w:webHidden/>
              </w:rPr>
              <w:fldChar w:fldCharType="end"/>
            </w:r>
          </w:hyperlink>
        </w:p>
        <w:p w14:paraId="4B96AF10" w14:textId="408499BB"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03"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Các giới hạn của giải pháp</w:t>
            </w:r>
            <w:r w:rsidRPr="00AB1102">
              <w:rPr>
                <w:noProof/>
                <w:webHidden/>
              </w:rPr>
              <w:tab/>
            </w:r>
            <w:r w:rsidRPr="00AB1102">
              <w:rPr>
                <w:noProof/>
                <w:webHidden/>
              </w:rPr>
              <w:fldChar w:fldCharType="begin"/>
            </w:r>
            <w:r w:rsidRPr="00AB1102">
              <w:rPr>
                <w:noProof/>
                <w:webHidden/>
              </w:rPr>
              <w:instrText xml:space="preserve"> PAGEREF _Toc231954703 \h </w:instrText>
            </w:r>
            <w:r w:rsidRPr="00AB1102">
              <w:rPr>
                <w:noProof/>
                <w:webHidden/>
              </w:rPr>
            </w:r>
            <w:r w:rsidRPr="00AB1102">
              <w:rPr>
                <w:noProof/>
                <w:webHidden/>
              </w:rPr>
              <w:fldChar w:fldCharType="separate"/>
            </w:r>
            <w:r w:rsidRPr="00AB1102">
              <w:rPr>
                <w:noProof/>
                <w:webHidden/>
              </w:rPr>
              <w:t>29</w:t>
            </w:r>
            <w:r w:rsidRPr="00AB1102">
              <w:rPr>
                <w:noProof/>
                <w:webHidden/>
              </w:rPr>
              <w:fldChar w:fldCharType="end"/>
            </w:r>
          </w:hyperlink>
        </w:p>
        <w:p w14:paraId="6EC6E156" w14:textId="3C209945"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704" w:history="1">
            <w:r w:rsidRPr="00AB1102">
              <w:rPr>
                <w:rStyle w:val="Hyperlink"/>
                <w:rFonts w:ascii="Times New Roman" w:hAnsi="Times New Roman"/>
              </w:rPr>
              <w:t xml:space="preserve">CHƯƠNG VI: </w:t>
            </w:r>
            <w:r w:rsidRPr="00AB1102">
              <w:rPr>
                <w:rStyle w:val="Hyperlink"/>
                <w:rFonts w:ascii="Times New Roman" w:hAnsi="Times New Roman"/>
                <w:bCs/>
              </w:rPr>
              <w:t>THIẾT KẾ GIAO DIỆN VÀ TRẢI NGHIỆM NGƯỜI DÙNG</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_Toc231954704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31</w:t>
            </w:r>
            <w:r w:rsidRPr="00AB1102">
              <w:rPr>
                <w:rFonts w:ascii="Times New Roman" w:hAnsi="Times New Roman"/>
                <w:webHidden/>
              </w:rPr>
              <w:fldChar w:fldCharType="end"/>
            </w:r>
          </w:hyperlink>
        </w:p>
        <w:p w14:paraId="5EBF88FE" w14:textId="4F40DE5C"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05"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Định hướng thiết kế và hệ thống nhận diện thương hiệu</w:t>
            </w:r>
            <w:r w:rsidRPr="00AB1102">
              <w:rPr>
                <w:noProof/>
                <w:webHidden/>
              </w:rPr>
              <w:tab/>
            </w:r>
            <w:r w:rsidRPr="00AB1102">
              <w:rPr>
                <w:noProof/>
                <w:webHidden/>
              </w:rPr>
              <w:fldChar w:fldCharType="begin"/>
            </w:r>
            <w:r w:rsidRPr="00AB1102">
              <w:rPr>
                <w:noProof/>
                <w:webHidden/>
              </w:rPr>
              <w:instrText xml:space="preserve"> PAGEREF _Toc231954705 \h </w:instrText>
            </w:r>
            <w:r w:rsidRPr="00AB1102">
              <w:rPr>
                <w:noProof/>
                <w:webHidden/>
              </w:rPr>
            </w:r>
            <w:r w:rsidRPr="00AB1102">
              <w:rPr>
                <w:noProof/>
                <w:webHidden/>
              </w:rPr>
              <w:fldChar w:fldCharType="separate"/>
            </w:r>
            <w:r w:rsidRPr="00AB1102">
              <w:rPr>
                <w:noProof/>
                <w:webHidden/>
              </w:rPr>
              <w:t>31</w:t>
            </w:r>
            <w:r w:rsidRPr="00AB1102">
              <w:rPr>
                <w:noProof/>
                <w:webHidden/>
              </w:rPr>
              <w:fldChar w:fldCharType="end"/>
            </w:r>
          </w:hyperlink>
        </w:p>
        <w:p w14:paraId="74F74FB6" w14:textId="2A45A46F"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6" w:history="1">
            <w:r w:rsidRPr="00AB1102">
              <w:rPr>
                <w:rStyle w:val="Hyperlink"/>
                <w:noProof/>
              </w:rPr>
              <w:t>1.1.</w:t>
            </w:r>
            <w:r w:rsidRPr="00AB1102">
              <w:rPr>
                <w:rFonts w:eastAsiaTheme="minorEastAsia"/>
                <w:noProof/>
                <w:kern w:val="2"/>
                <w:sz w:val="24"/>
                <w:szCs w:val="24"/>
                <w14:ligatures w14:val="standardContextual"/>
              </w:rPr>
              <w:tab/>
            </w:r>
            <w:r w:rsidRPr="00AB1102">
              <w:rPr>
                <w:rStyle w:val="Hyperlink"/>
                <w:noProof/>
              </w:rPr>
              <w:t>Triết lý thiết kế thị giác và nhận diện thương hiệu giáo dục</w:t>
            </w:r>
            <w:r w:rsidRPr="00AB1102">
              <w:rPr>
                <w:noProof/>
                <w:webHidden/>
              </w:rPr>
              <w:tab/>
            </w:r>
            <w:r w:rsidRPr="00AB1102">
              <w:rPr>
                <w:noProof/>
                <w:webHidden/>
              </w:rPr>
              <w:fldChar w:fldCharType="begin"/>
            </w:r>
            <w:r w:rsidRPr="00AB1102">
              <w:rPr>
                <w:noProof/>
                <w:webHidden/>
              </w:rPr>
              <w:instrText xml:space="preserve"> PAGEREF _Toc231954706 \h </w:instrText>
            </w:r>
            <w:r w:rsidRPr="00AB1102">
              <w:rPr>
                <w:noProof/>
                <w:webHidden/>
              </w:rPr>
            </w:r>
            <w:r w:rsidRPr="00AB1102">
              <w:rPr>
                <w:noProof/>
                <w:webHidden/>
              </w:rPr>
              <w:fldChar w:fldCharType="separate"/>
            </w:r>
            <w:r w:rsidRPr="00AB1102">
              <w:rPr>
                <w:noProof/>
                <w:webHidden/>
              </w:rPr>
              <w:t>31</w:t>
            </w:r>
            <w:r w:rsidRPr="00AB1102">
              <w:rPr>
                <w:noProof/>
                <w:webHidden/>
              </w:rPr>
              <w:fldChar w:fldCharType="end"/>
            </w:r>
          </w:hyperlink>
        </w:p>
        <w:p w14:paraId="4EB9F858" w14:textId="47A03EB8"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7" w:history="1">
            <w:r w:rsidRPr="00AB1102">
              <w:rPr>
                <w:rStyle w:val="Hyperlink"/>
                <w:noProof/>
              </w:rPr>
              <w:t>1.2.</w:t>
            </w:r>
            <w:r w:rsidRPr="00AB1102">
              <w:rPr>
                <w:rFonts w:eastAsiaTheme="minorEastAsia"/>
                <w:noProof/>
                <w:kern w:val="2"/>
                <w:sz w:val="24"/>
                <w:szCs w:val="24"/>
                <w14:ligatures w14:val="standardContextual"/>
              </w:rPr>
              <w:tab/>
            </w:r>
            <w:r w:rsidRPr="00AB1102">
              <w:rPr>
                <w:rStyle w:val="Hyperlink"/>
                <w:noProof/>
              </w:rPr>
              <w:t>Nguyên lý công thái học phần mềm và thiết kế lấy người dùng làm trung tâm (UCD)</w:t>
            </w:r>
            <w:r w:rsidRPr="00AB1102">
              <w:rPr>
                <w:noProof/>
                <w:webHidden/>
              </w:rPr>
              <w:tab/>
            </w:r>
            <w:r w:rsidRPr="00AB1102">
              <w:rPr>
                <w:noProof/>
                <w:webHidden/>
              </w:rPr>
              <w:fldChar w:fldCharType="begin"/>
            </w:r>
            <w:r w:rsidRPr="00AB1102">
              <w:rPr>
                <w:noProof/>
                <w:webHidden/>
              </w:rPr>
              <w:instrText xml:space="preserve"> PAGEREF _Toc231954707 \h </w:instrText>
            </w:r>
            <w:r w:rsidRPr="00AB1102">
              <w:rPr>
                <w:noProof/>
                <w:webHidden/>
              </w:rPr>
            </w:r>
            <w:r w:rsidRPr="00AB1102">
              <w:rPr>
                <w:noProof/>
                <w:webHidden/>
              </w:rPr>
              <w:fldChar w:fldCharType="separate"/>
            </w:r>
            <w:r w:rsidRPr="00AB1102">
              <w:rPr>
                <w:noProof/>
                <w:webHidden/>
              </w:rPr>
              <w:t>32</w:t>
            </w:r>
            <w:r w:rsidRPr="00AB1102">
              <w:rPr>
                <w:noProof/>
                <w:webHidden/>
              </w:rPr>
              <w:fldChar w:fldCharType="end"/>
            </w:r>
          </w:hyperlink>
        </w:p>
        <w:p w14:paraId="4F79324B" w14:textId="4771BE5B"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08"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KIẾN TRÚC PHÂN HỆ GIAO DIỆN VÀ KHÔNG GIAN TƯƠNG TÁC (PORTALS &amp; DASHBOARDS)</w:t>
            </w:r>
            <w:r w:rsidRPr="00AB1102">
              <w:rPr>
                <w:noProof/>
                <w:webHidden/>
              </w:rPr>
              <w:tab/>
            </w:r>
            <w:r w:rsidRPr="00AB1102">
              <w:rPr>
                <w:noProof/>
                <w:webHidden/>
              </w:rPr>
              <w:fldChar w:fldCharType="begin"/>
            </w:r>
            <w:r w:rsidRPr="00AB1102">
              <w:rPr>
                <w:noProof/>
                <w:webHidden/>
              </w:rPr>
              <w:instrText xml:space="preserve"> PAGEREF _Toc231954708 \h </w:instrText>
            </w:r>
            <w:r w:rsidRPr="00AB1102">
              <w:rPr>
                <w:noProof/>
                <w:webHidden/>
              </w:rPr>
            </w:r>
            <w:r w:rsidRPr="00AB1102">
              <w:rPr>
                <w:noProof/>
                <w:webHidden/>
              </w:rPr>
              <w:fldChar w:fldCharType="separate"/>
            </w:r>
            <w:r w:rsidRPr="00AB1102">
              <w:rPr>
                <w:noProof/>
                <w:webHidden/>
              </w:rPr>
              <w:t>32</w:t>
            </w:r>
            <w:r w:rsidRPr="00AB1102">
              <w:rPr>
                <w:noProof/>
                <w:webHidden/>
              </w:rPr>
              <w:fldChar w:fldCharType="end"/>
            </w:r>
          </w:hyperlink>
        </w:p>
        <w:p w14:paraId="778B376B" w14:textId="35A524E9"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09" w:history="1">
            <w:r w:rsidRPr="00AB1102">
              <w:rPr>
                <w:rStyle w:val="Hyperlink"/>
                <w:noProof/>
              </w:rPr>
              <w:t>2.1.</w:t>
            </w:r>
            <w:r w:rsidRPr="00AB1102">
              <w:rPr>
                <w:rFonts w:eastAsiaTheme="minorEastAsia"/>
                <w:noProof/>
                <w:kern w:val="2"/>
                <w:sz w:val="24"/>
                <w:szCs w:val="24"/>
                <w14:ligatures w14:val="standardContextual"/>
              </w:rPr>
              <w:tab/>
            </w:r>
            <w:r w:rsidRPr="00AB1102">
              <w:rPr>
                <w:rStyle w:val="Hyperlink"/>
                <w:noProof/>
              </w:rPr>
              <w:t>Phân hệ Bảng điều khiển Quản trị và Đối soát Tài chính (Admin/Finance Dashboard)</w:t>
            </w:r>
            <w:r w:rsidRPr="00AB1102">
              <w:rPr>
                <w:noProof/>
                <w:webHidden/>
              </w:rPr>
              <w:tab/>
            </w:r>
            <w:r w:rsidRPr="00AB1102">
              <w:rPr>
                <w:noProof/>
                <w:webHidden/>
              </w:rPr>
              <w:fldChar w:fldCharType="begin"/>
            </w:r>
            <w:r w:rsidRPr="00AB1102">
              <w:rPr>
                <w:noProof/>
                <w:webHidden/>
              </w:rPr>
              <w:instrText xml:space="preserve"> PAGEREF _Toc231954709 \h </w:instrText>
            </w:r>
            <w:r w:rsidRPr="00AB1102">
              <w:rPr>
                <w:noProof/>
                <w:webHidden/>
              </w:rPr>
            </w:r>
            <w:r w:rsidRPr="00AB1102">
              <w:rPr>
                <w:noProof/>
                <w:webHidden/>
              </w:rPr>
              <w:fldChar w:fldCharType="separate"/>
            </w:r>
            <w:r w:rsidRPr="00AB1102">
              <w:rPr>
                <w:noProof/>
                <w:webHidden/>
              </w:rPr>
              <w:t>32</w:t>
            </w:r>
            <w:r w:rsidRPr="00AB1102">
              <w:rPr>
                <w:noProof/>
                <w:webHidden/>
              </w:rPr>
              <w:fldChar w:fldCharType="end"/>
            </w:r>
          </w:hyperlink>
        </w:p>
        <w:p w14:paraId="32D9EB59" w14:textId="75484753"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0" w:history="1">
            <w:r w:rsidRPr="00AB1102">
              <w:rPr>
                <w:rStyle w:val="Hyperlink"/>
                <w:noProof/>
              </w:rPr>
              <w:t>2.2.</w:t>
            </w:r>
            <w:r w:rsidRPr="00AB1102">
              <w:rPr>
                <w:rFonts w:eastAsiaTheme="minorEastAsia"/>
                <w:noProof/>
                <w:kern w:val="2"/>
                <w:sz w:val="24"/>
                <w:szCs w:val="24"/>
                <w14:ligatures w14:val="standardContextual"/>
              </w:rPr>
              <w:tab/>
            </w:r>
            <w:r w:rsidRPr="00AB1102">
              <w:rPr>
                <w:rStyle w:val="Hyperlink"/>
                <w:noProof/>
              </w:rPr>
              <w:t>Phân hệ Cổng thông tin Phụ huynh (Parent Portal)</w:t>
            </w:r>
            <w:r w:rsidRPr="00AB1102">
              <w:rPr>
                <w:noProof/>
                <w:webHidden/>
              </w:rPr>
              <w:tab/>
            </w:r>
            <w:r w:rsidRPr="00AB1102">
              <w:rPr>
                <w:noProof/>
                <w:webHidden/>
              </w:rPr>
              <w:fldChar w:fldCharType="begin"/>
            </w:r>
            <w:r w:rsidRPr="00AB1102">
              <w:rPr>
                <w:noProof/>
                <w:webHidden/>
              </w:rPr>
              <w:instrText xml:space="preserve"> PAGEREF _Toc231954710 \h </w:instrText>
            </w:r>
            <w:r w:rsidRPr="00AB1102">
              <w:rPr>
                <w:noProof/>
                <w:webHidden/>
              </w:rPr>
            </w:r>
            <w:r w:rsidRPr="00AB1102">
              <w:rPr>
                <w:noProof/>
                <w:webHidden/>
              </w:rPr>
              <w:fldChar w:fldCharType="separate"/>
            </w:r>
            <w:r w:rsidRPr="00AB1102">
              <w:rPr>
                <w:noProof/>
                <w:webHidden/>
              </w:rPr>
              <w:t>33</w:t>
            </w:r>
            <w:r w:rsidRPr="00AB1102">
              <w:rPr>
                <w:noProof/>
                <w:webHidden/>
              </w:rPr>
              <w:fldChar w:fldCharType="end"/>
            </w:r>
          </w:hyperlink>
        </w:p>
        <w:p w14:paraId="6D268953" w14:textId="2384F66E"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11"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Giải pháp đa chế độ hiển thị (Light Mode và Dark Mode) với Taiwind CSS</w:t>
            </w:r>
            <w:r w:rsidRPr="00AB1102">
              <w:rPr>
                <w:noProof/>
                <w:webHidden/>
              </w:rPr>
              <w:tab/>
            </w:r>
            <w:r w:rsidRPr="00AB1102">
              <w:rPr>
                <w:noProof/>
                <w:webHidden/>
              </w:rPr>
              <w:fldChar w:fldCharType="begin"/>
            </w:r>
            <w:r w:rsidRPr="00AB1102">
              <w:rPr>
                <w:noProof/>
                <w:webHidden/>
              </w:rPr>
              <w:instrText xml:space="preserve"> PAGEREF _Toc231954711 \h </w:instrText>
            </w:r>
            <w:r w:rsidRPr="00AB1102">
              <w:rPr>
                <w:noProof/>
                <w:webHidden/>
              </w:rPr>
            </w:r>
            <w:r w:rsidRPr="00AB1102">
              <w:rPr>
                <w:noProof/>
                <w:webHidden/>
              </w:rPr>
              <w:fldChar w:fldCharType="separate"/>
            </w:r>
            <w:r w:rsidRPr="00AB1102">
              <w:rPr>
                <w:noProof/>
                <w:webHidden/>
              </w:rPr>
              <w:t>34</w:t>
            </w:r>
            <w:r w:rsidRPr="00AB1102">
              <w:rPr>
                <w:noProof/>
                <w:webHidden/>
              </w:rPr>
              <w:fldChar w:fldCharType="end"/>
            </w:r>
          </w:hyperlink>
        </w:p>
        <w:p w14:paraId="7A6F26BE" w14:textId="6463A8F0"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2" w:history="1">
            <w:r w:rsidRPr="00AB1102">
              <w:rPr>
                <w:rStyle w:val="Hyperlink"/>
                <w:noProof/>
              </w:rPr>
              <w:t>3.1.</w:t>
            </w:r>
            <w:r w:rsidRPr="00AB1102">
              <w:rPr>
                <w:rFonts w:eastAsiaTheme="minorEastAsia"/>
                <w:noProof/>
                <w:kern w:val="2"/>
                <w:sz w:val="24"/>
                <w:szCs w:val="24"/>
                <w14:ligatures w14:val="standardContextual"/>
              </w:rPr>
              <w:tab/>
            </w:r>
            <w:r w:rsidRPr="00AB1102">
              <w:rPr>
                <w:rStyle w:val="Hyperlink"/>
                <w:noProof/>
              </w:rPr>
              <w:t>Cơ chế kỹ thuật chuyển đổi giao diện (Technical Implementation)</w:t>
            </w:r>
            <w:r w:rsidRPr="00AB1102">
              <w:rPr>
                <w:noProof/>
                <w:webHidden/>
              </w:rPr>
              <w:tab/>
            </w:r>
            <w:r w:rsidRPr="00AB1102">
              <w:rPr>
                <w:noProof/>
                <w:webHidden/>
              </w:rPr>
              <w:fldChar w:fldCharType="begin"/>
            </w:r>
            <w:r w:rsidRPr="00AB1102">
              <w:rPr>
                <w:noProof/>
                <w:webHidden/>
              </w:rPr>
              <w:instrText xml:space="preserve"> PAGEREF _Toc231954712 \h </w:instrText>
            </w:r>
            <w:r w:rsidRPr="00AB1102">
              <w:rPr>
                <w:noProof/>
                <w:webHidden/>
              </w:rPr>
            </w:r>
            <w:r w:rsidRPr="00AB1102">
              <w:rPr>
                <w:noProof/>
                <w:webHidden/>
              </w:rPr>
              <w:fldChar w:fldCharType="separate"/>
            </w:r>
            <w:r w:rsidRPr="00AB1102">
              <w:rPr>
                <w:noProof/>
                <w:webHidden/>
              </w:rPr>
              <w:t>34</w:t>
            </w:r>
            <w:r w:rsidRPr="00AB1102">
              <w:rPr>
                <w:noProof/>
                <w:webHidden/>
              </w:rPr>
              <w:fldChar w:fldCharType="end"/>
            </w:r>
          </w:hyperlink>
        </w:p>
        <w:p w14:paraId="152E2EF4" w14:textId="7C6C414B"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3" w:history="1">
            <w:r w:rsidRPr="00AB1102">
              <w:rPr>
                <w:rStyle w:val="Hyperlink"/>
                <w:noProof/>
              </w:rPr>
              <w:t>3.2.</w:t>
            </w:r>
            <w:r w:rsidRPr="00AB1102">
              <w:rPr>
                <w:rFonts w:eastAsiaTheme="minorEastAsia"/>
                <w:noProof/>
                <w:kern w:val="2"/>
                <w:sz w:val="24"/>
                <w:szCs w:val="24"/>
                <w14:ligatures w14:val="standardContextual"/>
              </w:rPr>
              <w:tab/>
            </w:r>
            <w:r w:rsidRPr="00AB1102">
              <w:rPr>
                <w:rStyle w:val="Hyperlink"/>
                <w:noProof/>
              </w:rPr>
              <w:t>Triết lý phối màu và Công thái học thị giác (Color Philosophy &amp; Ergonomics)</w:t>
            </w:r>
            <w:r w:rsidRPr="00AB1102">
              <w:rPr>
                <w:noProof/>
                <w:webHidden/>
              </w:rPr>
              <w:tab/>
            </w:r>
            <w:r w:rsidRPr="00AB1102">
              <w:rPr>
                <w:noProof/>
                <w:webHidden/>
              </w:rPr>
              <w:fldChar w:fldCharType="begin"/>
            </w:r>
            <w:r w:rsidRPr="00AB1102">
              <w:rPr>
                <w:noProof/>
                <w:webHidden/>
              </w:rPr>
              <w:instrText xml:space="preserve"> PAGEREF _Toc231954713 \h </w:instrText>
            </w:r>
            <w:r w:rsidRPr="00AB1102">
              <w:rPr>
                <w:noProof/>
                <w:webHidden/>
              </w:rPr>
            </w:r>
            <w:r w:rsidRPr="00AB1102">
              <w:rPr>
                <w:noProof/>
                <w:webHidden/>
              </w:rPr>
              <w:fldChar w:fldCharType="separate"/>
            </w:r>
            <w:r w:rsidRPr="00AB1102">
              <w:rPr>
                <w:noProof/>
                <w:webHidden/>
              </w:rPr>
              <w:t>35</w:t>
            </w:r>
            <w:r w:rsidRPr="00AB1102">
              <w:rPr>
                <w:noProof/>
                <w:webHidden/>
              </w:rPr>
              <w:fldChar w:fldCharType="end"/>
            </w:r>
          </w:hyperlink>
        </w:p>
        <w:p w14:paraId="27CBF7B8" w14:textId="2538DF15"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14" w:history="1">
            <w:r w:rsidRPr="00AB1102">
              <w:rPr>
                <w:rStyle w:val="Hyperlink"/>
                <w:noProof/>
              </w:rPr>
              <w:t>4.</w:t>
            </w:r>
            <w:r w:rsidRPr="00AB1102">
              <w:rPr>
                <w:rFonts w:eastAsiaTheme="minorEastAsia"/>
                <w:noProof/>
                <w:kern w:val="2"/>
                <w:sz w:val="24"/>
                <w:szCs w:val="24"/>
                <w14:ligatures w14:val="standardContextual"/>
              </w:rPr>
              <w:tab/>
            </w:r>
            <w:r w:rsidRPr="00AB1102">
              <w:rPr>
                <w:rStyle w:val="Hyperlink"/>
                <w:noProof/>
              </w:rPr>
              <w:t>Tối ưu hóa khả năng thích ứng thiết bị và tính liền mạch trong trải nghiệm người dùng</w:t>
            </w:r>
            <w:r w:rsidRPr="00AB1102">
              <w:rPr>
                <w:noProof/>
                <w:webHidden/>
              </w:rPr>
              <w:tab/>
            </w:r>
            <w:r w:rsidRPr="00AB1102">
              <w:rPr>
                <w:noProof/>
                <w:webHidden/>
              </w:rPr>
              <w:fldChar w:fldCharType="begin"/>
            </w:r>
            <w:r w:rsidRPr="00AB1102">
              <w:rPr>
                <w:noProof/>
                <w:webHidden/>
              </w:rPr>
              <w:instrText xml:space="preserve"> PAGEREF _Toc231954714 \h </w:instrText>
            </w:r>
            <w:r w:rsidRPr="00AB1102">
              <w:rPr>
                <w:noProof/>
                <w:webHidden/>
              </w:rPr>
            </w:r>
            <w:r w:rsidRPr="00AB1102">
              <w:rPr>
                <w:noProof/>
                <w:webHidden/>
              </w:rPr>
              <w:fldChar w:fldCharType="separate"/>
            </w:r>
            <w:r w:rsidRPr="00AB1102">
              <w:rPr>
                <w:noProof/>
                <w:webHidden/>
              </w:rPr>
              <w:t>35</w:t>
            </w:r>
            <w:r w:rsidRPr="00AB1102">
              <w:rPr>
                <w:noProof/>
                <w:webHidden/>
              </w:rPr>
              <w:fldChar w:fldCharType="end"/>
            </w:r>
          </w:hyperlink>
        </w:p>
        <w:p w14:paraId="56EB26B5" w14:textId="63835043"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5" w:history="1">
            <w:r w:rsidRPr="00AB1102">
              <w:rPr>
                <w:rStyle w:val="Hyperlink"/>
                <w:noProof/>
              </w:rPr>
              <w:t>4.1.</w:t>
            </w:r>
            <w:r w:rsidRPr="00AB1102">
              <w:rPr>
                <w:rFonts w:eastAsiaTheme="minorEastAsia"/>
                <w:noProof/>
                <w:kern w:val="2"/>
                <w:sz w:val="24"/>
                <w:szCs w:val="24"/>
                <w14:ligatures w14:val="standardContextual"/>
              </w:rPr>
              <w:tab/>
            </w:r>
            <w:r w:rsidRPr="00AB1102">
              <w:rPr>
                <w:rStyle w:val="Hyperlink"/>
                <w:noProof/>
              </w:rPr>
              <w:t>Kiến trúc kết xuất phía máy khách và cơ chế luân chuyển trạng thái (Client-Side Rendering &amp; Virtual DOM)</w:t>
            </w:r>
            <w:r w:rsidRPr="00AB1102">
              <w:rPr>
                <w:noProof/>
                <w:webHidden/>
              </w:rPr>
              <w:tab/>
            </w:r>
            <w:r w:rsidRPr="00AB1102">
              <w:rPr>
                <w:noProof/>
                <w:webHidden/>
              </w:rPr>
              <w:fldChar w:fldCharType="begin"/>
            </w:r>
            <w:r w:rsidRPr="00AB1102">
              <w:rPr>
                <w:noProof/>
                <w:webHidden/>
              </w:rPr>
              <w:instrText xml:space="preserve"> PAGEREF _Toc231954715 \h </w:instrText>
            </w:r>
            <w:r w:rsidRPr="00AB1102">
              <w:rPr>
                <w:noProof/>
                <w:webHidden/>
              </w:rPr>
            </w:r>
            <w:r w:rsidRPr="00AB1102">
              <w:rPr>
                <w:noProof/>
                <w:webHidden/>
              </w:rPr>
              <w:fldChar w:fldCharType="separate"/>
            </w:r>
            <w:r w:rsidRPr="00AB1102">
              <w:rPr>
                <w:noProof/>
                <w:webHidden/>
              </w:rPr>
              <w:t>35</w:t>
            </w:r>
            <w:r w:rsidRPr="00AB1102">
              <w:rPr>
                <w:noProof/>
                <w:webHidden/>
              </w:rPr>
              <w:fldChar w:fldCharType="end"/>
            </w:r>
          </w:hyperlink>
        </w:p>
        <w:p w14:paraId="1638D7EE" w14:textId="1CA2B7AB"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6" w:history="1">
            <w:r w:rsidRPr="00AB1102">
              <w:rPr>
                <w:rStyle w:val="Hyperlink"/>
                <w:noProof/>
              </w:rPr>
              <w:t>4.2.</w:t>
            </w:r>
            <w:r w:rsidRPr="00AB1102">
              <w:rPr>
                <w:rFonts w:eastAsiaTheme="minorEastAsia"/>
                <w:noProof/>
                <w:kern w:val="2"/>
                <w:sz w:val="24"/>
                <w:szCs w:val="24"/>
                <w14:ligatures w14:val="standardContextual"/>
              </w:rPr>
              <w:tab/>
            </w:r>
            <w:r w:rsidRPr="00AB1102">
              <w:rPr>
                <w:rStyle w:val="Hyperlink"/>
                <w:noProof/>
              </w:rPr>
              <w:t>Chiến lược thiết kế thích ứng đa không gian hiển thị (Responsive Layout Strategy)</w:t>
            </w:r>
            <w:r w:rsidRPr="00AB1102">
              <w:rPr>
                <w:noProof/>
                <w:webHidden/>
              </w:rPr>
              <w:tab/>
            </w:r>
            <w:r w:rsidRPr="00AB1102">
              <w:rPr>
                <w:noProof/>
                <w:webHidden/>
              </w:rPr>
              <w:fldChar w:fldCharType="begin"/>
            </w:r>
            <w:r w:rsidRPr="00AB1102">
              <w:rPr>
                <w:noProof/>
                <w:webHidden/>
              </w:rPr>
              <w:instrText xml:space="preserve"> PAGEREF _Toc231954716 \h </w:instrText>
            </w:r>
            <w:r w:rsidRPr="00AB1102">
              <w:rPr>
                <w:noProof/>
                <w:webHidden/>
              </w:rPr>
            </w:r>
            <w:r w:rsidRPr="00AB1102">
              <w:rPr>
                <w:noProof/>
                <w:webHidden/>
              </w:rPr>
              <w:fldChar w:fldCharType="separate"/>
            </w:r>
            <w:r w:rsidRPr="00AB1102">
              <w:rPr>
                <w:noProof/>
                <w:webHidden/>
              </w:rPr>
              <w:t>36</w:t>
            </w:r>
            <w:r w:rsidRPr="00AB1102">
              <w:rPr>
                <w:noProof/>
                <w:webHidden/>
              </w:rPr>
              <w:fldChar w:fldCharType="end"/>
            </w:r>
          </w:hyperlink>
        </w:p>
        <w:p w14:paraId="1DC087B3" w14:textId="527484C2"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717" w:history="1">
            <w:r w:rsidRPr="00AB1102">
              <w:rPr>
                <w:rStyle w:val="Hyperlink"/>
                <w:rFonts w:ascii="Times New Roman" w:hAnsi="Times New Roman"/>
              </w:rPr>
              <w:t>CHƯƠNG VII: KẾT QUẢ VÀ ĐÁNH GIÁ KẾT QUẢ</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_Toc231954717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38</w:t>
            </w:r>
            <w:r w:rsidRPr="00AB1102">
              <w:rPr>
                <w:rFonts w:ascii="Times New Roman" w:hAnsi="Times New Roman"/>
                <w:webHidden/>
              </w:rPr>
              <w:fldChar w:fldCharType="end"/>
            </w:r>
          </w:hyperlink>
        </w:p>
        <w:p w14:paraId="7E22A761" w14:textId="6F9948A0"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18" w:history="1">
            <w:r w:rsidRPr="00AB1102">
              <w:rPr>
                <w:rStyle w:val="Hyperlink"/>
                <w:noProof/>
              </w:rPr>
              <w:t>1.</w:t>
            </w:r>
            <w:r w:rsidRPr="00AB1102">
              <w:rPr>
                <w:rFonts w:eastAsiaTheme="minorEastAsia"/>
                <w:noProof/>
                <w:kern w:val="2"/>
                <w:sz w:val="24"/>
                <w:szCs w:val="24"/>
                <w14:ligatures w14:val="standardContextual"/>
              </w:rPr>
              <w:tab/>
            </w:r>
            <w:r w:rsidRPr="00AB1102">
              <w:rPr>
                <w:rStyle w:val="Hyperlink"/>
                <w:noProof/>
              </w:rPr>
              <w:t>Kết quả thử nghiệm các luồng nghiệp vụ trọng yếu</w:t>
            </w:r>
            <w:r w:rsidRPr="00AB1102">
              <w:rPr>
                <w:noProof/>
                <w:webHidden/>
              </w:rPr>
              <w:tab/>
            </w:r>
            <w:r w:rsidRPr="00AB1102">
              <w:rPr>
                <w:noProof/>
                <w:webHidden/>
              </w:rPr>
              <w:fldChar w:fldCharType="begin"/>
            </w:r>
            <w:r w:rsidRPr="00AB1102">
              <w:rPr>
                <w:noProof/>
                <w:webHidden/>
              </w:rPr>
              <w:instrText xml:space="preserve"> PAGEREF _Toc231954718 \h </w:instrText>
            </w:r>
            <w:r w:rsidRPr="00AB1102">
              <w:rPr>
                <w:noProof/>
                <w:webHidden/>
              </w:rPr>
            </w:r>
            <w:r w:rsidRPr="00AB1102">
              <w:rPr>
                <w:noProof/>
                <w:webHidden/>
              </w:rPr>
              <w:fldChar w:fldCharType="separate"/>
            </w:r>
            <w:r w:rsidRPr="00AB1102">
              <w:rPr>
                <w:noProof/>
                <w:webHidden/>
              </w:rPr>
              <w:t>38</w:t>
            </w:r>
            <w:r w:rsidRPr="00AB1102">
              <w:rPr>
                <w:noProof/>
                <w:webHidden/>
              </w:rPr>
              <w:fldChar w:fldCharType="end"/>
            </w:r>
          </w:hyperlink>
        </w:p>
        <w:p w14:paraId="127C2DC6" w14:textId="719996B6"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19" w:history="1">
            <w:r w:rsidRPr="00AB1102">
              <w:rPr>
                <w:rStyle w:val="Hyperlink"/>
                <w:bCs/>
                <w:noProof/>
              </w:rPr>
              <w:t>1.1.</w:t>
            </w:r>
            <w:r w:rsidRPr="00AB1102">
              <w:rPr>
                <w:rFonts w:eastAsiaTheme="minorEastAsia"/>
                <w:noProof/>
                <w:kern w:val="2"/>
                <w:sz w:val="24"/>
                <w:szCs w:val="24"/>
                <w14:ligatures w14:val="standardContextual"/>
              </w:rPr>
              <w:tab/>
            </w:r>
            <w:r w:rsidRPr="00AB1102">
              <w:rPr>
                <w:rStyle w:val="Hyperlink"/>
                <w:bCs/>
                <w:noProof/>
              </w:rPr>
              <w:t>Thử nghiệm tiến trình quản trị vòng đời công nợ tự động (Background Schedulers)</w:t>
            </w:r>
            <w:r w:rsidRPr="00AB1102">
              <w:rPr>
                <w:noProof/>
                <w:webHidden/>
              </w:rPr>
              <w:tab/>
            </w:r>
            <w:r w:rsidRPr="00AB1102">
              <w:rPr>
                <w:noProof/>
                <w:webHidden/>
              </w:rPr>
              <w:fldChar w:fldCharType="begin"/>
            </w:r>
            <w:r w:rsidRPr="00AB1102">
              <w:rPr>
                <w:noProof/>
                <w:webHidden/>
              </w:rPr>
              <w:instrText xml:space="preserve"> PAGEREF _Toc231954719 \h </w:instrText>
            </w:r>
            <w:r w:rsidRPr="00AB1102">
              <w:rPr>
                <w:noProof/>
                <w:webHidden/>
              </w:rPr>
            </w:r>
            <w:r w:rsidRPr="00AB1102">
              <w:rPr>
                <w:noProof/>
                <w:webHidden/>
              </w:rPr>
              <w:fldChar w:fldCharType="separate"/>
            </w:r>
            <w:r w:rsidRPr="00AB1102">
              <w:rPr>
                <w:noProof/>
                <w:webHidden/>
              </w:rPr>
              <w:t>38</w:t>
            </w:r>
            <w:r w:rsidRPr="00AB1102">
              <w:rPr>
                <w:noProof/>
                <w:webHidden/>
              </w:rPr>
              <w:fldChar w:fldCharType="end"/>
            </w:r>
          </w:hyperlink>
        </w:p>
        <w:p w14:paraId="40F4D062" w14:textId="71A1790D"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0" w:history="1">
            <w:r w:rsidRPr="00AB1102">
              <w:rPr>
                <w:rStyle w:val="Hyperlink"/>
                <w:noProof/>
              </w:rPr>
              <w:t>1.2.</w:t>
            </w:r>
            <w:r w:rsidRPr="00AB1102">
              <w:rPr>
                <w:rFonts w:eastAsiaTheme="minorEastAsia"/>
                <w:noProof/>
                <w:kern w:val="2"/>
                <w:sz w:val="24"/>
                <w:szCs w:val="24"/>
                <w14:ligatures w14:val="standardContextual"/>
              </w:rPr>
              <w:tab/>
            </w:r>
            <w:r w:rsidRPr="00AB1102">
              <w:rPr>
                <w:rStyle w:val="Hyperlink"/>
                <w:noProof/>
              </w:rPr>
              <w:t>Thử nghiệm giao thức thanh toán không chạm và đối soát thời gian thực</w:t>
            </w:r>
            <w:r w:rsidRPr="00AB1102">
              <w:rPr>
                <w:noProof/>
                <w:webHidden/>
              </w:rPr>
              <w:tab/>
            </w:r>
            <w:r w:rsidRPr="00AB1102">
              <w:rPr>
                <w:noProof/>
                <w:webHidden/>
              </w:rPr>
              <w:fldChar w:fldCharType="begin"/>
            </w:r>
            <w:r w:rsidRPr="00AB1102">
              <w:rPr>
                <w:noProof/>
                <w:webHidden/>
              </w:rPr>
              <w:instrText xml:space="preserve"> PAGEREF _Toc231954720 \h </w:instrText>
            </w:r>
            <w:r w:rsidRPr="00AB1102">
              <w:rPr>
                <w:noProof/>
                <w:webHidden/>
              </w:rPr>
            </w:r>
            <w:r w:rsidRPr="00AB1102">
              <w:rPr>
                <w:noProof/>
                <w:webHidden/>
              </w:rPr>
              <w:fldChar w:fldCharType="separate"/>
            </w:r>
            <w:r w:rsidRPr="00AB1102">
              <w:rPr>
                <w:noProof/>
                <w:webHidden/>
              </w:rPr>
              <w:t>38</w:t>
            </w:r>
            <w:r w:rsidRPr="00AB1102">
              <w:rPr>
                <w:noProof/>
                <w:webHidden/>
              </w:rPr>
              <w:fldChar w:fldCharType="end"/>
            </w:r>
          </w:hyperlink>
        </w:p>
        <w:p w14:paraId="0AEB1613" w14:textId="58041654"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1" w:history="1">
            <w:r w:rsidRPr="00AB1102">
              <w:rPr>
                <w:rStyle w:val="Hyperlink"/>
                <w:noProof/>
              </w:rPr>
              <w:t>1.3.</w:t>
            </w:r>
            <w:r w:rsidRPr="00AB1102">
              <w:rPr>
                <w:rFonts w:eastAsiaTheme="minorEastAsia"/>
                <w:noProof/>
                <w:kern w:val="2"/>
                <w:sz w:val="24"/>
                <w:szCs w:val="24"/>
                <w14:ligatures w14:val="standardContextual"/>
              </w:rPr>
              <w:tab/>
            </w:r>
            <w:r w:rsidRPr="00AB1102">
              <w:rPr>
                <w:rStyle w:val="Hyperlink"/>
                <w:noProof/>
              </w:rPr>
              <w:t>Thử nghiệm phân hệ giám sát y tế và thể chất học đường</w:t>
            </w:r>
            <w:r w:rsidRPr="00AB1102">
              <w:rPr>
                <w:noProof/>
                <w:webHidden/>
              </w:rPr>
              <w:tab/>
            </w:r>
            <w:r w:rsidRPr="00AB1102">
              <w:rPr>
                <w:noProof/>
                <w:webHidden/>
              </w:rPr>
              <w:fldChar w:fldCharType="begin"/>
            </w:r>
            <w:r w:rsidRPr="00AB1102">
              <w:rPr>
                <w:noProof/>
                <w:webHidden/>
              </w:rPr>
              <w:instrText xml:space="preserve"> PAGEREF _Toc231954721 \h </w:instrText>
            </w:r>
            <w:r w:rsidRPr="00AB1102">
              <w:rPr>
                <w:noProof/>
                <w:webHidden/>
              </w:rPr>
            </w:r>
            <w:r w:rsidRPr="00AB1102">
              <w:rPr>
                <w:noProof/>
                <w:webHidden/>
              </w:rPr>
              <w:fldChar w:fldCharType="separate"/>
            </w:r>
            <w:r w:rsidRPr="00AB1102">
              <w:rPr>
                <w:noProof/>
                <w:webHidden/>
              </w:rPr>
              <w:t>38</w:t>
            </w:r>
            <w:r w:rsidRPr="00AB1102">
              <w:rPr>
                <w:noProof/>
                <w:webHidden/>
              </w:rPr>
              <w:fldChar w:fldCharType="end"/>
            </w:r>
          </w:hyperlink>
        </w:p>
        <w:p w14:paraId="77BA7B8A" w14:textId="478A5B45"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22" w:history="1">
            <w:r w:rsidRPr="00AB1102">
              <w:rPr>
                <w:rStyle w:val="Hyperlink"/>
                <w:noProof/>
              </w:rPr>
              <w:t>2.</w:t>
            </w:r>
            <w:r w:rsidRPr="00AB1102">
              <w:rPr>
                <w:rFonts w:eastAsiaTheme="minorEastAsia"/>
                <w:noProof/>
                <w:kern w:val="2"/>
                <w:sz w:val="24"/>
                <w:szCs w:val="24"/>
                <w14:ligatures w14:val="standardContextual"/>
              </w:rPr>
              <w:tab/>
            </w:r>
            <w:r w:rsidRPr="00AB1102">
              <w:rPr>
                <w:rStyle w:val="Hyperlink"/>
                <w:noProof/>
              </w:rPr>
              <w:t>Đánh giá tổng quan chất lượng phần mềm</w:t>
            </w:r>
            <w:r w:rsidRPr="00AB1102">
              <w:rPr>
                <w:noProof/>
                <w:webHidden/>
              </w:rPr>
              <w:tab/>
            </w:r>
            <w:r w:rsidRPr="00AB1102">
              <w:rPr>
                <w:noProof/>
                <w:webHidden/>
              </w:rPr>
              <w:fldChar w:fldCharType="begin"/>
            </w:r>
            <w:r w:rsidRPr="00AB1102">
              <w:rPr>
                <w:noProof/>
                <w:webHidden/>
              </w:rPr>
              <w:instrText xml:space="preserve"> PAGEREF _Toc231954722 \h </w:instrText>
            </w:r>
            <w:r w:rsidRPr="00AB1102">
              <w:rPr>
                <w:noProof/>
                <w:webHidden/>
              </w:rPr>
            </w:r>
            <w:r w:rsidRPr="00AB1102">
              <w:rPr>
                <w:noProof/>
                <w:webHidden/>
              </w:rPr>
              <w:fldChar w:fldCharType="separate"/>
            </w:r>
            <w:r w:rsidRPr="00AB1102">
              <w:rPr>
                <w:noProof/>
                <w:webHidden/>
              </w:rPr>
              <w:t>39</w:t>
            </w:r>
            <w:r w:rsidRPr="00AB1102">
              <w:rPr>
                <w:noProof/>
                <w:webHidden/>
              </w:rPr>
              <w:fldChar w:fldCharType="end"/>
            </w:r>
          </w:hyperlink>
        </w:p>
        <w:p w14:paraId="48225684" w14:textId="170B75CC" w:rsidR="00AB1102" w:rsidRPr="00AB1102" w:rsidRDefault="00AB1102" w:rsidP="00AB1102">
          <w:pPr>
            <w:pStyle w:val="TOC2"/>
            <w:tabs>
              <w:tab w:val="left" w:pos="720"/>
              <w:tab w:val="right" w:leader="dot" w:pos="9019"/>
            </w:tabs>
            <w:spacing w:line="360" w:lineRule="auto"/>
            <w:rPr>
              <w:rFonts w:eastAsiaTheme="minorEastAsia"/>
              <w:noProof/>
              <w:kern w:val="2"/>
              <w:sz w:val="24"/>
              <w:szCs w:val="24"/>
              <w14:ligatures w14:val="standardContextual"/>
            </w:rPr>
          </w:pPr>
          <w:hyperlink w:anchor="_Toc231954723" w:history="1">
            <w:r w:rsidRPr="00AB1102">
              <w:rPr>
                <w:rStyle w:val="Hyperlink"/>
                <w:noProof/>
              </w:rPr>
              <w:t>3.</w:t>
            </w:r>
            <w:r w:rsidRPr="00AB1102">
              <w:rPr>
                <w:rFonts w:eastAsiaTheme="minorEastAsia"/>
                <w:noProof/>
                <w:kern w:val="2"/>
                <w:sz w:val="24"/>
                <w:szCs w:val="24"/>
                <w14:ligatures w14:val="standardContextual"/>
              </w:rPr>
              <w:tab/>
            </w:r>
            <w:r w:rsidRPr="00AB1102">
              <w:rPr>
                <w:rStyle w:val="Hyperlink"/>
                <w:noProof/>
              </w:rPr>
              <w:t>Định hướng mở rộng và phát triển tương lai</w:t>
            </w:r>
            <w:r w:rsidRPr="00AB1102">
              <w:rPr>
                <w:noProof/>
                <w:webHidden/>
              </w:rPr>
              <w:tab/>
            </w:r>
            <w:r w:rsidRPr="00AB1102">
              <w:rPr>
                <w:noProof/>
                <w:webHidden/>
              </w:rPr>
              <w:fldChar w:fldCharType="begin"/>
            </w:r>
            <w:r w:rsidRPr="00AB1102">
              <w:rPr>
                <w:noProof/>
                <w:webHidden/>
              </w:rPr>
              <w:instrText xml:space="preserve"> PAGEREF _Toc231954723 \h </w:instrText>
            </w:r>
            <w:r w:rsidRPr="00AB1102">
              <w:rPr>
                <w:noProof/>
                <w:webHidden/>
              </w:rPr>
            </w:r>
            <w:r w:rsidRPr="00AB1102">
              <w:rPr>
                <w:noProof/>
                <w:webHidden/>
              </w:rPr>
              <w:fldChar w:fldCharType="separate"/>
            </w:r>
            <w:r w:rsidRPr="00AB1102">
              <w:rPr>
                <w:noProof/>
                <w:webHidden/>
              </w:rPr>
              <w:t>39</w:t>
            </w:r>
            <w:r w:rsidRPr="00AB1102">
              <w:rPr>
                <w:noProof/>
                <w:webHidden/>
              </w:rPr>
              <w:fldChar w:fldCharType="end"/>
            </w:r>
          </w:hyperlink>
        </w:p>
        <w:p w14:paraId="685DE9AE" w14:textId="3E25DDEA"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4" w:history="1">
            <w:r w:rsidRPr="00AB1102">
              <w:rPr>
                <w:rStyle w:val="Hyperlink"/>
                <w:noProof/>
              </w:rPr>
              <w:t>3.1.</w:t>
            </w:r>
            <w:r w:rsidRPr="00AB1102">
              <w:rPr>
                <w:rFonts w:eastAsiaTheme="minorEastAsia"/>
                <w:noProof/>
                <w:kern w:val="2"/>
                <w:sz w:val="24"/>
                <w:szCs w:val="24"/>
                <w14:ligatures w14:val="standardContextual"/>
              </w:rPr>
              <w:tab/>
            </w:r>
            <w:r w:rsidRPr="00AB1102">
              <w:rPr>
                <w:rStyle w:val="Hyperlink"/>
                <w:noProof/>
              </w:rPr>
              <w:t>Nâng cấp kiến trúc xử lý bất đồng bộ (Asynchronous Message Queues)</w:t>
            </w:r>
            <w:r w:rsidRPr="00AB1102">
              <w:rPr>
                <w:noProof/>
                <w:webHidden/>
              </w:rPr>
              <w:tab/>
            </w:r>
            <w:r w:rsidRPr="00AB1102">
              <w:rPr>
                <w:noProof/>
                <w:webHidden/>
              </w:rPr>
              <w:fldChar w:fldCharType="begin"/>
            </w:r>
            <w:r w:rsidRPr="00AB1102">
              <w:rPr>
                <w:noProof/>
                <w:webHidden/>
              </w:rPr>
              <w:instrText xml:space="preserve"> PAGEREF _Toc231954724 \h </w:instrText>
            </w:r>
            <w:r w:rsidRPr="00AB1102">
              <w:rPr>
                <w:noProof/>
                <w:webHidden/>
              </w:rPr>
            </w:r>
            <w:r w:rsidRPr="00AB1102">
              <w:rPr>
                <w:noProof/>
                <w:webHidden/>
              </w:rPr>
              <w:fldChar w:fldCharType="separate"/>
            </w:r>
            <w:r w:rsidRPr="00AB1102">
              <w:rPr>
                <w:noProof/>
                <w:webHidden/>
              </w:rPr>
              <w:t>40</w:t>
            </w:r>
            <w:r w:rsidRPr="00AB1102">
              <w:rPr>
                <w:noProof/>
                <w:webHidden/>
              </w:rPr>
              <w:fldChar w:fldCharType="end"/>
            </w:r>
          </w:hyperlink>
        </w:p>
        <w:p w14:paraId="75DAAF58" w14:textId="3BCD36A6"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5" w:history="1">
            <w:r w:rsidRPr="00AB1102">
              <w:rPr>
                <w:rStyle w:val="Hyperlink"/>
                <w:noProof/>
              </w:rPr>
              <w:t>3.2.</w:t>
            </w:r>
            <w:r w:rsidRPr="00AB1102">
              <w:rPr>
                <w:rFonts w:eastAsiaTheme="minorEastAsia"/>
                <w:noProof/>
                <w:kern w:val="2"/>
                <w:sz w:val="24"/>
                <w:szCs w:val="24"/>
                <w14:ligatures w14:val="standardContextual"/>
              </w:rPr>
              <w:tab/>
            </w:r>
            <w:r w:rsidRPr="00AB1102">
              <w:rPr>
                <w:rStyle w:val="Hyperlink"/>
                <w:noProof/>
              </w:rPr>
              <w:t>Chuyển dịch sang nền tảng di động nguyên bản</w:t>
            </w:r>
            <w:r w:rsidRPr="00AB1102">
              <w:rPr>
                <w:noProof/>
                <w:webHidden/>
              </w:rPr>
              <w:tab/>
            </w:r>
            <w:r w:rsidRPr="00AB1102">
              <w:rPr>
                <w:noProof/>
                <w:webHidden/>
              </w:rPr>
              <w:fldChar w:fldCharType="begin"/>
            </w:r>
            <w:r w:rsidRPr="00AB1102">
              <w:rPr>
                <w:noProof/>
                <w:webHidden/>
              </w:rPr>
              <w:instrText xml:space="preserve"> PAGEREF _Toc231954725 \h </w:instrText>
            </w:r>
            <w:r w:rsidRPr="00AB1102">
              <w:rPr>
                <w:noProof/>
                <w:webHidden/>
              </w:rPr>
            </w:r>
            <w:r w:rsidRPr="00AB1102">
              <w:rPr>
                <w:noProof/>
                <w:webHidden/>
              </w:rPr>
              <w:fldChar w:fldCharType="separate"/>
            </w:r>
            <w:r w:rsidRPr="00AB1102">
              <w:rPr>
                <w:noProof/>
                <w:webHidden/>
              </w:rPr>
              <w:t>40</w:t>
            </w:r>
            <w:r w:rsidRPr="00AB1102">
              <w:rPr>
                <w:noProof/>
                <w:webHidden/>
              </w:rPr>
              <w:fldChar w:fldCharType="end"/>
            </w:r>
          </w:hyperlink>
        </w:p>
        <w:p w14:paraId="6185BBD4" w14:textId="52126196"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6" w:history="1">
            <w:r w:rsidRPr="00AB1102">
              <w:rPr>
                <w:rStyle w:val="Hyperlink"/>
                <w:noProof/>
              </w:rPr>
              <w:t>3.3.</w:t>
            </w:r>
            <w:r w:rsidRPr="00AB1102">
              <w:rPr>
                <w:rFonts w:eastAsiaTheme="minorEastAsia"/>
                <w:noProof/>
                <w:kern w:val="2"/>
                <w:sz w:val="24"/>
                <w:szCs w:val="24"/>
                <w14:ligatures w14:val="standardContextual"/>
              </w:rPr>
              <w:tab/>
            </w:r>
            <w:r w:rsidRPr="00AB1102">
              <w:rPr>
                <w:rStyle w:val="Hyperlink"/>
                <w:noProof/>
              </w:rPr>
              <w:t>Tích hợp thị giác máy tính vào luồng điểm danh (Computer Vision Integration)</w:t>
            </w:r>
            <w:r w:rsidRPr="00AB1102">
              <w:rPr>
                <w:noProof/>
                <w:webHidden/>
              </w:rPr>
              <w:tab/>
            </w:r>
            <w:r w:rsidRPr="00AB1102">
              <w:rPr>
                <w:noProof/>
                <w:webHidden/>
              </w:rPr>
              <w:fldChar w:fldCharType="begin"/>
            </w:r>
            <w:r w:rsidRPr="00AB1102">
              <w:rPr>
                <w:noProof/>
                <w:webHidden/>
              </w:rPr>
              <w:instrText xml:space="preserve"> PAGEREF _Toc231954726 \h </w:instrText>
            </w:r>
            <w:r w:rsidRPr="00AB1102">
              <w:rPr>
                <w:noProof/>
                <w:webHidden/>
              </w:rPr>
            </w:r>
            <w:r w:rsidRPr="00AB1102">
              <w:rPr>
                <w:noProof/>
                <w:webHidden/>
              </w:rPr>
              <w:fldChar w:fldCharType="separate"/>
            </w:r>
            <w:r w:rsidRPr="00AB1102">
              <w:rPr>
                <w:noProof/>
                <w:webHidden/>
              </w:rPr>
              <w:t>40</w:t>
            </w:r>
            <w:r w:rsidRPr="00AB1102">
              <w:rPr>
                <w:noProof/>
                <w:webHidden/>
              </w:rPr>
              <w:fldChar w:fldCharType="end"/>
            </w:r>
          </w:hyperlink>
        </w:p>
        <w:p w14:paraId="62838D67" w14:textId="151C2AF2"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7" w:history="1">
            <w:r w:rsidRPr="00AB1102">
              <w:rPr>
                <w:rStyle w:val="Hyperlink"/>
                <w:noProof/>
              </w:rPr>
              <w:t>3.4.</w:t>
            </w:r>
            <w:r w:rsidRPr="00AB1102">
              <w:rPr>
                <w:rFonts w:eastAsiaTheme="minorEastAsia"/>
                <w:noProof/>
                <w:kern w:val="2"/>
                <w:sz w:val="24"/>
                <w:szCs w:val="24"/>
                <w14:ligatures w14:val="standardContextual"/>
              </w:rPr>
              <w:tab/>
            </w:r>
            <w:r w:rsidRPr="00AB1102">
              <w:rPr>
                <w:rStyle w:val="Hyperlink"/>
                <w:noProof/>
              </w:rPr>
              <w:t>Ứng dụng Trí tuệ nhân tạo trong tháp dinh dưỡng (AI-Driven Nutrition)</w:t>
            </w:r>
            <w:r w:rsidRPr="00AB1102">
              <w:rPr>
                <w:noProof/>
                <w:webHidden/>
              </w:rPr>
              <w:tab/>
            </w:r>
            <w:r w:rsidRPr="00AB1102">
              <w:rPr>
                <w:noProof/>
                <w:webHidden/>
              </w:rPr>
              <w:fldChar w:fldCharType="begin"/>
            </w:r>
            <w:r w:rsidRPr="00AB1102">
              <w:rPr>
                <w:noProof/>
                <w:webHidden/>
              </w:rPr>
              <w:instrText xml:space="preserve"> PAGEREF _Toc231954727 \h </w:instrText>
            </w:r>
            <w:r w:rsidRPr="00AB1102">
              <w:rPr>
                <w:noProof/>
                <w:webHidden/>
              </w:rPr>
            </w:r>
            <w:r w:rsidRPr="00AB1102">
              <w:rPr>
                <w:noProof/>
                <w:webHidden/>
              </w:rPr>
              <w:fldChar w:fldCharType="separate"/>
            </w:r>
            <w:r w:rsidRPr="00AB1102">
              <w:rPr>
                <w:noProof/>
                <w:webHidden/>
              </w:rPr>
              <w:t>40</w:t>
            </w:r>
            <w:r w:rsidRPr="00AB1102">
              <w:rPr>
                <w:noProof/>
                <w:webHidden/>
              </w:rPr>
              <w:fldChar w:fldCharType="end"/>
            </w:r>
          </w:hyperlink>
        </w:p>
        <w:p w14:paraId="6BD49D01" w14:textId="735E3221"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8" w:history="1">
            <w:r w:rsidRPr="00AB1102">
              <w:rPr>
                <w:rStyle w:val="Hyperlink"/>
                <w:noProof/>
              </w:rPr>
              <w:t>3.5.</w:t>
            </w:r>
            <w:r w:rsidRPr="00AB1102">
              <w:rPr>
                <w:rFonts w:eastAsiaTheme="minorEastAsia"/>
                <w:noProof/>
                <w:kern w:val="2"/>
                <w:sz w:val="24"/>
                <w:szCs w:val="24"/>
                <w14:ligatures w14:val="standardContextual"/>
              </w:rPr>
              <w:tab/>
            </w:r>
            <w:r w:rsidRPr="00AB1102">
              <w:rPr>
                <w:rStyle w:val="Hyperlink"/>
                <w:noProof/>
              </w:rPr>
              <w:t>Định hướng hỗ trợ đa ngôn ngữ (Multi-language Support)</w:t>
            </w:r>
            <w:r w:rsidRPr="00AB1102">
              <w:rPr>
                <w:noProof/>
                <w:webHidden/>
              </w:rPr>
              <w:tab/>
            </w:r>
            <w:r w:rsidRPr="00AB1102">
              <w:rPr>
                <w:noProof/>
                <w:webHidden/>
              </w:rPr>
              <w:fldChar w:fldCharType="begin"/>
            </w:r>
            <w:r w:rsidRPr="00AB1102">
              <w:rPr>
                <w:noProof/>
                <w:webHidden/>
              </w:rPr>
              <w:instrText xml:space="preserve"> PAGEREF _Toc231954728 \h </w:instrText>
            </w:r>
            <w:r w:rsidRPr="00AB1102">
              <w:rPr>
                <w:noProof/>
                <w:webHidden/>
              </w:rPr>
            </w:r>
            <w:r w:rsidRPr="00AB1102">
              <w:rPr>
                <w:noProof/>
                <w:webHidden/>
              </w:rPr>
              <w:fldChar w:fldCharType="separate"/>
            </w:r>
            <w:r w:rsidRPr="00AB1102">
              <w:rPr>
                <w:noProof/>
                <w:webHidden/>
              </w:rPr>
              <w:t>40</w:t>
            </w:r>
            <w:r w:rsidRPr="00AB1102">
              <w:rPr>
                <w:noProof/>
                <w:webHidden/>
              </w:rPr>
              <w:fldChar w:fldCharType="end"/>
            </w:r>
          </w:hyperlink>
        </w:p>
        <w:p w14:paraId="5698217A" w14:textId="05DAB2C7" w:rsidR="00AB1102" w:rsidRPr="00AB1102" w:rsidRDefault="00AB1102" w:rsidP="00AB1102">
          <w:pPr>
            <w:pStyle w:val="TOC3"/>
            <w:tabs>
              <w:tab w:val="left" w:pos="1200"/>
              <w:tab w:val="right" w:leader="dot" w:pos="9019"/>
            </w:tabs>
            <w:spacing w:line="360" w:lineRule="auto"/>
            <w:rPr>
              <w:rFonts w:eastAsiaTheme="minorEastAsia"/>
              <w:noProof/>
              <w:kern w:val="2"/>
              <w:sz w:val="24"/>
              <w:szCs w:val="24"/>
              <w14:ligatures w14:val="standardContextual"/>
            </w:rPr>
          </w:pPr>
          <w:hyperlink w:anchor="_Toc231954729" w:history="1">
            <w:r w:rsidRPr="00AB1102">
              <w:rPr>
                <w:rStyle w:val="Hyperlink"/>
                <w:noProof/>
              </w:rPr>
              <w:t>3.6.</w:t>
            </w:r>
            <w:r w:rsidRPr="00AB1102">
              <w:rPr>
                <w:rFonts w:eastAsiaTheme="minorEastAsia"/>
                <w:noProof/>
                <w:kern w:val="2"/>
                <w:sz w:val="24"/>
                <w:szCs w:val="24"/>
                <w14:ligatures w14:val="standardContextual"/>
              </w:rPr>
              <w:tab/>
            </w:r>
            <w:r w:rsidRPr="00AB1102">
              <w:rPr>
                <w:rStyle w:val="Hyperlink"/>
                <w:noProof/>
              </w:rPr>
              <w:t>Kết luận chung của đồ án</w:t>
            </w:r>
            <w:r w:rsidRPr="00AB1102">
              <w:rPr>
                <w:noProof/>
                <w:webHidden/>
              </w:rPr>
              <w:tab/>
            </w:r>
            <w:r w:rsidRPr="00AB1102">
              <w:rPr>
                <w:noProof/>
                <w:webHidden/>
              </w:rPr>
              <w:fldChar w:fldCharType="begin"/>
            </w:r>
            <w:r w:rsidRPr="00AB1102">
              <w:rPr>
                <w:noProof/>
                <w:webHidden/>
              </w:rPr>
              <w:instrText xml:space="preserve"> PAGEREF _Toc231954729 \h </w:instrText>
            </w:r>
            <w:r w:rsidRPr="00AB1102">
              <w:rPr>
                <w:noProof/>
                <w:webHidden/>
              </w:rPr>
            </w:r>
            <w:r w:rsidRPr="00AB1102">
              <w:rPr>
                <w:noProof/>
                <w:webHidden/>
              </w:rPr>
              <w:fldChar w:fldCharType="separate"/>
            </w:r>
            <w:r w:rsidRPr="00AB1102">
              <w:rPr>
                <w:noProof/>
                <w:webHidden/>
              </w:rPr>
              <w:t>41</w:t>
            </w:r>
            <w:r w:rsidRPr="00AB1102">
              <w:rPr>
                <w:noProof/>
                <w:webHidden/>
              </w:rPr>
              <w:fldChar w:fldCharType="end"/>
            </w:r>
          </w:hyperlink>
        </w:p>
        <w:p w14:paraId="254937BD" w14:textId="280F8C7F"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730" w:history="1">
            <w:r w:rsidRPr="00AB1102">
              <w:rPr>
                <w:rStyle w:val="Hyperlink"/>
                <w:rFonts w:ascii="Times New Roman" w:hAnsi="Times New Roman"/>
              </w:rPr>
              <w:t>KẾT LUẬN</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_Toc231954730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42</w:t>
            </w:r>
            <w:r w:rsidRPr="00AB1102">
              <w:rPr>
                <w:rFonts w:ascii="Times New Roman" w:hAnsi="Times New Roman"/>
                <w:webHidden/>
              </w:rPr>
              <w:fldChar w:fldCharType="end"/>
            </w:r>
          </w:hyperlink>
        </w:p>
        <w:p w14:paraId="04EC0F27" w14:textId="0F9C2116" w:rsidR="00AB1102" w:rsidRPr="00AB1102" w:rsidRDefault="00AB1102" w:rsidP="00AB1102">
          <w:pPr>
            <w:pStyle w:val="TOC1"/>
            <w:spacing w:line="360" w:lineRule="auto"/>
            <w:rPr>
              <w:rFonts w:ascii="Times New Roman" w:eastAsiaTheme="minorEastAsia" w:hAnsi="Times New Roman"/>
              <w:b w:val="0"/>
              <w:kern w:val="2"/>
              <w:szCs w:val="24"/>
              <w14:ligatures w14:val="standardContextual"/>
            </w:rPr>
          </w:pPr>
          <w:hyperlink w:anchor="_Toc231954731" w:history="1">
            <w:r w:rsidRPr="00AB1102">
              <w:rPr>
                <w:rStyle w:val="Hyperlink"/>
                <w:rFonts w:ascii="Times New Roman" w:hAnsi="Times New Roman"/>
              </w:rPr>
              <w:t>TÀI LIỆU THAM KHẢO</w:t>
            </w:r>
            <w:r w:rsidRPr="00AB1102">
              <w:rPr>
                <w:rFonts w:ascii="Times New Roman" w:hAnsi="Times New Roman"/>
                <w:webHidden/>
              </w:rPr>
              <w:tab/>
            </w:r>
            <w:r w:rsidRPr="00AB1102">
              <w:rPr>
                <w:rFonts w:ascii="Times New Roman" w:hAnsi="Times New Roman"/>
                <w:webHidden/>
              </w:rPr>
              <w:fldChar w:fldCharType="begin"/>
            </w:r>
            <w:r w:rsidRPr="00AB1102">
              <w:rPr>
                <w:rFonts w:ascii="Times New Roman" w:hAnsi="Times New Roman"/>
                <w:webHidden/>
              </w:rPr>
              <w:instrText xml:space="preserve"> PAGEREF _Toc231954731 \h </w:instrText>
            </w:r>
            <w:r w:rsidRPr="00AB1102">
              <w:rPr>
                <w:rFonts w:ascii="Times New Roman" w:hAnsi="Times New Roman"/>
                <w:webHidden/>
              </w:rPr>
            </w:r>
            <w:r w:rsidRPr="00AB1102">
              <w:rPr>
                <w:rFonts w:ascii="Times New Roman" w:hAnsi="Times New Roman"/>
                <w:webHidden/>
              </w:rPr>
              <w:fldChar w:fldCharType="separate"/>
            </w:r>
            <w:r w:rsidRPr="00AB1102">
              <w:rPr>
                <w:rFonts w:ascii="Times New Roman" w:hAnsi="Times New Roman"/>
                <w:webHidden/>
              </w:rPr>
              <w:t>43</w:t>
            </w:r>
            <w:r w:rsidRPr="00AB1102">
              <w:rPr>
                <w:rFonts w:ascii="Times New Roman" w:hAnsi="Times New Roman"/>
                <w:webHidden/>
              </w:rPr>
              <w:fldChar w:fldCharType="end"/>
            </w:r>
          </w:hyperlink>
        </w:p>
        <w:p w14:paraId="5AE19BD6" w14:textId="73AE108C" w:rsidR="00AB1102" w:rsidRPr="00AB1102" w:rsidRDefault="00AB1102" w:rsidP="00AB1102">
          <w:pPr>
            <w:spacing w:line="360" w:lineRule="auto"/>
          </w:pPr>
          <w:r w:rsidRPr="00AB1102">
            <w:rPr>
              <w:b/>
              <w:bCs/>
              <w:noProof/>
            </w:rPr>
            <w:fldChar w:fldCharType="end"/>
          </w:r>
        </w:p>
      </w:sdtContent>
    </w:sdt>
    <w:p w14:paraId="3CA41F2D" w14:textId="70BD9286" w:rsidR="00247C23" w:rsidRPr="00AB1102" w:rsidRDefault="00247C23" w:rsidP="00AB1102">
      <w:pPr>
        <w:pStyle w:val="TOC1"/>
        <w:spacing w:line="360" w:lineRule="auto"/>
        <w:rPr>
          <w:rFonts w:ascii="Times New Roman" w:eastAsiaTheme="minorEastAsia" w:hAnsi="Times New Roman"/>
          <w:b w:val="0"/>
          <w:kern w:val="2"/>
          <w:sz w:val="26"/>
          <w:szCs w:val="26"/>
          <w14:ligatures w14:val="standardContextual"/>
        </w:rPr>
      </w:pPr>
    </w:p>
    <w:p w14:paraId="72680868" w14:textId="7F4CE7FF" w:rsidR="00020E04" w:rsidRPr="00AB1102" w:rsidRDefault="00100D54" w:rsidP="00BF7ED9">
      <w:pPr>
        <w:spacing w:before="100" w:beforeAutospacing="1" w:after="100" w:afterAutospacing="1" w:line="360" w:lineRule="auto"/>
        <w:rPr>
          <w:szCs w:val="26"/>
        </w:rPr>
      </w:pPr>
      <w:r w:rsidRPr="00AB1102">
        <w:rPr>
          <w:b/>
          <w:noProof/>
          <w:szCs w:val="26"/>
        </w:rPr>
        <w:fldChar w:fldCharType="end"/>
      </w:r>
      <w:r w:rsidRPr="00AB1102">
        <w:rPr>
          <w:szCs w:val="26"/>
        </w:rPr>
        <w:t xml:space="preserve"> </w:t>
      </w:r>
    </w:p>
    <w:p w14:paraId="47DAFE45" w14:textId="1A637EF0" w:rsidR="00100D54" w:rsidRPr="00AB1102" w:rsidRDefault="00020E04" w:rsidP="00020E04">
      <w:pPr>
        <w:rPr>
          <w:szCs w:val="26"/>
        </w:rPr>
      </w:pPr>
      <w:r w:rsidRPr="00AB1102">
        <w:rPr>
          <w:szCs w:val="26"/>
        </w:rPr>
        <w:br w:type="page"/>
      </w:r>
    </w:p>
    <w:p w14:paraId="1C177811" w14:textId="77777777" w:rsidR="00100D54" w:rsidRPr="00AB1102" w:rsidRDefault="00100D54" w:rsidP="00100D54">
      <w:pPr>
        <w:pStyle w:val="Heading1"/>
      </w:pPr>
      <w:bookmarkStart w:id="6" w:name="_Toc201687835"/>
      <w:bookmarkStart w:id="7" w:name="_Toc231954661"/>
      <w:r w:rsidRPr="00AB1102">
        <w:lastRenderedPageBreak/>
        <w:t>DANH MỤC HÌNH ẢNH</w:t>
      </w:r>
      <w:bookmarkEnd w:id="6"/>
      <w:bookmarkEnd w:id="7"/>
    </w:p>
    <w:p w14:paraId="69C6A990" w14:textId="12067A3D"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r>
        <w:rPr>
          <w:szCs w:val="26"/>
        </w:rPr>
        <w:fldChar w:fldCharType="begin"/>
      </w:r>
      <w:r>
        <w:rPr>
          <w:szCs w:val="26"/>
        </w:rPr>
        <w:instrText xml:space="preserve"> TOC \h \z \c "Ảnh" </w:instrText>
      </w:r>
      <w:r>
        <w:rPr>
          <w:szCs w:val="26"/>
        </w:rPr>
        <w:fldChar w:fldCharType="separate"/>
      </w:r>
      <w:hyperlink w:anchor="_Toc232000111" w:history="1">
        <w:r w:rsidRPr="008470C4">
          <w:rPr>
            <w:rStyle w:val="Hyperlink"/>
            <w:b/>
            <w:bCs/>
            <w:noProof/>
          </w:rPr>
          <w:t>Ảnh 1: Hệ thống quản lý trường mầm non</w:t>
        </w:r>
        <w:r>
          <w:rPr>
            <w:noProof/>
            <w:webHidden/>
          </w:rPr>
          <w:tab/>
        </w:r>
        <w:r>
          <w:rPr>
            <w:noProof/>
            <w:webHidden/>
          </w:rPr>
          <w:fldChar w:fldCharType="begin"/>
        </w:r>
        <w:r>
          <w:rPr>
            <w:noProof/>
            <w:webHidden/>
          </w:rPr>
          <w:instrText xml:space="preserve"> PAGEREF _Toc232000111 \h </w:instrText>
        </w:r>
        <w:r>
          <w:rPr>
            <w:noProof/>
            <w:webHidden/>
          </w:rPr>
        </w:r>
        <w:r>
          <w:rPr>
            <w:noProof/>
            <w:webHidden/>
          </w:rPr>
          <w:fldChar w:fldCharType="separate"/>
        </w:r>
        <w:r>
          <w:rPr>
            <w:noProof/>
            <w:webHidden/>
          </w:rPr>
          <w:t>18</w:t>
        </w:r>
        <w:r>
          <w:rPr>
            <w:noProof/>
            <w:webHidden/>
          </w:rPr>
          <w:fldChar w:fldCharType="end"/>
        </w:r>
      </w:hyperlink>
    </w:p>
    <w:p w14:paraId="0563F207" w14:textId="239975BC"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2" w:history="1">
        <w:r w:rsidRPr="008470C4">
          <w:rPr>
            <w:rStyle w:val="Hyperlink"/>
            <w:b/>
            <w:bCs/>
            <w:noProof/>
          </w:rPr>
          <w:t>Ảnh 2: Quy trình sinh hoá đơn học phí hàng loạt</w:t>
        </w:r>
        <w:r>
          <w:rPr>
            <w:noProof/>
            <w:webHidden/>
          </w:rPr>
          <w:tab/>
        </w:r>
        <w:r>
          <w:rPr>
            <w:noProof/>
            <w:webHidden/>
          </w:rPr>
          <w:fldChar w:fldCharType="begin"/>
        </w:r>
        <w:r>
          <w:rPr>
            <w:noProof/>
            <w:webHidden/>
          </w:rPr>
          <w:instrText xml:space="preserve"> PAGEREF _Toc232000112 \h </w:instrText>
        </w:r>
        <w:r>
          <w:rPr>
            <w:noProof/>
            <w:webHidden/>
          </w:rPr>
        </w:r>
        <w:r>
          <w:rPr>
            <w:noProof/>
            <w:webHidden/>
          </w:rPr>
          <w:fldChar w:fldCharType="separate"/>
        </w:r>
        <w:r>
          <w:rPr>
            <w:noProof/>
            <w:webHidden/>
          </w:rPr>
          <w:t>20</w:t>
        </w:r>
        <w:r>
          <w:rPr>
            <w:noProof/>
            <w:webHidden/>
          </w:rPr>
          <w:fldChar w:fldCharType="end"/>
        </w:r>
      </w:hyperlink>
    </w:p>
    <w:p w14:paraId="66489B8E" w14:textId="18A727CE"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3" w:history="1">
        <w:r w:rsidRPr="008470C4">
          <w:rPr>
            <w:rStyle w:val="Hyperlink"/>
            <w:b/>
            <w:bCs/>
            <w:noProof/>
          </w:rPr>
          <w:t>Ảnh 3: Quy trình đối soát gạch nợ tự động qua Webhook</w:t>
        </w:r>
        <w:r>
          <w:rPr>
            <w:noProof/>
            <w:webHidden/>
          </w:rPr>
          <w:tab/>
        </w:r>
        <w:r>
          <w:rPr>
            <w:noProof/>
            <w:webHidden/>
          </w:rPr>
          <w:fldChar w:fldCharType="begin"/>
        </w:r>
        <w:r>
          <w:rPr>
            <w:noProof/>
            <w:webHidden/>
          </w:rPr>
          <w:instrText xml:space="preserve"> PAGEREF _Toc232000113 \h </w:instrText>
        </w:r>
        <w:r>
          <w:rPr>
            <w:noProof/>
            <w:webHidden/>
          </w:rPr>
        </w:r>
        <w:r>
          <w:rPr>
            <w:noProof/>
            <w:webHidden/>
          </w:rPr>
          <w:fldChar w:fldCharType="separate"/>
        </w:r>
        <w:r>
          <w:rPr>
            <w:noProof/>
            <w:webHidden/>
          </w:rPr>
          <w:t>21</w:t>
        </w:r>
        <w:r>
          <w:rPr>
            <w:noProof/>
            <w:webHidden/>
          </w:rPr>
          <w:fldChar w:fldCharType="end"/>
        </w:r>
      </w:hyperlink>
    </w:p>
    <w:p w14:paraId="0A848C74" w14:textId="4F5C23D1"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4" w:history="1">
        <w:r w:rsidRPr="008470C4">
          <w:rPr>
            <w:rStyle w:val="Hyperlink"/>
            <w:b/>
            <w:bCs/>
            <w:noProof/>
          </w:rPr>
          <w:t>Ảnh 4: Visual Studio Code</w:t>
        </w:r>
        <w:r>
          <w:rPr>
            <w:noProof/>
            <w:webHidden/>
          </w:rPr>
          <w:tab/>
        </w:r>
        <w:r>
          <w:rPr>
            <w:noProof/>
            <w:webHidden/>
          </w:rPr>
          <w:fldChar w:fldCharType="begin"/>
        </w:r>
        <w:r>
          <w:rPr>
            <w:noProof/>
            <w:webHidden/>
          </w:rPr>
          <w:instrText xml:space="preserve"> PAGEREF _Toc232000114 \h </w:instrText>
        </w:r>
        <w:r>
          <w:rPr>
            <w:noProof/>
            <w:webHidden/>
          </w:rPr>
        </w:r>
        <w:r>
          <w:rPr>
            <w:noProof/>
            <w:webHidden/>
          </w:rPr>
          <w:fldChar w:fldCharType="separate"/>
        </w:r>
        <w:r>
          <w:rPr>
            <w:noProof/>
            <w:webHidden/>
          </w:rPr>
          <w:t>23</w:t>
        </w:r>
        <w:r>
          <w:rPr>
            <w:noProof/>
            <w:webHidden/>
          </w:rPr>
          <w:fldChar w:fldCharType="end"/>
        </w:r>
      </w:hyperlink>
    </w:p>
    <w:p w14:paraId="1A0CE6E7" w14:textId="7D55AD63"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5" w:history="1">
        <w:r w:rsidRPr="008470C4">
          <w:rPr>
            <w:rStyle w:val="Hyperlink"/>
            <w:b/>
            <w:bCs/>
            <w:noProof/>
          </w:rPr>
          <w:t>Ảnh 5: TypeScript</w:t>
        </w:r>
        <w:r>
          <w:rPr>
            <w:noProof/>
            <w:webHidden/>
          </w:rPr>
          <w:tab/>
        </w:r>
        <w:r>
          <w:rPr>
            <w:noProof/>
            <w:webHidden/>
          </w:rPr>
          <w:fldChar w:fldCharType="begin"/>
        </w:r>
        <w:r>
          <w:rPr>
            <w:noProof/>
            <w:webHidden/>
          </w:rPr>
          <w:instrText xml:space="preserve"> PAGEREF _Toc232000115 \h </w:instrText>
        </w:r>
        <w:r>
          <w:rPr>
            <w:noProof/>
            <w:webHidden/>
          </w:rPr>
        </w:r>
        <w:r>
          <w:rPr>
            <w:noProof/>
            <w:webHidden/>
          </w:rPr>
          <w:fldChar w:fldCharType="separate"/>
        </w:r>
        <w:r>
          <w:rPr>
            <w:noProof/>
            <w:webHidden/>
          </w:rPr>
          <w:t>23</w:t>
        </w:r>
        <w:r>
          <w:rPr>
            <w:noProof/>
            <w:webHidden/>
          </w:rPr>
          <w:fldChar w:fldCharType="end"/>
        </w:r>
      </w:hyperlink>
    </w:p>
    <w:p w14:paraId="7C02FE8F" w14:textId="4F0C37BC"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6" w:history="1">
        <w:r w:rsidRPr="008470C4">
          <w:rPr>
            <w:rStyle w:val="Hyperlink"/>
            <w:b/>
            <w:bCs/>
            <w:noProof/>
          </w:rPr>
          <w:t>Ảnh 6: ReactJS</w:t>
        </w:r>
        <w:r>
          <w:rPr>
            <w:noProof/>
            <w:webHidden/>
          </w:rPr>
          <w:tab/>
        </w:r>
        <w:r>
          <w:rPr>
            <w:noProof/>
            <w:webHidden/>
          </w:rPr>
          <w:fldChar w:fldCharType="begin"/>
        </w:r>
        <w:r>
          <w:rPr>
            <w:noProof/>
            <w:webHidden/>
          </w:rPr>
          <w:instrText xml:space="preserve"> PAGEREF _Toc232000116 \h </w:instrText>
        </w:r>
        <w:r>
          <w:rPr>
            <w:noProof/>
            <w:webHidden/>
          </w:rPr>
        </w:r>
        <w:r>
          <w:rPr>
            <w:noProof/>
            <w:webHidden/>
          </w:rPr>
          <w:fldChar w:fldCharType="separate"/>
        </w:r>
        <w:r>
          <w:rPr>
            <w:noProof/>
            <w:webHidden/>
          </w:rPr>
          <w:t>24</w:t>
        </w:r>
        <w:r>
          <w:rPr>
            <w:noProof/>
            <w:webHidden/>
          </w:rPr>
          <w:fldChar w:fldCharType="end"/>
        </w:r>
      </w:hyperlink>
    </w:p>
    <w:p w14:paraId="19ECC191" w14:textId="2D65D505"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7" w:history="1">
        <w:r w:rsidRPr="008470C4">
          <w:rPr>
            <w:rStyle w:val="Hyperlink"/>
            <w:b/>
            <w:bCs/>
            <w:noProof/>
          </w:rPr>
          <w:t>Ảnh 7: Tailwind CSS</w:t>
        </w:r>
        <w:r>
          <w:rPr>
            <w:noProof/>
            <w:webHidden/>
          </w:rPr>
          <w:tab/>
        </w:r>
        <w:r>
          <w:rPr>
            <w:noProof/>
            <w:webHidden/>
          </w:rPr>
          <w:fldChar w:fldCharType="begin"/>
        </w:r>
        <w:r>
          <w:rPr>
            <w:noProof/>
            <w:webHidden/>
          </w:rPr>
          <w:instrText xml:space="preserve"> PAGEREF _Toc232000117 \h </w:instrText>
        </w:r>
        <w:r>
          <w:rPr>
            <w:noProof/>
            <w:webHidden/>
          </w:rPr>
        </w:r>
        <w:r>
          <w:rPr>
            <w:noProof/>
            <w:webHidden/>
          </w:rPr>
          <w:fldChar w:fldCharType="separate"/>
        </w:r>
        <w:r>
          <w:rPr>
            <w:noProof/>
            <w:webHidden/>
          </w:rPr>
          <w:t>24</w:t>
        </w:r>
        <w:r>
          <w:rPr>
            <w:noProof/>
            <w:webHidden/>
          </w:rPr>
          <w:fldChar w:fldCharType="end"/>
        </w:r>
      </w:hyperlink>
    </w:p>
    <w:p w14:paraId="2ACA96D8" w14:textId="2E221D52"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8" w:history="1">
        <w:r w:rsidRPr="008470C4">
          <w:rPr>
            <w:rStyle w:val="Hyperlink"/>
            <w:b/>
            <w:bCs/>
            <w:noProof/>
          </w:rPr>
          <w:t>Ảnh 8: NestJS</w:t>
        </w:r>
        <w:r>
          <w:rPr>
            <w:noProof/>
            <w:webHidden/>
          </w:rPr>
          <w:tab/>
        </w:r>
        <w:r>
          <w:rPr>
            <w:noProof/>
            <w:webHidden/>
          </w:rPr>
          <w:fldChar w:fldCharType="begin"/>
        </w:r>
        <w:r>
          <w:rPr>
            <w:noProof/>
            <w:webHidden/>
          </w:rPr>
          <w:instrText xml:space="preserve"> PAGEREF _Toc232000118 \h </w:instrText>
        </w:r>
        <w:r>
          <w:rPr>
            <w:noProof/>
            <w:webHidden/>
          </w:rPr>
        </w:r>
        <w:r>
          <w:rPr>
            <w:noProof/>
            <w:webHidden/>
          </w:rPr>
          <w:fldChar w:fldCharType="separate"/>
        </w:r>
        <w:r>
          <w:rPr>
            <w:noProof/>
            <w:webHidden/>
          </w:rPr>
          <w:t>25</w:t>
        </w:r>
        <w:r>
          <w:rPr>
            <w:noProof/>
            <w:webHidden/>
          </w:rPr>
          <w:fldChar w:fldCharType="end"/>
        </w:r>
      </w:hyperlink>
    </w:p>
    <w:p w14:paraId="390994AA" w14:textId="39F24AED"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19" w:history="1">
        <w:r w:rsidRPr="008470C4">
          <w:rPr>
            <w:rStyle w:val="Hyperlink"/>
            <w:b/>
            <w:bCs/>
            <w:noProof/>
          </w:rPr>
          <w:t>Ảnh 9: MySQL</w:t>
        </w:r>
        <w:r>
          <w:rPr>
            <w:noProof/>
            <w:webHidden/>
          </w:rPr>
          <w:tab/>
        </w:r>
        <w:r>
          <w:rPr>
            <w:noProof/>
            <w:webHidden/>
          </w:rPr>
          <w:fldChar w:fldCharType="begin"/>
        </w:r>
        <w:r>
          <w:rPr>
            <w:noProof/>
            <w:webHidden/>
          </w:rPr>
          <w:instrText xml:space="preserve"> PAGEREF _Toc232000119 \h </w:instrText>
        </w:r>
        <w:r>
          <w:rPr>
            <w:noProof/>
            <w:webHidden/>
          </w:rPr>
        </w:r>
        <w:r>
          <w:rPr>
            <w:noProof/>
            <w:webHidden/>
          </w:rPr>
          <w:fldChar w:fldCharType="separate"/>
        </w:r>
        <w:r>
          <w:rPr>
            <w:noProof/>
            <w:webHidden/>
          </w:rPr>
          <w:t>25</w:t>
        </w:r>
        <w:r>
          <w:rPr>
            <w:noProof/>
            <w:webHidden/>
          </w:rPr>
          <w:fldChar w:fldCharType="end"/>
        </w:r>
      </w:hyperlink>
    </w:p>
    <w:p w14:paraId="3F992070" w14:textId="412F17AF"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0" w:history="1">
        <w:r w:rsidRPr="008470C4">
          <w:rPr>
            <w:rStyle w:val="Hyperlink"/>
            <w:b/>
            <w:bCs/>
            <w:noProof/>
          </w:rPr>
          <w:t>Ảnh 10: TypeORM</w:t>
        </w:r>
        <w:r>
          <w:rPr>
            <w:noProof/>
            <w:webHidden/>
          </w:rPr>
          <w:tab/>
        </w:r>
        <w:r>
          <w:rPr>
            <w:noProof/>
            <w:webHidden/>
          </w:rPr>
          <w:fldChar w:fldCharType="begin"/>
        </w:r>
        <w:r>
          <w:rPr>
            <w:noProof/>
            <w:webHidden/>
          </w:rPr>
          <w:instrText xml:space="preserve"> PAGEREF _Toc232000120 \h </w:instrText>
        </w:r>
        <w:r>
          <w:rPr>
            <w:noProof/>
            <w:webHidden/>
          </w:rPr>
        </w:r>
        <w:r>
          <w:rPr>
            <w:noProof/>
            <w:webHidden/>
          </w:rPr>
          <w:fldChar w:fldCharType="separate"/>
        </w:r>
        <w:r>
          <w:rPr>
            <w:noProof/>
            <w:webHidden/>
          </w:rPr>
          <w:t>26</w:t>
        </w:r>
        <w:r>
          <w:rPr>
            <w:noProof/>
            <w:webHidden/>
          </w:rPr>
          <w:fldChar w:fldCharType="end"/>
        </w:r>
      </w:hyperlink>
    </w:p>
    <w:p w14:paraId="707E4AFE" w14:textId="6167DAEB"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1" w:history="1">
        <w:r w:rsidRPr="008470C4">
          <w:rPr>
            <w:rStyle w:val="Hyperlink"/>
            <w:b/>
            <w:bCs/>
            <w:noProof/>
          </w:rPr>
          <w:t>Ảnh 11: BMAD Method</w:t>
        </w:r>
        <w:r>
          <w:rPr>
            <w:noProof/>
            <w:webHidden/>
          </w:rPr>
          <w:tab/>
        </w:r>
        <w:r>
          <w:rPr>
            <w:noProof/>
            <w:webHidden/>
          </w:rPr>
          <w:fldChar w:fldCharType="begin"/>
        </w:r>
        <w:r>
          <w:rPr>
            <w:noProof/>
            <w:webHidden/>
          </w:rPr>
          <w:instrText xml:space="preserve"> PAGEREF _Toc232000121 \h </w:instrText>
        </w:r>
        <w:r>
          <w:rPr>
            <w:noProof/>
            <w:webHidden/>
          </w:rPr>
        </w:r>
        <w:r>
          <w:rPr>
            <w:noProof/>
            <w:webHidden/>
          </w:rPr>
          <w:fldChar w:fldCharType="separate"/>
        </w:r>
        <w:r>
          <w:rPr>
            <w:noProof/>
            <w:webHidden/>
          </w:rPr>
          <w:t>26</w:t>
        </w:r>
        <w:r>
          <w:rPr>
            <w:noProof/>
            <w:webHidden/>
          </w:rPr>
          <w:fldChar w:fldCharType="end"/>
        </w:r>
      </w:hyperlink>
    </w:p>
    <w:p w14:paraId="380FD81A" w14:textId="6C592B98"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2" w:history="1">
        <w:r w:rsidRPr="008470C4">
          <w:rPr>
            <w:rStyle w:val="Hyperlink"/>
            <w:b/>
            <w:bCs/>
            <w:noProof/>
          </w:rPr>
          <w:t>Ảnh 12: Google Antigravity</w:t>
        </w:r>
        <w:r>
          <w:rPr>
            <w:noProof/>
            <w:webHidden/>
          </w:rPr>
          <w:tab/>
        </w:r>
        <w:r>
          <w:rPr>
            <w:noProof/>
            <w:webHidden/>
          </w:rPr>
          <w:fldChar w:fldCharType="begin"/>
        </w:r>
        <w:r>
          <w:rPr>
            <w:noProof/>
            <w:webHidden/>
          </w:rPr>
          <w:instrText xml:space="preserve"> PAGEREF _Toc232000122 \h </w:instrText>
        </w:r>
        <w:r>
          <w:rPr>
            <w:noProof/>
            <w:webHidden/>
          </w:rPr>
        </w:r>
        <w:r>
          <w:rPr>
            <w:noProof/>
            <w:webHidden/>
          </w:rPr>
          <w:fldChar w:fldCharType="separate"/>
        </w:r>
        <w:r>
          <w:rPr>
            <w:noProof/>
            <w:webHidden/>
          </w:rPr>
          <w:t>26</w:t>
        </w:r>
        <w:r>
          <w:rPr>
            <w:noProof/>
            <w:webHidden/>
          </w:rPr>
          <w:fldChar w:fldCharType="end"/>
        </w:r>
      </w:hyperlink>
    </w:p>
    <w:p w14:paraId="52E23197" w14:textId="4142DC2C"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3" w:history="1">
        <w:r w:rsidRPr="008470C4">
          <w:rPr>
            <w:rStyle w:val="Hyperlink"/>
            <w:b/>
            <w:bCs/>
            <w:noProof/>
          </w:rPr>
          <w:t>Ảnh 13: Tệp tin axiosClient.js</w:t>
        </w:r>
        <w:r>
          <w:rPr>
            <w:noProof/>
            <w:webHidden/>
          </w:rPr>
          <w:tab/>
        </w:r>
        <w:r>
          <w:rPr>
            <w:noProof/>
            <w:webHidden/>
          </w:rPr>
          <w:fldChar w:fldCharType="begin"/>
        </w:r>
        <w:r>
          <w:rPr>
            <w:noProof/>
            <w:webHidden/>
          </w:rPr>
          <w:instrText xml:space="preserve"> PAGEREF _Toc232000123 \h </w:instrText>
        </w:r>
        <w:r>
          <w:rPr>
            <w:noProof/>
            <w:webHidden/>
          </w:rPr>
        </w:r>
        <w:r>
          <w:rPr>
            <w:noProof/>
            <w:webHidden/>
          </w:rPr>
          <w:fldChar w:fldCharType="separate"/>
        </w:r>
        <w:r>
          <w:rPr>
            <w:noProof/>
            <w:webHidden/>
          </w:rPr>
          <w:t>27</w:t>
        </w:r>
        <w:r>
          <w:rPr>
            <w:noProof/>
            <w:webHidden/>
          </w:rPr>
          <w:fldChar w:fldCharType="end"/>
        </w:r>
      </w:hyperlink>
    </w:p>
    <w:p w14:paraId="4A954705" w14:textId="12A810EC"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4" w:history="1">
        <w:r w:rsidRPr="008470C4">
          <w:rPr>
            <w:rStyle w:val="Hyperlink"/>
            <w:b/>
            <w:bCs/>
            <w:noProof/>
          </w:rPr>
          <w:t>Ảnh 14: Tệp tin AuthContext.jsx</w:t>
        </w:r>
        <w:r>
          <w:rPr>
            <w:noProof/>
            <w:webHidden/>
          </w:rPr>
          <w:tab/>
        </w:r>
        <w:r>
          <w:rPr>
            <w:noProof/>
            <w:webHidden/>
          </w:rPr>
          <w:fldChar w:fldCharType="begin"/>
        </w:r>
        <w:r>
          <w:rPr>
            <w:noProof/>
            <w:webHidden/>
          </w:rPr>
          <w:instrText xml:space="preserve"> PAGEREF _Toc232000124 \h </w:instrText>
        </w:r>
        <w:r>
          <w:rPr>
            <w:noProof/>
            <w:webHidden/>
          </w:rPr>
        </w:r>
        <w:r>
          <w:rPr>
            <w:noProof/>
            <w:webHidden/>
          </w:rPr>
          <w:fldChar w:fldCharType="separate"/>
        </w:r>
        <w:r>
          <w:rPr>
            <w:noProof/>
            <w:webHidden/>
          </w:rPr>
          <w:t>28</w:t>
        </w:r>
        <w:r>
          <w:rPr>
            <w:noProof/>
            <w:webHidden/>
          </w:rPr>
          <w:fldChar w:fldCharType="end"/>
        </w:r>
      </w:hyperlink>
    </w:p>
    <w:p w14:paraId="5BD26A80" w14:textId="47DE45E7"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5" w:history="1">
        <w:r w:rsidRPr="008470C4">
          <w:rPr>
            <w:rStyle w:val="Hyperlink"/>
            <w:b/>
            <w:bCs/>
            <w:noProof/>
          </w:rPr>
          <w:t>Ảnh 15: Thư mục layouts</w:t>
        </w:r>
        <w:r>
          <w:rPr>
            <w:noProof/>
            <w:webHidden/>
          </w:rPr>
          <w:tab/>
        </w:r>
        <w:r>
          <w:rPr>
            <w:noProof/>
            <w:webHidden/>
          </w:rPr>
          <w:fldChar w:fldCharType="begin"/>
        </w:r>
        <w:r>
          <w:rPr>
            <w:noProof/>
            <w:webHidden/>
          </w:rPr>
          <w:instrText xml:space="preserve"> PAGEREF _Toc232000125 \h </w:instrText>
        </w:r>
        <w:r>
          <w:rPr>
            <w:noProof/>
            <w:webHidden/>
          </w:rPr>
        </w:r>
        <w:r>
          <w:rPr>
            <w:noProof/>
            <w:webHidden/>
          </w:rPr>
          <w:fldChar w:fldCharType="separate"/>
        </w:r>
        <w:r>
          <w:rPr>
            <w:noProof/>
            <w:webHidden/>
          </w:rPr>
          <w:t>28</w:t>
        </w:r>
        <w:r>
          <w:rPr>
            <w:noProof/>
            <w:webHidden/>
          </w:rPr>
          <w:fldChar w:fldCharType="end"/>
        </w:r>
      </w:hyperlink>
    </w:p>
    <w:p w14:paraId="324C889E" w14:textId="069BC244"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6" w:history="1">
        <w:r w:rsidRPr="008470C4">
          <w:rPr>
            <w:rStyle w:val="Hyperlink"/>
            <w:b/>
            <w:bCs/>
            <w:noProof/>
          </w:rPr>
          <w:t>Ảnh 16: tệp tin jwt.strategy.ts</w:t>
        </w:r>
        <w:r>
          <w:rPr>
            <w:noProof/>
            <w:webHidden/>
          </w:rPr>
          <w:tab/>
        </w:r>
        <w:r>
          <w:rPr>
            <w:noProof/>
            <w:webHidden/>
          </w:rPr>
          <w:fldChar w:fldCharType="begin"/>
        </w:r>
        <w:r>
          <w:rPr>
            <w:noProof/>
            <w:webHidden/>
          </w:rPr>
          <w:instrText xml:space="preserve"> PAGEREF _Toc232000126 \h </w:instrText>
        </w:r>
        <w:r>
          <w:rPr>
            <w:noProof/>
            <w:webHidden/>
          </w:rPr>
        </w:r>
        <w:r>
          <w:rPr>
            <w:noProof/>
            <w:webHidden/>
          </w:rPr>
          <w:fldChar w:fldCharType="separate"/>
        </w:r>
        <w:r>
          <w:rPr>
            <w:noProof/>
            <w:webHidden/>
          </w:rPr>
          <w:t>29</w:t>
        </w:r>
        <w:r>
          <w:rPr>
            <w:noProof/>
            <w:webHidden/>
          </w:rPr>
          <w:fldChar w:fldCharType="end"/>
        </w:r>
      </w:hyperlink>
    </w:p>
    <w:p w14:paraId="3D21E041" w14:textId="46CFE4B7"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7" w:history="1">
        <w:r w:rsidRPr="008470C4">
          <w:rPr>
            <w:rStyle w:val="Hyperlink"/>
            <w:b/>
            <w:bCs/>
            <w:noProof/>
          </w:rPr>
          <w:t>Ảnh 17: Tệp tin user.entity.ts</w:t>
        </w:r>
        <w:r>
          <w:rPr>
            <w:noProof/>
            <w:webHidden/>
          </w:rPr>
          <w:tab/>
        </w:r>
        <w:r>
          <w:rPr>
            <w:noProof/>
            <w:webHidden/>
          </w:rPr>
          <w:fldChar w:fldCharType="begin"/>
        </w:r>
        <w:r>
          <w:rPr>
            <w:noProof/>
            <w:webHidden/>
          </w:rPr>
          <w:instrText xml:space="preserve"> PAGEREF _Toc232000127 \h </w:instrText>
        </w:r>
        <w:r>
          <w:rPr>
            <w:noProof/>
            <w:webHidden/>
          </w:rPr>
        </w:r>
        <w:r>
          <w:rPr>
            <w:noProof/>
            <w:webHidden/>
          </w:rPr>
          <w:fldChar w:fldCharType="separate"/>
        </w:r>
        <w:r>
          <w:rPr>
            <w:noProof/>
            <w:webHidden/>
          </w:rPr>
          <w:t>29</w:t>
        </w:r>
        <w:r>
          <w:rPr>
            <w:noProof/>
            <w:webHidden/>
          </w:rPr>
          <w:fldChar w:fldCharType="end"/>
        </w:r>
      </w:hyperlink>
    </w:p>
    <w:p w14:paraId="57A4E2B2" w14:textId="2592579B"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8" w:history="1">
        <w:r w:rsidRPr="008470C4">
          <w:rPr>
            <w:rStyle w:val="Hyperlink"/>
            <w:b/>
            <w:bCs/>
            <w:noProof/>
          </w:rPr>
          <w:t>Ảnh 18: Tệp tin academic-service.service.ts</w:t>
        </w:r>
        <w:r>
          <w:rPr>
            <w:noProof/>
            <w:webHidden/>
          </w:rPr>
          <w:tab/>
        </w:r>
        <w:r>
          <w:rPr>
            <w:noProof/>
            <w:webHidden/>
          </w:rPr>
          <w:fldChar w:fldCharType="begin"/>
        </w:r>
        <w:r>
          <w:rPr>
            <w:noProof/>
            <w:webHidden/>
          </w:rPr>
          <w:instrText xml:space="preserve"> PAGEREF _Toc232000128 \h </w:instrText>
        </w:r>
        <w:r>
          <w:rPr>
            <w:noProof/>
            <w:webHidden/>
          </w:rPr>
        </w:r>
        <w:r>
          <w:rPr>
            <w:noProof/>
            <w:webHidden/>
          </w:rPr>
          <w:fldChar w:fldCharType="separate"/>
        </w:r>
        <w:r>
          <w:rPr>
            <w:noProof/>
            <w:webHidden/>
          </w:rPr>
          <w:t>30</w:t>
        </w:r>
        <w:r>
          <w:rPr>
            <w:noProof/>
            <w:webHidden/>
          </w:rPr>
          <w:fldChar w:fldCharType="end"/>
        </w:r>
      </w:hyperlink>
    </w:p>
    <w:p w14:paraId="6B99B2A2" w14:textId="4452C178"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29" w:history="1">
        <w:r w:rsidRPr="008470C4">
          <w:rPr>
            <w:rStyle w:val="Hyperlink"/>
            <w:b/>
            <w:bCs/>
            <w:noProof/>
          </w:rPr>
          <w:t>Ảnh 19: Tệp tin health-service.service.ts</w:t>
        </w:r>
        <w:r>
          <w:rPr>
            <w:noProof/>
            <w:webHidden/>
          </w:rPr>
          <w:tab/>
        </w:r>
        <w:r>
          <w:rPr>
            <w:noProof/>
            <w:webHidden/>
          </w:rPr>
          <w:fldChar w:fldCharType="begin"/>
        </w:r>
        <w:r>
          <w:rPr>
            <w:noProof/>
            <w:webHidden/>
          </w:rPr>
          <w:instrText xml:space="preserve"> PAGEREF _Toc232000129 \h </w:instrText>
        </w:r>
        <w:r>
          <w:rPr>
            <w:noProof/>
            <w:webHidden/>
          </w:rPr>
        </w:r>
        <w:r>
          <w:rPr>
            <w:noProof/>
            <w:webHidden/>
          </w:rPr>
          <w:fldChar w:fldCharType="separate"/>
        </w:r>
        <w:r>
          <w:rPr>
            <w:noProof/>
            <w:webHidden/>
          </w:rPr>
          <w:t>30</w:t>
        </w:r>
        <w:r>
          <w:rPr>
            <w:noProof/>
            <w:webHidden/>
          </w:rPr>
          <w:fldChar w:fldCharType="end"/>
        </w:r>
      </w:hyperlink>
    </w:p>
    <w:p w14:paraId="0266E73E" w14:textId="461795FA"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0" w:history="1">
        <w:r w:rsidRPr="008470C4">
          <w:rPr>
            <w:rStyle w:val="Hyperlink"/>
            <w:b/>
            <w:bCs/>
            <w:noProof/>
          </w:rPr>
          <w:t>Ảnh 20: Thương hiệu trường mầm non</w:t>
        </w:r>
        <w:r>
          <w:rPr>
            <w:noProof/>
            <w:webHidden/>
          </w:rPr>
          <w:tab/>
        </w:r>
        <w:r>
          <w:rPr>
            <w:noProof/>
            <w:webHidden/>
          </w:rPr>
          <w:fldChar w:fldCharType="begin"/>
        </w:r>
        <w:r>
          <w:rPr>
            <w:noProof/>
            <w:webHidden/>
          </w:rPr>
          <w:instrText xml:space="preserve"> PAGEREF _Toc232000130 \h </w:instrText>
        </w:r>
        <w:r>
          <w:rPr>
            <w:noProof/>
            <w:webHidden/>
          </w:rPr>
        </w:r>
        <w:r>
          <w:rPr>
            <w:noProof/>
            <w:webHidden/>
          </w:rPr>
          <w:fldChar w:fldCharType="separate"/>
        </w:r>
        <w:r>
          <w:rPr>
            <w:noProof/>
            <w:webHidden/>
          </w:rPr>
          <w:t>34</w:t>
        </w:r>
        <w:r>
          <w:rPr>
            <w:noProof/>
            <w:webHidden/>
          </w:rPr>
          <w:fldChar w:fldCharType="end"/>
        </w:r>
      </w:hyperlink>
    </w:p>
    <w:p w14:paraId="40C1E8B3" w14:textId="12B51C58"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1" w:history="1">
        <w:r w:rsidRPr="008470C4">
          <w:rPr>
            <w:rStyle w:val="Hyperlink"/>
            <w:b/>
            <w:bCs/>
            <w:noProof/>
          </w:rPr>
          <w:t>Ảnh 21: Finance Dashboard</w:t>
        </w:r>
        <w:r>
          <w:rPr>
            <w:noProof/>
            <w:webHidden/>
          </w:rPr>
          <w:tab/>
        </w:r>
        <w:r>
          <w:rPr>
            <w:noProof/>
            <w:webHidden/>
          </w:rPr>
          <w:fldChar w:fldCharType="begin"/>
        </w:r>
        <w:r>
          <w:rPr>
            <w:noProof/>
            <w:webHidden/>
          </w:rPr>
          <w:instrText xml:space="preserve"> PAGEREF _Toc232000131 \h </w:instrText>
        </w:r>
        <w:r>
          <w:rPr>
            <w:noProof/>
            <w:webHidden/>
          </w:rPr>
        </w:r>
        <w:r>
          <w:rPr>
            <w:noProof/>
            <w:webHidden/>
          </w:rPr>
          <w:fldChar w:fldCharType="separate"/>
        </w:r>
        <w:r>
          <w:rPr>
            <w:noProof/>
            <w:webHidden/>
          </w:rPr>
          <w:t>36</w:t>
        </w:r>
        <w:r>
          <w:rPr>
            <w:noProof/>
            <w:webHidden/>
          </w:rPr>
          <w:fldChar w:fldCharType="end"/>
        </w:r>
      </w:hyperlink>
    </w:p>
    <w:p w14:paraId="6A08F730" w14:textId="14C01DF8"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2" w:history="1">
        <w:r w:rsidRPr="008470C4">
          <w:rPr>
            <w:rStyle w:val="Hyperlink"/>
            <w:b/>
            <w:bCs/>
            <w:noProof/>
          </w:rPr>
          <w:t>Ảnh 22: Parent Portal Finance</w:t>
        </w:r>
        <w:r>
          <w:rPr>
            <w:noProof/>
            <w:webHidden/>
          </w:rPr>
          <w:tab/>
        </w:r>
        <w:r>
          <w:rPr>
            <w:noProof/>
            <w:webHidden/>
          </w:rPr>
          <w:fldChar w:fldCharType="begin"/>
        </w:r>
        <w:r>
          <w:rPr>
            <w:noProof/>
            <w:webHidden/>
          </w:rPr>
          <w:instrText xml:space="preserve"> PAGEREF _Toc232000132 \h </w:instrText>
        </w:r>
        <w:r>
          <w:rPr>
            <w:noProof/>
            <w:webHidden/>
          </w:rPr>
        </w:r>
        <w:r>
          <w:rPr>
            <w:noProof/>
            <w:webHidden/>
          </w:rPr>
          <w:fldChar w:fldCharType="separate"/>
        </w:r>
        <w:r>
          <w:rPr>
            <w:noProof/>
            <w:webHidden/>
          </w:rPr>
          <w:t>37</w:t>
        </w:r>
        <w:r>
          <w:rPr>
            <w:noProof/>
            <w:webHidden/>
          </w:rPr>
          <w:fldChar w:fldCharType="end"/>
        </w:r>
      </w:hyperlink>
    </w:p>
    <w:p w14:paraId="74FFED50" w14:textId="278432BF"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3" w:history="1">
        <w:r w:rsidRPr="008470C4">
          <w:rPr>
            <w:rStyle w:val="Hyperlink"/>
            <w:b/>
            <w:bCs/>
            <w:noProof/>
          </w:rPr>
          <w:t>Ảnh 23: Giao diện nền sáng</w:t>
        </w:r>
        <w:r>
          <w:rPr>
            <w:noProof/>
            <w:webHidden/>
          </w:rPr>
          <w:tab/>
        </w:r>
        <w:r>
          <w:rPr>
            <w:noProof/>
            <w:webHidden/>
          </w:rPr>
          <w:fldChar w:fldCharType="begin"/>
        </w:r>
        <w:r>
          <w:rPr>
            <w:noProof/>
            <w:webHidden/>
          </w:rPr>
          <w:instrText xml:space="preserve"> PAGEREF _Toc232000133 \h </w:instrText>
        </w:r>
        <w:r>
          <w:rPr>
            <w:noProof/>
            <w:webHidden/>
          </w:rPr>
        </w:r>
        <w:r>
          <w:rPr>
            <w:noProof/>
            <w:webHidden/>
          </w:rPr>
          <w:fldChar w:fldCharType="separate"/>
        </w:r>
        <w:r>
          <w:rPr>
            <w:noProof/>
            <w:webHidden/>
          </w:rPr>
          <w:t>38</w:t>
        </w:r>
        <w:r>
          <w:rPr>
            <w:noProof/>
            <w:webHidden/>
          </w:rPr>
          <w:fldChar w:fldCharType="end"/>
        </w:r>
      </w:hyperlink>
    </w:p>
    <w:p w14:paraId="19400017" w14:textId="0B4B225B"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4" w:history="1">
        <w:r w:rsidRPr="008470C4">
          <w:rPr>
            <w:rStyle w:val="Hyperlink"/>
            <w:b/>
            <w:bCs/>
            <w:noProof/>
          </w:rPr>
          <w:t>Ảnh 24: Giao diện nền tối</w:t>
        </w:r>
        <w:r>
          <w:rPr>
            <w:noProof/>
            <w:webHidden/>
          </w:rPr>
          <w:tab/>
        </w:r>
        <w:r>
          <w:rPr>
            <w:noProof/>
            <w:webHidden/>
          </w:rPr>
          <w:fldChar w:fldCharType="begin"/>
        </w:r>
        <w:r>
          <w:rPr>
            <w:noProof/>
            <w:webHidden/>
          </w:rPr>
          <w:instrText xml:space="preserve"> PAGEREF _Toc232000134 \h </w:instrText>
        </w:r>
        <w:r>
          <w:rPr>
            <w:noProof/>
            <w:webHidden/>
          </w:rPr>
        </w:r>
        <w:r>
          <w:rPr>
            <w:noProof/>
            <w:webHidden/>
          </w:rPr>
          <w:fldChar w:fldCharType="separate"/>
        </w:r>
        <w:r>
          <w:rPr>
            <w:noProof/>
            <w:webHidden/>
          </w:rPr>
          <w:t>39</w:t>
        </w:r>
        <w:r>
          <w:rPr>
            <w:noProof/>
            <w:webHidden/>
          </w:rPr>
          <w:fldChar w:fldCharType="end"/>
        </w:r>
      </w:hyperlink>
    </w:p>
    <w:p w14:paraId="475026BB" w14:textId="0EF05C11"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5" w:history="1">
        <w:r w:rsidRPr="008470C4">
          <w:rPr>
            <w:rStyle w:val="Hyperlink"/>
            <w:b/>
            <w:bCs/>
            <w:noProof/>
          </w:rPr>
          <w:t>Ảnh 25: Giao diện dự án</w:t>
        </w:r>
        <w:r>
          <w:rPr>
            <w:noProof/>
            <w:webHidden/>
          </w:rPr>
          <w:tab/>
        </w:r>
        <w:r>
          <w:rPr>
            <w:noProof/>
            <w:webHidden/>
          </w:rPr>
          <w:fldChar w:fldCharType="begin"/>
        </w:r>
        <w:r>
          <w:rPr>
            <w:noProof/>
            <w:webHidden/>
          </w:rPr>
          <w:instrText xml:space="preserve"> PAGEREF _Toc232000135 \h </w:instrText>
        </w:r>
        <w:r>
          <w:rPr>
            <w:noProof/>
            <w:webHidden/>
          </w:rPr>
        </w:r>
        <w:r>
          <w:rPr>
            <w:noProof/>
            <w:webHidden/>
          </w:rPr>
          <w:fldChar w:fldCharType="separate"/>
        </w:r>
        <w:r>
          <w:rPr>
            <w:noProof/>
            <w:webHidden/>
          </w:rPr>
          <w:t>39</w:t>
        </w:r>
        <w:r>
          <w:rPr>
            <w:noProof/>
            <w:webHidden/>
          </w:rPr>
          <w:fldChar w:fldCharType="end"/>
        </w:r>
      </w:hyperlink>
    </w:p>
    <w:p w14:paraId="68EAAC7F" w14:textId="084E9915" w:rsidR="0031781C" w:rsidRDefault="0031781C" w:rsidP="0031781C">
      <w:pPr>
        <w:pStyle w:val="TableofFigures"/>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2000136" w:history="1">
        <w:r w:rsidRPr="008470C4">
          <w:rPr>
            <w:rStyle w:val="Hyperlink"/>
            <w:b/>
            <w:bCs/>
            <w:noProof/>
          </w:rPr>
          <w:t>Ảnh 26: Reponsive Mobile</w:t>
        </w:r>
        <w:r>
          <w:rPr>
            <w:noProof/>
            <w:webHidden/>
          </w:rPr>
          <w:tab/>
        </w:r>
        <w:r>
          <w:rPr>
            <w:noProof/>
            <w:webHidden/>
          </w:rPr>
          <w:fldChar w:fldCharType="begin"/>
        </w:r>
        <w:r>
          <w:rPr>
            <w:noProof/>
            <w:webHidden/>
          </w:rPr>
          <w:instrText xml:space="preserve"> PAGEREF _Toc232000136 \h </w:instrText>
        </w:r>
        <w:r>
          <w:rPr>
            <w:noProof/>
            <w:webHidden/>
          </w:rPr>
        </w:r>
        <w:r>
          <w:rPr>
            <w:noProof/>
            <w:webHidden/>
          </w:rPr>
          <w:fldChar w:fldCharType="separate"/>
        </w:r>
        <w:r>
          <w:rPr>
            <w:noProof/>
            <w:webHidden/>
          </w:rPr>
          <w:t>40</w:t>
        </w:r>
        <w:r>
          <w:rPr>
            <w:noProof/>
            <w:webHidden/>
          </w:rPr>
          <w:fldChar w:fldCharType="end"/>
        </w:r>
      </w:hyperlink>
    </w:p>
    <w:p w14:paraId="6C712602" w14:textId="0DE878CE" w:rsidR="0026609A" w:rsidRPr="00AB1102" w:rsidRDefault="0031781C" w:rsidP="0031781C">
      <w:pPr>
        <w:spacing w:line="360" w:lineRule="auto"/>
        <w:rPr>
          <w:szCs w:val="26"/>
        </w:rPr>
      </w:pPr>
      <w:r>
        <w:rPr>
          <w:szCs w:val="26"/>
        </w:rPr>
        <w:fldChar w:fldCharType="end"/>
      </w:r>
    </w:p>
    <w:p w14:paraId="4B65E86F" w14:textId="4B27CDE4" w:rsidR="00100D54" w:rsidRPr="00AB1102" w:rsidRDefault="00100D54" w:rsidP="00100D54">
      <w:pPr>
        <w:spacing w:line="360" w:lineRule="auto"/>
      </w:pPr>
      <w:r w:rsidRPr="00AB1102">
        <w:br w:type="page"/>
      </w:r>
    </w:p>
    <w:p w14:paraId="1F92D660" w14:textId="6823295B" w:rsidR="00100D54" w:rsidRPr="00AB1102" w:rsidRDefault="00B1791E" w:rsidP="00F72B1F">
      <w:pPr>
        <w:pStyle w:val="Heading1"/>
      </w:pPr>
      <w:bookmarkStart w:id="8" w:name="_Toc201687836"/>
      <w:bookmarkStart w:id="9" w:name="_Toc231954662"/>
      <w:r w:rsidRPr="00AB1102">
        <w:lastRenderedPageBreak/>
        <w:t>CHƯƠNG</w:t>
      </w:r>
      <w:r w:rsidR="00100D54" w:rsidRPr="00AB1102">
        <w:t xml:space="preserve"> I: GIỚI THIỆU ĐỀ TÀI</w:t>
      </w:r>
      <w:bookmarkEnd w:id="8"/>
      <w:bookmarkEnd w:id="9"/>
    </w:p>
    <w:p w14:paraId="5F36D180" w14:textId="77777777" w:rsidR="00100D54" w:rsidRPr="00AB1102" w:rsidRDefault="00100D54" w:rsidP="00F72B1F">
      <w:pPr>
        <w:pStyle w:val="Heading2"/>
      </w:pPr>
      <w:bookmarkStart w:id="10" w:name="_Toc201687837"/>
      <w:bookmarkStart w:id="11" w:name="_Toc231954663"/>
      <w:r w:rsidRPr="00AB1102">
        <w:t>Giới thiệu đề tài</w:t>
      </w:r>
      <w:bookmarkEnd w:id="10"/>
      <w:bookmarkEnd w:id="11"/>
    </w:p>
    <w:p w14:paraId="55101748" w14:textId="77777777" w:rsidR="00100D54" w:rsidRPr="00AB1102" w:rsidRDefault="00100D54" w:rsidP="00F72B1F">
      <w:pPr>
        <w:pStyle w:val="Heading3"/>
      </w:pPr>
      <w:bookmarkStart w:id="12" w:name="_Toc201687838"/>
      <w:bookmarkStart w:id="13" w:name="_Toc231954664"/>
      <w:r w:rsidRPr="00AB1102">
        <w:t>Bối cảnh và lý do chọn đề tài</w:t>
      </w:r>
      <w:bookmarkEnd w:id="12"/>
      <w:bookmarkEnd w:id="13"/>
    </w:p>
    <w:p w14:paraId="5AA411FF" w14:textId="77777777" w:rsidR="00005B77" w:rsidRPr="00AB1102" w:rsidRDefault="00005B77" w:rsidP="00005B77">
      <w:pPr>
        <w:spacing w:line="360" w:lineRule="auto"/>
        <w:ind w:firstLine="720"/>
      </w:pPr>
      <w:r w:rsidRPr="00AB1102">
        <w:t>Trong bối cảnh Cách mạng công nghiệp 4.0 và xu hướng chuyển đổi số toàn diện, việc ứng dụng Công nghệ Thông tin (CNTT) vào quản lý giáo dục đã chuyển từ "lựa chọn" sang "yêu cầu bắt buộc". Riêng đối với phân khúc giáo dục mầm non, đặc thù quản lý không chỉ dừng lại ở điểm số học thuật mà còn bao hàm các yếu tố y tế, dinh dưỡng và tài chính chi ly (tính toán tiền ăn theo ngày, phí ngoại khóa, hoàn trả học phí).</w:t>
      </w:r>
    </w:p>
    <w:p w14:paraId="17E7EA28" w14:textId="698C8ED8" w:rsidR="00100D54" w:rsidRPr="00AB1102" w:rsidRDefault="00005B77" w:rsidP="00005B77">
      <w:pPr>
        <w:spacing w:line="360" w:lineRule="auto"/>
        <w:ind w:firstLine="720"/>
        <w:rPr>
          <w:szCs w:val="26"/>
        </w:rPr>
      </w:pPr>
      <w:r w:rsidRPr="00AB1102">
        <w:t>Thực trạng khảo sát cho thấy, phần lớn các trường mầm non vừa và nhỏ vẫn sử dụng Microsoft Excel hoặc sổ sách giấy tờ để đối soát tài chính. Phương pháp này bộc lộ những điểm yếu chí mạng: dữ liệu rời rạc, khó đồng bộ, mất nhiều ngày làm việc của kế toán vào cuối tháng để tổng hợp số ngày vắng mặt của trẻ nhằm hoàn tiền ăn, và rủi ro nhầm lẫn khi đối chiếu sao kê ngân hàng với hàng trăm giao dịch chuyển khoản thủ công từ phụ huynh. Nhận diện được "nút thắt" này, đồ án "Xây dựng trang web quản lý trường mầm non" được triển khai nhằm cung cấp một giải pháp công nghệ tập trung, tự động hóa luồng dữ liệu chuyên cần - tài chính, giúp nhà trường giải phóng nguồn lực hành chính và tối ưu hóa năng lực quản lý.</w:t>
      </w:r>
    </w:p>
    <w:p w14:paraId="370EB5E2" w14:textId="77777777" w:rsidR="00100D54" w:rsidRPr="00AB1102" w:rsidRDefault="00100D54" w:rsidP="00F72B1F">
      <w:pPr>
        <w:pStyle w:val="Heading3"/>
      </w:pPr>
      <w:bookmarkStart w:id="14" w:name="_Toc201687839"/>
      <w:bookmarkStart w:id="15" w:name="_Toc231954665"/>
      <w:r w:rsidRPr="00AB1102">
        <w:t>Mục tiêu đề tài</w:t>
      </w:r>
      <w:bookmarkEnd w:id="14"/>
      <w:bookmarkEnd w:id="15"/>
    </w:p>
    <w:p w14:paraId="02325E9F" w14:textId="77777777" w:rsidR="00A827CA" w:rsidRPr="00AB1102" w:rsidRDefault="00A827CA" w:rsidP="00A827CA">
      <w:pPr>
        <w:spacing w:line="360" w:lineRule="auto"/>
        <w:ind w:firstLine="720"/>
        <w:rPr>
          <w:szCs w:val="26"/>
        </w:rPr>
      </w:pPr>
      <w:r w:rsidRPr="00AB1102">
        <w:rPr>
          <w:szCs w:val="26"/>
        </w:rPr>
        <w:t>Đề tài hướng tới việc phân tích, thiết kế và lập trình thành công một phần mềm quản trị nền web đáp ứng các mục tiêu trọng tâm:</w:t>
      </w:r>
    </w:p>
    <w:p w14:paraId="6164ACDC" w14:textId="77777777" w:rsidR="00A827CA" w:rsidRPr="00AB1102" w:rsidRDefault="00A827CA">
      <w:pPr>
        <w:numPr>
          <w:ilvl w:val="0"/>
          <w:numId w:val="9"/>
        </w:numPr>
        <w:spacing w:line="360" w:lineRule="auto"/>
        <w:rPr>
          <w:szCs w:val="26"/>
        </w:rPr>
      </w:pPr>
      <w:r w:rsidRPr="00AB1102">
        <w:rPr>
          <w:b/>
          <w:bCs/>
          <w:szCs w:val="26"/>
        </w:rPr>
        <w:t>Chuẩn hóa quy trình dữ liệu:</w:t>
      </w:r>
      <w:r w:rsidRPr="00AB1102">
        <w:rPr>
          <w:szCs w:val="26"/>
        </w:rPr>
        <w:t xml:space="preserve"> Lưu trữ tập trung hồ sơ nhân sự, học sinh và cấu trúc lớp học theo mô hình cơ sở dữ liệu quan hệ chặt chẽ.</w:t>
      </w:r>
    </w:p>
    <w:p w14:paraId="6E486F7A" w14:textId="77777777" w:rsidR="00A827CA" w:rsidRPr="00AB1102" w:rsidRDefault="00A827CA">
      <w:pPr>
        <w:numPr>
          <w:ilvl w:val="0"/>
          <w:numId w:val="9"/>
        </w:numPr>
        <w:spacing w:line="360" w:lineRule="auto"/>
        <w:rPr>
          <w:szCs w:val="26"/>
        </w:rPr>
      </w:pPr>
      <w:r w:rsidRPr="00AB1102">
        <w:rPr>
          <w:b/>
          <w:bCs/>
          <w:szCs w:val="26"/>
        </w:rPr>
        <w:t>Tối ưu hóa nghiệp vụ sư phạm:</w:t>
      </w:r>
      <w:r w:rsidRPr="00AB1102">
        <w:rPr>
          <w:szCs w:val="26"/>
        </w:rPr>
        <w:t xml:space="preserve"> Cung cấp công cụ trực quan giúp giáo viên chủ nhiệm thực hiện điểm danh, báo cáo tình trạng thể chất và ghi nhận sự cố (Incident Report) theo thời gian thực.</w:t>
      </w:r>
    </w:p>
    <w:p w14:paraId="6BE9A051" w14:textId="77777777" w:rsidR="00A827CA" w:rsidRPr="00AB1102" w:rsidRDefault="00A827CA">
      <w:pPr>
        <w:numPr>
          <w:ilvl w:val="0"/>
          <w:numId w:val="9"/>
        </w:numPr>
        <w:spacing w:line="360" w:lineRule="auto"/>
        <w:rPr>
          <w:szCs w:val="26"/>
        </w:rPr>
      </w:pPr>
      <w:r w:rsidRPr="00AB1102">
        <w:rPr>
          <w:b/>
          <w:bCs/>
          <w:szCs w:val="26"/>
        </w:rPr>
        <w:t>Tự động hóa luồng hạch toán tài chính:</w:t>
      </w:r>
      <w:r w:rsidRPr="00AB1102">
        <w:rPr>
          <w:szCs w:val="26"/>
        </w:rPr>
        <w:t xml:space="preserve"> Xây dựng module có khả năng tự động trích xuất dữ liệu điểm danh tháng cũ, tính toán phần tiền ăn cần hoàn trả và khởi tạo lô hóa đơn (Batch Invoices) cho tháng mới.</w:t>
      </w:r>
    </w:p>
    <w:p w14:paraId="0F829B85" w14:textId="233040AD" w:rsidR="00100D54" w:rsidRPr="00AB1102" w:rsidRDefault="00A827CA">
      <w:pPr>
        <w:numPr>
          <w:ilvl w:val="0"/>
          <w:numId w:val="9"/>
        </w:numPr>
        <w:spacing w:line="360" w:lineRule="auto"/>
        <w:rPr>
          <w:szCs w:val="26"/>
        </w:rPr>
      </w:pPr>
      <w:r w:rsidRPr="00AB1102">
        <w:rPr>
          <w:b/>
          <w:bCs/>
          <w:szCs w:val="26"/>
        </w:rPr>
        <w:t>Hiện đại hóa phương thức thanh toán:</w:t>
      </w:r>
      <w:r w:rsidRPr="00AB1102">
        <w:rPr>
          <w:szCs w:val="26"/>
        </w:rPr>
        <w:t xml:space="preserve"> Kết nối hệ thống với các cổng cung cấp dịch vụ VietQR, tự động nhận tín hiệu Webhook để gạch nợ hóa đơn ngay khi phụ huynh chuyển khoản thành công.</w:t>
      </w:r>
    </w:p>
    <w:p w14:paraId="34294FF4" w14:textId="7523F509" w:rsidR="004450B8" w:rsidRPr="00AB1102" w:rsidRDefault="004450B8" w:rsidP="00F72B1F">
      <w:pPr>
        <w:pStyle w:val="Heading3"/>
      </w:pPr>
      <w:bookmarkStart w:id="16" w:name="_Toc201687840"/>
      <w:bookmarkStart w:id="17" w:name="_Toc231954666"/>
      <w:r w:rsidRPr="00AB1102">
        <w:lastRenderedPageBreak/>
        <w:t>Đối tượng sử dụng</w:t>
      </w:r>
      <w:bookmarkEnd w:id="16"/>
      <w:bookmarkEnd w:id="17"/>
    </w:p>
    <w:p w14:paraId="7433D744" w14:textId="77777777" w:rsidR="006D65EA" w:rsidRPr="00AB1102" w:rsidRDefault="006D65EA" w:rsidP="006D65EA">
      <w:pPr>
        <w:spacing w:line="360" w:lineRule="auto"/>
        <w:ind w:firstLine="720"/>
        <w:rPr>
          <w:szCs w:val="26"/>
        </w:rPr>
      </w:pPr>
      <w:r w:rsidRPr="00AB1102">
        <w:rPr>
          <w:szCs w:val="26"/>
        </w:rPr>
        <w:t>Hệ thống được thiết kế theo hướng phân tách không gian làm việc (Workspace) dựa trên phân quyền người dùng (Role-Based Access Control - RBAC):</w:t>
      </w:r>
    </w:p>
    <w:p w14:paraId="03D6337C" w14:textId="77777777" w:rsidR="006D65EA" w:rsidRPr="00AB1102" w:rsidRDefault="006D65EA">
      <w:pPr>
        <w:pStyle w:val="ListParagraph"/>
        <w:numPr>
          <w:ilvl w:val="0"/>
          <w:numId w:val="10"/>
        </w:numPr>
        <w:spacing w:line="360" w:lineRule="auto"/>
        <w:rPr>
          <w:szCs w:val="26"/>
        </w:rPr>
      </w:pPr>
      <w:r w:rsidRPr="00AB1102">
        <w:rPr>
          <w:b/>
          <w:bCs/>
          <w:szCs w:val="26"/>
        </w:rPr>
        <w:t>Ban Giám Hiệu &amp; Kế Toán:</w:t>
      </w:r>
      <w:r w:rsidRPr="00AB1102">
        <w:rPr>
          <w:szCs w:val="26"/>
        </w:rPr>
        <w:t xml:space="preserve"> Sở hữu toàn quyền truy cập phân hệ quản trị (Admin Dashboard). Nhóm người dùng này tập trung vào việc thiết lập các tham số tài chính (Fee Configurations), giám sát chỉ số doanh thu, tỷ lệ thu hồi nợ và quản lý danh mục dùng chung.</w:t>
      </w:r>
    </w:p>
    <w:p w14:paraId="4B81BF30" w14:textId="77777777" w:rsidR="006D65EA" w:rsidRPr="00AB1102" w:rsidRDefault="006D65EA">
      <w:pPr>
        <w:pStyle w:val="ListParagraph"/>
        <w:numPr>
          <w:ilvl w:val="0"/>
          <w:numId w:val="10"/>
        </w:numPr>
        <w:spacing w:line="360" w:lineRule="auto"/>
        <w:rPr>
          <w:szCs w:val="26"/>
        </w:rPr>
      </w:pPr>
      <w:r w:rsidRPr="00AB1102">
        <w:rPr>
          <w:b/>
          <w:bCs/>
          <w:szCs w:val="26"/>
        </w:rPr>
        <w:t>Giáo viên chủ nhiệm:</w:t>
      </w:r>
      <w:r w:rsidRPr="00AB1102">
        <w:rPr>
          <w:szCs w:val="26"/>
        </w:rPr>
        <w:t xml:space="preserve"> Truy cập qua không gian dành riêng (Teacher Portal), nơi các chức năng được tinh giản tối đa để phục vụ việc cập nhật sĩ số, tình trạng học sinh hàng ngày một cách tiện lợi nhất trên cả thiết bị máy tính và máy tính bảng.</w:t>
      </w:r>
    </w:p>
    <w:p w14:paraId="4B90758B" w14:textId="77777777" w:rsidR="006D65EA" w:rsidRPr="00AB1102" w:rsidRDefault="006D65EA">
      <w:pPr>
        <w:pStyle w:val="ListParagraph"/>
        <w:numPr>
          <w:ilvl w:val="0"/>
          <w:numId w:val="10"/>
        </w:numPr>
        <w:spacing w:line="360" w:lineRule="auto"/>
        <w:rPr>
          <w:szCs w:val="26"/>
        </w:rPr>
      </w:pPr>
      <w:r w:rsidRPr="00AB1102">
        <w:rPr>
          <w:b/>
          <w:bCs/>
          <w:szCs w:val="26"/>
        </w:rPr>
        <w:t>Phụ huynh học sinh:</w:t>
      </w:r>
      <w:r w:rsidRPr="00AB1102">
        <w:rPr>
          <w:szCs w:val="26"/>
        </w:rPr>
        <w:t xml:space="preserve"> Đóng vai trò là người tiếp nhận dịch vụ (End-user) thông qua Parent Portal. Phụ huynh có thể tra cứu nhật ký hoạt động của trẻ, tiếp nhận hóa đơn chi tiết, và quét mã thanh toán ngay trên ứng dụng.</w:t>
      </w:r>
    </w:p>
    <w:p w14:paraId="42A8178D" w14:textId="66BC8E9E" w:rsidR="004450B8" w:rsidRPr="00AB1102" w:rsidRDefault="004450B8" w:rsidP="00F72B1F">
      <w:pPr>
        <w:pStyle w:val="Heading3"/>
      </w:pPr>
      <w:bookmarkStart w:id="18" w:name="_Toc201687841"/>
      <w:bookmarkStart w:id="19" w:name="_Toc231954667"/>
      <w:r w:rsidRPr="00AB1102">
        <w:t>Phạm vi và giới hạn của đề tài</w:t>
      </w:r>
      <w:bookmarkEnd w:id="18"/>
      <w:bookmarkEnd w:id="19"/>
    </w:p>
    <w:p w14:paraId="611A8D00" w14:textId="77777777" w:rsidR="00454BB7" w:rsidRPr="00AB1102" w:rsidRDefault="00454BB7" w:rsidP="00C803BF">
      <w:pPr>
        <w:spacing w:line="360" w:lineRule="auto"/>
        <w:ind w:firstLine="720"/>
        <w:rPr>
          <w:szCs w:val="26"/>
        </w:rPr>
      </w:pPr>
      <w:r w:rsidRPr="00AB1102">
        <w:rPr>
          <w:b/>
          <w:bCs/>
          <w:szCs w:val="26"/>
        </w:rPr>
        <w:t>a) Phạm vi nghiên cứu và triển khai (System Scope)</w:t>
      </w:r>
      <w:r w:rsidRPr="00AB1102">
        <w:rPr>
          <w:szCs w:val="26"/>
        </w:rPr>
        <w:t xml:space="preserve"> Đề tài tập trung xây dựng một giải pháp phần mềm quản trị khép kín, phục vụ trực tiếp cho các quy trình nghiệp vụ cốt lõi tại một cơ sở giáo dục mầm non. Phạm vi của dự án được hoạch định rõ ràng trên hai phương diện:</w:t>
      </w:r>
    </w:p>
    <w:p w14:paraId="52A01B01" w14:textId="77777777" w:rsidR="00454BB7" w:rsidRPr="00AB1102" w:rsidRDefault="00454BB7">
      <w:pPr>
        <w:pStyle w:val="ListParagraph"/>
        <w:numPr>
          <w:ilvl w:val="0"/>
          <w:numId w:val="12"/>
        </w:numPr>
        <w:spacing w:line="360" w:lineRule="auto"/>
        <w:rPr>
          <w:szCs w:val="26"/>
        </w:rPr>
      </w:pPr>
      <w:r w:rsidRPr="00AB1102">
        <w:rPr>
          <w:b/>
          <w:bCs/>
          <w:szCs w:val="26"/>
        </w:rPr>
        <w:t>Về mặt chức năng nghiệp vụ:</w:t>
      </w:r>
      <w:r w:rsidRPr="00AB1102">
        <w:rPr>
          <w:szCs w:val="26"/>
        </w:rPr>
        <w:t xml:space="preserve"> Hệ thống khoanh vùng giới hạn vào ba phân hệ trọng tâm:</w:t>
      </w:r>
    </w:p>
    <w:p w14:paraId="6338E5AE" w14:textId="475A720A" w:rsidR="00454BB7" w:rsidRPr="00AB1102" w:rsidRDefault="00454BB7">
      <w:pPr>
        <w:pStyle w:val="ListParagraph"/>
        <w:numPr>
          <w:ilvl w:val="1"/>
          <w:numId w:val="15"/>
        </w:numPr>
        <w:spacing w:line="360" w:lineRule="auto"/>
        <w:rPr>
          <w:szCs w:val="26"/>
        </w:rPr>
      </w:pPr>
      <w:r w:rsidRPr="00AB1102">
        <w:rPr>
          <w:b/>
          <w:bCs/>
          <w:szCs w:val="26"/>
        </w:rPr>
        <w:t>Phân hệ Quản trị lõi:</w:t>
      </w:r>
      <w:r w:rsidRPr="00AB1102">
        <w:rPr>
          <w:szCs w:val="26"/>
        </w:rPr>
        <w:t xml:space="preserve"> Số hóa hồ sơ định danh của học sinh, nhân sự, kiến trúc tổ chức lớp học và phân quyền truy cập hệ thống.</w:t>
      </w:r>
    </w:p>
    <w:p w14:paraId="18D028C4" w14:textId="6E422F10" w:rsidR="00454BB7" w:rsidRPr="00AB1102" w:rsidRDefault="00454BB7">
      <w:pPr>
        <w:pStyle w:val="ListParagraph"/>
        <w:numPr>
          <w:ilvl w:val="1"/>
          <w:numId w:val="15"/>
        </w:numPr>
        <w:spacing w:line="360" w:lineRule="auto"/>
        <w:rPr>
          <w:szCs w:val="26"/>
        </w:rPr>
      </w:pPr>
      <w:r w:rsidRPr="00AB1102">
        <w:rPr>
          <w:b/>
          <w:bCs/>
          <w:szCs w:val="26"/>
        </w:rPr>
        <w:t>Phân hệ Tương tác học vụ:</w:t>
      </w:r>
      <w:r w:rsidRPr="00AB1102">
        <w:rPr>
          <w:szCs w:val="26"/>
        </w:rPr>
        <w:t xml:space="preserve"> Cung cấp công cụ số cho giáo viên thực hiện công tác điểm danh, ghi nhận nhật ký hoạt động, theo dõi sức khỏe và lập báo cáo sự cố (Incident Reports) theo thời gian thực.</w:t>
      </w:r>
    </w:p>
    <w:p w14:paraId="04B8B7E8" w14:textId="284A1570" w:rsidR="00454BB7" w:rsidRPr="00AB1102" w:rsidRDefault="00454BB7">
      <w:pPr>
        <w:pStyle w:val="ListParagraph"/>
        <w:numPr>
          <w:ilvl w:val="1"/>
          <w:numId w:val="15"/>
        </w:numPr>
        <w:spacing w:line="360" w:lineRule="auto"/>
        <w:rPr>
          <w:szCs w:val="26"/>
        </w:rPr>
      </w:pPr>
      <w:r w:rsidRPr="00AB1102">
        <w:rPr>
          <w:b/>
          <w:bCs/>
          <w:szCs w:val="26"/>
        </w:rPr>
        <w:t>Phân hệ Kế toán số:</w:t>
      </w:r>
      <w:r w:rsidRPr="00AB1102">
        <w:rPr>
          <w:szCs w:val="26"/>
        </w:rPr>
        <w:t xml:space="preserve"> Đây là trọng tâm kỹ thuật của dự án, bao gồm việc số hóa các quy tắc thu phí, tự động hóa chu trình đối trừ tiền ăn theo dữ liệu chuyên cần, kết xuất lô hóa đơn hàng loạt và tích hợp hệ thống thanh toán tự động qua mã VietQR.</w:t>
      </w:r>
    </w:p>
    <w:p w14:paraId="3D73E472" w14:textId="77777777" w:rsidR="00454BB7" w:rsidRPr="00AB1102" w:rsidRDefault="00454BB7">
      <w:pPr>
        <w:pStyle w:val="ListParagraph"/>
        <w:numPr>
          <w:ilvl w:val="0"/>
          <w:numId w:val="12"/>
        </w:numPr>
        <w:spacing w:line="360" w:lineRule="auto"/>
        <w:rPr>
          <w:szCs w:val="26"/>
        </w:rPr>
      </w:pPr>
      <w:r w:rsidRPr="00AB1102">
        <w:rPr>
          <w:b/>
          <w:bCs/>
          <w:szCs w:val="26"/>
        </w:rPr>
        <w:t>Về mặt kỹ thuật công nghệ:</w:t>
      </w:r>
      <w:r w:rsidRPr="00AB1102">
        <w:rPr>
          <w:szCs w:val="26"/>
        </w:rPr>
        <w:t xml:space="preserve"> Sản phẩm được thiết kế và triển khai dưới dạng Ứng dụng Web đa nền tảng (Responsive Web Application). Cấu trúc hệ thống tuân thủ mô hình Client-Server, sử dụng giao tiếp RESTful API kết hợp với các </w:t>
      </w:r>
      <w:r w:rsidRPr="00AB1102">
        <w:rPr>
          <w:szCs w:val="26"/>
        </w:rPr>
        <w:lastRenderedPageBreak/>
        <w:t>kỹ thuật xử lý tác vụ ngầm (Background/Cron Jobs) và kiến trúc hướng sự kiện (Event-driven) thông qua Webhook để xử lý đối soát giao dịch ngân hàng.</w:t>
      </w:r>
    </w:p>
    <w:p w14:paraId="17D5E5EB" w14:textId="77777777" w:rsidR="00C803BF" w:rsidRPr="00AB1102" w:rsidRDefault="00454BB7" w:rsidP="00C803BF">
      <w:pPr>
        <w:spacing w:line="360" w:lineRule="auto"/>
        <w:ind w:firstLine="720"/>
        <w:rPr>
          <w:szCs w:val="26"/>
        </w:rPr>
      </w:pPr>
      <w:r w:rsidRPr="00AB1102">
        <w:rPr>
          <w:b/>
          <w:bCs/>
          <w:szCs w:val="26"/>
        </w:rPr>
        <w:t>b) Giới hạn của hệ thống (System Limitations)</w:t>
      </w:r>
      <w:r w:rsidRPr="00AB1102">
        <w:rPr>
          <w:szCs w:val="26"/>
        </w:rPr>
        <w:t xml:space="preserve"> </w:t>
      </w:r>
    </w:p>
    <w:p w14:paraId="220FC6DA" w14:textId="6D19F4EC" w:rsidR="00454BB7" w:rsidRPr="00AB1102" w:rsidRDefault="00454BB7" w:rsidP="004A5BA2">
      <w:pPr>
        <w:spacing w:line="360" w:lineRule="auto"/>
        <w:ind w:left="360" w:firstLine="360"/>
        <w:rPr>
          <w:szCs w:val="26"/>
        </w:rPr>
      </w:pPr>
      <w:r w:rsidRPr="00AB1102">
        <w:rPr>
          <w:szCs w:val="26"/>
        </w:rPr>
        <w:t>Mặc dù đã giải quyết trọn vẹn các bài toán nghiệp vụ nền tảng, tuy nhiên do những ràng buộc nhất định về thời gian nghiên cứu cũng như giới hạn về hạ tầng thiết bị, phiên bản hiện tại của hệ thống vẫn tồn tại một số điểm giới hạn như sau:</w:t>
      </w:r>
    </w:p>
    <w:p w14:paraId="524C6014" w14:textId="77777777" w:rsidR="00454BB7" w:rsidRPr="00AB1102" w:rsidRDefault="00454BB7">
      <w:pPr>
        <w:pStyle w:val="ListParagraph"/>
        <w:numPr>
          <w:ilvl w:val="0"/>
          <w:numId w:val="13"/>
        </w:numPr>
        <w:spacing w:line="360" w:lineRule="auto"/>
        <w:rPr>
          <w:szCs w:val="26"/>
        </w:rPr>
      </w:pPr>
      <w:r w:rsidRPr="00AB1102">
        <w:rPr>
          <w:b/>
          <w:bCs/>
          <w:szCs w:val="26"/>
        </w:rPr>
        <w:t>Giới hạn về nền tảng ứng dụng:</w:t>
      </w:r>
      <w:r w:rsidRPr="00AB1102">
        <w:rPr>
          <w:szCs w:val="26"/>
        </w:rPr>
        <w:t xml:space="preserve"> Hệ thống hiện chỉ vận hành trên môi trường trình duyệt Web (dù đã được tối ưu hóa hiển thị cho thiết bị di động). Việc đóng gói và phát triển thành các ứng dụng di động nguyên bản (Native Mobile Apps trên nền tảng iOS/Android) nhằm tận dụng tối đa sức mạnh phần cứng của điện thoại (như nhận thông báo đẩy Push Notification hệ thống) vẫn chưa được thực hiện.</w:t>
      </w:r>
    </w:p>
    <w:p w14:paraId="570EB2A9" w14:textId="77777777" w:rsidR="00454BB7" w:rsidRPr="00AB1102" w:rsidRDefault="00454BB7">
      <w:pPr>
        <w:pStyle w:val="ListParagraph"/>
        <w:numPr>
          <w:ilvl w:val="0"/>
          <w:numId w:val="13"/>
        </w:numPr>
        <w:spacing w:line="360" w:lineRule="auto"/>
        <w:rPr>
          <w:szCs w:val="26"/>
        </w:rPr>
      </w:pPr>
      <w:r w:rsidRPr="00AB1102">
        <w:rPr>
          <w:b/>
          <w:bCs/>
          <w:szCs w:val="26"/>
        </w:rPr>
        <w:t>Giới hạn về tích hợp thiết bị ngoại vi (Hardware Integration):</w:t>
      </w:r>
      <w:r w:rsidRPr="00AB1102">
        <w:rPr>
          <w:szCs w:val="26"/>
        </w:rPr>
        <w:t xml:space="preserve"> Chức năng điểm danh và theo dõi học sinh ra vào trường hiện tại hoàn toàn phụ thuộc vào thao tác xác nhận chủ động của giáo viên chủ nhiệm trên giao diện phần mềm. Hệ thống chưa hỗ trợ các giao thức kết nối với thiết bị phần cứng tự động hóa (IoT) như: máy quét vân tay, đầu đọc thẻ từ (RFID), hay hệ thống Camera tích hợp trí tuệ nhân tạo (AI) nhận diện khuôn mặt tại cổng an ninh.</w:t>
      </w:r>
    </w:p>
    <w:p w14:paraId="69E8DD9A" w14:textId="77777777" w:rsidR="00454BB7" w:rsidRPr="00AB1102" w:rsidRDefault="00454BB7">
      <w:pPr>
        <w:pStyle w:val="ListParagraph"/>
        <w:numPr>
          <w:ilvl w:val="0"/>
          <w:numId w:val="13"/>
        </w:numPr>
        <w:spacing w:line="360" w:lineRule="auto"/>
        <w:rPr>
          <w:szCs w:val="26"/>
        </w:rPr>
      </w:pPr>
      <w:r w:rsidRPr="00AB1102">
        <w:rPr>
          <w:b/>
          <w:bCs/>
          <w:szCs w:val="26"/>
        </w:rPr>
        <w:t>Giới hạn về quy mô triển khai (Scalability Limits):</w:t>
      </w:r>
      <w:r w:rsidRPr="00AB1102">
        <w:rPr>
          <w:szCs w:val="26"/>
        </w:rPr>
        <w:t xml:space="preserve"> Cấu trúc cơ sở dữ liệu và luồng dữ liệu hiện tại được thiết kế và tinh chỉnh tối ưu cho mô hình quản lý đơn cơ sở (Single-school). Đối với bài toán triển khai cho một hệ thống chuỗi trường mầm non có nhiều chi nhánh (Multi-tenant SaaS) đòi hỏi việc hạch toán chéo, chuyển cơ sở hoặc phân bổ ngân sách tập trung, kiến trúc phần mềm sẽ cần trải qua một đợt tái cấu trúc (Refactoring) ở quy mô lớn hơn.</w:t>
      </w:r>
    </w:p>
    <w:p w14:paraId="1313A88D" w14:textId="4C5EAE09" w:rsidR="00100D54" w:rsidRPr="00AB1102" w:rsidRDefault="006E0768" w:rsidP="00F72B1F">
      <w:pPr>
        <w:pStyle w:val="Heading2"/>
      </w:pPr>
      <w:bookmarkStart w:id="20" w:name="_Toc201687842"/>
      <w:bookmarkStart w:id="21" w:name="_Toc231954668"/>
      <w:r w:rsidRPr="00AB1102">
        <w:t>Công việc thực hiện</w:t>
      </w:r>
      <w:bookmarkEnd w:id="20"/>
      <w:bookmarkEnd w:id="21"/>
    </w:p>
    <w:p w14:paraId="4113CAB7" w14:textId="5DE8A2C8" w:rsidR="00223D26" w:rsidRPr="00AB1102" w:rsidRDefault="00223D26" w:rsidP="00223D26">
      <w:pPr>
        <w:spacing w:line="360" w:lineRule="auto"/>
        <w:ind w:firstLine="360"/>
        <w:rPr>
          <w:szCs w:val="26"/>
        </w:rPr>
      </w:pPr>
      <w:r w:rsidRPr="00AB1102">
        <w:rPr>
          <w:szCs w:val="26"/>
        </w:rPr>
        <w:t>Để đảm bảo tiến độ và chất lượng của hệ thống, nhóm nghiên cứu đã áp dụng quy trình Phát triển Phần mềm theo mô hình Linh hoạt (Agile Methodology), chia nhỏ khối lượng công việc thành các chu kỳ (Sprints) với các giai đoạn triển khai cốt lõi như sau:</w:t>
      </w:r>
    </w:p>
    <w:p w14:paraId="3037BD7F" w14:textId="77904071" w:rsidR="00223D26" w:rsidRPr="00AB1102" w:rsidRDefault="00223D26">
      <w:pPr>
        <w:pStyle w:val="ListParagraph"/>
        <w:numPr>
          <w:ilvl w:val="0"/>
          <w:numId w:val="11"/>
        </w:numPr>
        <w:spacing w:line="360" w:lineRule="auto"/>
        <w:ind w:left="357" w:hanging="357"/>
        <w:rPr>
          <w:szCs w:val="26"/>
        </w:rPr>
      </w:pPr>
      <w:r w:rsidRPr="00AB1102">
        <w:rPr>
          <w:b/>
          <w:bCs/>
          <w:szCs w:val="26"/>
        </w:rPr>
        <w:t>Giai đoạn 1: Kỹ nghệ yêu cầu và Đặc tả hệ thống (Requirements Engineering)</w:t>
      </w:r>
    </w:p>
    <w:p w14:paraId="2F549690" w14:textId="40B9BA95" w:rsidR="00223D26" w:rsidRPr="00AB1102" w:rsidRDefault="00223D26" w:rsidP="00223D26">
      <w:pPr>
        <w:spacing w:line="360" w:lineRule="auto"/>
        <w:ind w:left="720" w:firstLine="720"/>
        <w:rPr>
          <w:szCs w:val="26"/>
        </w:rPr>
      </w:pPr>
      <w:r w:rsidRPr="00AB1102">
        <w:rPr>
          <w:szCs w:val="26"/>
        </w:rPr>
        <w:t xml:space="preserve">Tiến hành khảo sát trực tiếp các nút thắt trong quy trình vận hành tại trường mầm non. Tập trung rà soát nghiệp vụ quản lý chuyên cần và quy tắc hạch toán tiền ăn để xây dựng tài liệu Đặc tả Yêu cầu Phần mềm (SRS - Software </w:t>
      </w:r>
      <w:r w:rsidRPr="00AB1102">
        <w:rPr>
          <w:szCs w:val="26"/>
        </w:rPr>
        <w:lastRenderedPageBreak/>
        <w:t>Requirements Specification). Từ đó, thiết lập ma trận phân quyền (Role-Based Access Control) nhằm cô lập không gian làm việc giữa ba nhóm đối tượng: Ban quản trị, Giáo viên và Phụ huynh.</w:t>
      </w:r>
    </w:p>
    <w:p w14:paraId="7A804109" w14:textId="1C058823" w:rsidR="00223D26" w:rsidRPr="00AB1102" w:rsidRDefault="00223D26">
      <w:pPr>
        <w:pStyle w:val="ListParagraph"/>
        <w:numPr>
          <w:ilvl w:val="0"/>
          <w:numId w:val="11"/>
        </w:numPr>
        <w:spacing w:line="360" w:lineRule="auto"/>
        <w:ind w:left="357" w:hanging="357"/>
        <w:rPr>
          <w:szCs w:val="26"/>
        </w:rPr>
      </w:pPr>
      <w:r w:rsidRPr="00AB1102">
        <w:rPr>
          <w:b/>
          <w:bCs/>
          <w:szCs w:val="26"/>
        </w:rPr>
        <w:t>Giai đoạn 2: Thiết kế Kiến trúc và Mô hình Dữ liệu (Architecture &amp; Database Design)</w:t>
      </w:r>
    </w:p>
    <w:p w14:paraId="5B20E21C" w14:textId="41BFE9FC" w:rsidR="00223D26" w:rsidRPr="00AB1102" w:rsidRDefault="00223D26" w:rsidP="00223D26">
      <w:pPr>
        <w:spacing w:line="360" w:lineRule="auto"/>
        <w:ind w:left="720" w:firstLine="720"/>
        <w:rPr>
          <w:szCs w:val="26"/>
        </w:rPr>
      </w:pPr>
      <w:r w:rsidRPr="00AB1102">
        <w:rPr>
          <w:szCs w:val="26"/>
        </w:rPr>
        <w:t>Thiết lập kiến trúc hệ thống theo mô hình phân tán Client-Server. Dưới tầng lưu trữ, nhóm tiến hành chuẩn hóa cơ sở dữ liệu quan hệ (Database Normalization) đạt chuẩn 3NF trên hệ quản trị MySQL. Đặc biệt chú trọng vào việc thiết kế lược đồ thực thể (Entity-Relationship Diagram) cho phân hệ tài chính, bóc tách cấu trúc lưu trữ thành các bảng chuyên biệt (fee_configs, invoices, invoice_items) nhằm tối ưu hóa các phép nối (JOIN) khi kết xuất báo cáo và đảm bảo khả năng truy vết lịch sử (Audit Trail).</w:t>
      </w:r>
    </w:p>
    <w:p w14:paraId="64B2D59F" w14:textId="70F94020" w:rsidR="00223D26" w:rsidRPr="00AB1102" w:rsidRDefault="00223D26">
      <w:pPr>
        <w:pStyle w:val="ListParagraph"/>
        <w:numPr>
          <w:ilvl w:val="0"/>
          <w:numId w:val="11"/>
        </w:numPr>
        <w:spacing w:line="360" w:lineRule="auto"/>
        <w:ind w:left="357" w:hanging="357"/>
        <w:rPr>
          <w:szCs w:val="26"/>
        </w:rPr>
      </w:pPr>
      <w:r w:rsidRPr="00AB1102">
        <w:rPr>
          <w:b/>
          <w:bCs/>
          <w:szCs w:val="26"/>
        </w:rPr>
        <w:t>Giai đoạn 3: Phát triển Máy chủ và Thuật toán Lõi (Backend Implementation)</w:t>
      </w:r>
    </w:p>
    <w:p w14:paraId="178F372C" w14:textId="11362194" w:rsidR="00223D26" w:rsidRPr="00AB1102" w:rsidRDefault="00223D26" w:rsidP="00223D26">
      <w:pPr>
        <w:spacing w:line="360" w:lineRule="auto"/>
        <w:ind w:left="720" w:firstLine="720"/>
        <w:rPr>
          <w:szCs w:val="26"/>
        </w:rPr>
      </w:pPr>
      <w:r w:rsidRPr="00AB1102">
        <w:rPr>
          <w:szCs w:val="26"/>
        </w:rPr>
        <w:t>Xây dựng hệ thống API RESTful dựa trên nền tảng Node.js, sử dụng framework NestJS và ngôn ngữ TypeScript. Ở giai đoạn này, nhóm đã tập trung xử lý các bài toán kỹ thuật phức tạp nhất của đồ án:</w:t>
      </w:r>
    </w:p>
    <w:p w14:paraId="6C445525" w14:textId="5AF9948A" w:rsidR="00223D26" w:rsidRPr="00AB1102" w:rsidRDefault="00223D26">
      <w:pPr>
        <w:pStyle w:val="ListParagraph"/>
        <w:numPr>
          <w:ilvl w:val="0"/>
          <w:numId w:val="14"/>
        </w:numPr>
        <w:spacing w:line="360" w:lineRule="auto"/>
        <w:rPr>
          <w:szCs w:val="26"/>
        </w:rPr>
      </w:pPr>
      <w:r w:rsidRPr="00AB1102">
        <w:rPr>
          <w:b/>
          <w:bCs/>
          <w:szCs w:val="26"/>
        </w:rPr>
        <w:t>Thuật toán Kế toán tự động:</w:t>
      </w:r>
      <w:r w:rsidRPr="00AB1102">
        <w:rPr>
          <w:szCs w:val="26"/>
        </w:rPr>
        <w:t xml:space="preserve"> Lập trình module tính toán bù trừ tiền ăn tự động dựa trên nhật ký điểm danh tháng cũ, kết hợp với các khoản phí cố định để sinh lô hóa đơn hàng loạt (Batch Processing).</w:t>
      </w:r>
    </w:p>
    <w:p w14:paraId="14835532" w14:textId="25D59092" w:rsidR="00223D26" w:rsidRPr="00AB1102" w:rsidRDefault="00223D26">
      <w:pPr>
        <w:pStyle w:val="ListParagraph"/>
        <w:numPr>
          <w:ilvl w:val="0"/>
          <w:numId w:val="14"/>
        </w:numPr>
        <w:spacing w:line="360" w:lineRule="auto"/>
        <w:rPr>
          <w:szCs w:val="26"/>
        </w:rPr>
      </w:pPr>
      <w:r w:rsidRPr="00AB1102">
        <w:rPr>
          <w:b/>
          <w:bCs/>
          <w:szCs w:val="26"/>
        </w:rPr>
        <w:t>Quản trị Giao dịch (Transaction Management):</w:t>
      </w:r>
      <w:r w:rsidRPr="00AB1102">
        <w:rPr>
          <w:szCs w:val="26"/>
        </w:rPr>
        <w:t xml:space="preserve"> Ứng dụng kỹ thuật QueryRunner của TypeORM để bọc toàn bộ chu trình sinh hóa đơn vào một giao dịch nguyên tử (ACID Transactions). Đảm bảo hệ thống tự động hoàn tác (Rollback) mọi thay đổi nếu phát sinh ngoại lệ, ngăn chặn tuyệt đối tình trạng rác dữ liệu.</w:t>
      </w:r>
    </w:p>
    <w:p w14:paraId="0D68103F" w14:textId="2E37DF5C" w:rsidR="00223D26" w:rsidRPr="00AB1102" w:rsidRDefault="00223D26">
      <w:pPr>
        <w:pStyle w:val="ListParagraph"/>
        <w:numPr>
          <w:ilvl w:val="0"/>
          <w:numId w:val="14"/>
        </w:numPr>
        <w:spacing w:line="360" w:lineRule="auto"/>
        <w:rPr>
          <w:szCs w:val="26"/>
        </w:rPr>
      </w:pPr>
      <w:r w:rsidRPr="00AB1102">
        <w:rPr>
          <w:b/>
          <w:bCs/>
          <w:szCs w:val="26"/>
        </w:rPr>
        <w:t xml:space="preserve">Tích hợp Công nghệ Tài chính (FinTech): </w:t>
      </w:r>
      <w:r w:rsidRPr="00AB1102">
        <w:rPr>
          <w:szCs w:val="26"/>
        </w:rPr>
        <w:t>Mở cổng API Gateway tiếp nhận Webhook từ ngân hàng đối tác, cấu hình thuật toán mã hóa để xác thực chữ ký điện tử, qua đó tự động gạch nợ hóa đơn theo thời gian thực.</w:t>
      </w:r>
    </w:p>
    <w:p w14:paraId="6C43F363" w14:textId="62EEBA8A" w:rsidR="00223D26" w:rsidRPr="00AB1102" w:rsidRDefault="00223D26">
      <w:pPr>
        <w:pStyle w:val="ListParagraph"/>
        <w:numPr>
          <w:ilvl w:val="0"/>
          <w:numId w:val="14"/>
        </w:numPr>
        <w:spacing w:line="360" w:lineRule="auto"/>
        <w:rPr>
          <w:szCs w:val="26"/>
        </w:rPr>
      </w:pPr>
      <w:r w:rsidRPr="00AB1102">
        <w:rPr>
          <w:b/>
          <w:bCs/>
          <w:szCs w:val="26"/>
        </w:rPr>
        <w:t>Tác vụ nền (Background Jobs):</w:t>
      </w:r>
      <w:r w:rsidRPr="00AB1102">
        <w:rPr>
          <w:szCs w:val="26"/>
        </w:rPr>
        <w:t xml:space="preserve"> Triển khai bộ lập lịch (Cron Job) hoạt động định kỳ để quét các hóa đơn đến hạn, áp dụng logic "Thời gian ân hạn" (Grace Period) để thay đổi trạng thái công nợ một cách linh hoạt.</w:t>
      </w:r>
    </w:p>
    <w:p w14:paraId="694DE151" w14:textId="77777777" w:rsidR="000F2DD8" w:rsidRPr="00AB1102" w:rsidRDefault="000F2DD8">
      <w:pPr>
        <w:jc w:val="left"/>
        <w:rPr>
          <w:b/>
          <w:bCs/>
          <w:szCs w:val="26"/>
        </w:rPr>
      </w:pPr>
      <w:r w:rsidRPr="00AB1102">
        <w:rPr>
          <w:b/>
          <w:bCs/>
          <w:szCs w:val="26"/>
        </w:rPr>
        <w:br w:type="page"/>
      </w:r>
    </w:p>
    <w:p w14:paraId="0EC73BE3" w14:textId="7916587E" w:rsidR="00223D26" w:rsidRPr="00AB1102" w:rsidRDefault="00223D26">
      <w:pPr>
        <w:pStyle w:val="ListParagraph"/>
        <w:numPr>
          <w:ilvl w:val="0"/>
          <w:numId w:val="11"/>
        </w:numPr>
        <w:spacing w:line="360" w:lineRule="auto"/>
        <w:ind w:left="357" w:hanging="357"/>
        <w:rPr>
          <w:szCs w:val="26"/>
        </w:rPr>
      </w:pPr>
      <w:r w:rsidRPr="00AB1102">
        <w:rPr>
          <w:b/>
          <w:bCs/>
          <w:szCs w:val="26"/>
        </w:rPr>
        <w:lastRenderedPageBreak/>
        <w:t>Giai đoạn 4: Xây dựng Giao diện và Trải nghiệm Người dùng (Frontend Development)</w:t>
      </w:r>
    </w:p>
    <w:p w14:paraId="05DD0724" w14:textId="6B755192" w:rsidR="00223D26" w:rsidRPr="00AB1102" w:rsidRDefault="00223D26" w:rsidP="00223D26">
      <w:pPr>
        <w:spacing w:line="360" w:lineRule="auto"/>
        <w:ind w:left="720" w:firstLine="720"/>
        <w:rPr>
          <w:szCs w:val="26"/>
        </w:rPr>
      </w:pPr>
      <w:r w:rsidRPr="00AB1102">
        <w:rPr>
          <w:szCs w:val="26"/>
        </w:rPr>
        <w:t>Sử dụng thư viện ReactJS kết hợp cùng hệ thống tiện ích CSS Tailwind để phát triển giao diện người dùng (UI) theo cơ chế DOM ảo (Virtual DOM). Đảm bảo giao diện có tính tương thích cao (Responsive) trên đa thiết bị. Phát triển các lưới dữ liệu (Data Grids) động cho kế toán và chức năng khởi tạo mã VietQR động trực quan trên Cổng thông tin của phụ huynh.</w:t>
      </w:r>
    </w:p>
    <w:p w14:paraId="46F0A451" w14:textId="6102AC45" w:rsidR="00223D26" w:rsidRPr="00AB1102" w:rsidRDefault="00223D26">
      <w:pPr>
        <w:pStyle w:val="ListParagraph"/>
        <w:numPr>
          <w:ilvl w:val="0"/>
          <w:numId w:val="11"/>
        </w:numPr>
        <w:spacing w:line="360" w:lineRule="auto"/>
        <w:ind w:left="357" w:hanging="357"/>
        <w:rPr>
          <w:szCs w:val="26"/>
        </w:rPr>
      </w:pPr>
      <w:r w:rsidRPr="00AB1102">
        <w:rPr>
          <w:b/>
          <w:bCs/>
          <w:szCs w:val="26"/>
        </w:rPr>
        <w:t>Giai đoạn 5: Kiểm thử và Triển khai (Testing &amp; Deployment)</w:t>
      </w:r>
    </w:p>
    <w:p w14:paraId="177702ED" w14:textId="5071A190" w:rsidR="00916C7E" w:rsidRPr="00AB1102" w:rsidRDefault="00223D26" w:rsidP="00223D26">
      <w:pPr>
        <w:spacing w:line="360" w:lineRule="auto"/>
        <w:ind w:left="720" w:firstLine="720"/>
        <w:rPr>
          <w:szCs w:val="26"/>
        </w:rPr>
      </w:pPr>
      <w:r w:rsidRPr="00AB1102">
        <w:rPr>
          <w:szCs w:val="26"/>
        </w:rPr>
        <w:t>Thực hiện kiểm thử hộp đen (Black-box testing) đối với các luồng nghiệp vụ người dùng và kiểm thử tích hợp (Integration testing) đối với luồng nhận Webhook thanh toán. Xây dựng các tập lệnh (Scripts) khởi tạo dữ liệu mẫu (Seed Data) để mô phỏng tải thực tế trước khi cấu hình bảo mật biến môi trường (Environment Variables) và triển khai mã nguồn lên kho lưu trữ.</w:t>
      </w:r>
    </w:p>
    <w:p w14:paraId="37E72BF8" w14:textId="1A83C6F1" w:rsidR="006E0768" w:rsidRPr="00AB1102" w:rsidRDefault="006E0768" w:rsidP="00F72B1F">
      <w:pPr>
        <w:pStyle w:val="Heading2"/>
      </w:pPr>
      <w:bookmarkStart w:id="22" w:name="_Toc201687843"/>
      <w:bookmarkStart w:id="23" w:name="_Toc231954669"/>
      <w:r w:rsidRPr="00AB1102">
        <w:t>Dự kiến kết quả đạt được</w:t>
      </w:r>
      <w:bookmarkEnd w:id="22"/>
      <w:bookmarkEnd w:id="23"/>
    </w:p>
    <w:p w14:paraId="1CCA4A9E" w14:textId="77777777" w:rsidR="00846000" w:rsidRPr="00AB1102" w:rsidRDefault="00846000" w:rsidP="000F2DD8">
      <w:pPr>
        <w:spacing w:line="360" w:lineRule="auto"/>
        <w:ind w:firstLine="720"/>
        <w:rPr>
          <w:szCs w:val="26"/>
        </w:rPr>
      </w:pPr>
      <w:r w:rsidRPr="00AB1102">
        <w:rPr>
          <w:szCs w:val="26"/>
        </w:rPr>
        <w:t>Trải qua quá trình khảo sát nghiệp vụ và thực thi mã nguồn, đề tài đã xây dựng thành công một hệ thống quản trị giáo dục mầm non hoàn chỉnh ở mức độ sẵn sàng vận hành thực tế (Production-ready). Các thành tựu cốt lõi về mặt nghiệp vụ và kỹ thuật bao gồm:</w:t>
      </w:r>
    </w:p>
    <w:p w14:paraId="179D49C5" w14:textId="609CDA17" w:rsidR="00846000" w:rsidRPr="00AB1102" w:rsidRDefault="00846000">
      <w:pPr>
        <w:pStyle w:val="ListParagraph"/>
        <w:numPr>
          <w:ilvl w:val="0"/>
          <w:numId w:val="16"/>
        </w:numPr>
        <w:spacing w:line="360" w:lineRule="auto"/>
        <w:rPr>
          <w:b/>
          <w:bCs/>
          <w:szCs w:val="26"/>
        </w:rPr>
      </w:pPr>
      <w:r w:rsidRPr="00AB1102">
        <w:rPr>
          <w:b/>
          <w:bCs/>
          <w:szCs w:val="26"/>
        </w:rPr>
        <w:t>Số hóa toàn diện và tự động hóa quy trình kế toán học phí</w:t>
      </w:r>
    </w:p>
    <w:p w14:paraId="0823D127" w14:textId="77777777" w:rsidR="00846000" w:rsidRPr="00AB1102" w:rsidRDefault="00846000" w:rsidP="000F2DD8">
      <w:pPr>
        <w:pStyle w:val="ListParagraph"/>
        <w:spacing w:line="360" w:lineRule="auto"/>
        <w:ind w:firstLine="720"/>
        <w:rPr>
          <w:szCs w:val="26"/>
        </w:rPr>
      </w:pPr>
      <w:r w:rsidRPr="00AB1102">
        <w:rPr>
          <w:szCs w:val="26"/>
        </w:rPr>
        <w:t>Hệ thống đã giải quyết triệt để bài toán tính toán thủ công phức tạp của phòng kế toán trường mầm non bằng việc phát triển </w:t>
      </w:r>
      <w:r w:rsidRPr="00AB1102">
        <w:rPr>
          <w:b/>
          <w:bCs/>
          <w:szCs w:val="26"/>
        </w:rPr>
        <w:t>Module xử lý hàng loạt (Batch Processing)</w:t>
      </w:r>
      <w:r w:rsidRPr="00AB1102">
        <w:rPr>
          <w:szCs w:val="26"/>
        </w:rPr>
        <w:t>.</w:t>
      </w:r>
    </w:p>
    <w:p w14:paraId="611B7CB0" w14:textId="77777777" w:rsidR="00846000" w:rsidRPr="00AB1102" w:rsidRDefault="00846000">
      <w:pPr>
        <w:pStyle w:val="ListParagraph"/>
        <w:numPr>
          <w:ilvl w:val="0"/>
          <w:numId w:val="17"/>
        </w:numPr>
        <w:spacing w:line="360" w:lineRule="auto"/>
        <w:rPr>
          <w:szCs w:val="26"/>
        </w:rPr>
      </w:pPr>
      <w:r w:rsidRPr="00AB1102">
        <w:rPr>
          <w:b/>
          <w:bCs/>
          <w:szCs w:val="26"/>
        </w:rPr>
        <w:t>Thành tựu:</w:t>
      </w:r>
      <w:r w:rsidRPr="00AB1102">
        <w:rPr>
          <w:szCs w:val="26"/>
        </w:rPr>
        <w:t> Tự động hóa việc phân tích cấu hình học phí đa cấp (từ cấp độ toàn trường, cấp độ khối học MAM/CHOI/LA, cho đến cấu hình riêng biệt của từng lớp học) để áp phí chính xác cho từng học sinh.</w:t>
      </w:r>
    </w:p>
    <w:p w14:paraId="768B5CA0" w14:textId="77777777" w:rsidR="00846000" w:rsidRPr="00AB1102" w:rsidRDefault="00846000">
      <w:pPr>
        <w:pStyle w:val="ListParagraph"/>
        <w:numPr>
          <w:ilvl w:val="0"/>
          <w:numId w:val="17"/>
        </w:numPr>
        <w:spacing w:line="360" w:lineRule="auto"/>
        <w:rPr>
          <w:szCs w:val="26"/>
        </w:rPr>
      </w:pPr>
      <w:r w:rsidRPr="00AB1102">
        <w:rPr>
          <w:b/>
          <w:bCs/>
          <w:szCs w:val="26"/>
        </w:rPr>
        <w:t>Giải pháp nghiệp vụ:</w:t>
      </w:r>
      <w:r w:rsidRPr="00AB1102">
        <w:rPr>
          <w:szCs w:val="26"/>
        </w:rPr>
        <w:t> Thuật toán tự động tính toán số ngày ăn thực tế (loại trừ Thứ Bảy và Chủ Nhật qua hàm xử lý lịch làm việc) để đưa ra mức thu tạm tính, đồng thời tự động bù trừ phần chênh lệch tiền ăn của tháng trước dựa trên nhật ký điểm danh chuyên cần của học sinh. Cơ chế này loại bỏ hoàn toàn các sai sót do thao tác nhập liệu thủ công của con người.</w:t>
      </w:r>
    </w:p>
    <w:p w14:paraId="0042703E" w14:textId="77777777" w:rsidR="000F2DD8" w:rsidRPr="00AB1102" w:rsidRDefault="000F2DD8">
      <w:pPr>
        <w:jc w:val="left"/>
        <w:rPr>
          <w:b/>
          <w:bCs/>
          <w:szCs w:val="26"/>
        </w:rPr>
      </w:pPr>
      <w:r w:rsidRPr="00AB1102">
        <w:rPr>
          <w:b/>
          <w:bCs/>
          <w:szCs w:val="26"/>
        </w:rPr>
        <w:br w:type="page"/>
      </w:r>
    </w:p>
    <w:p w14:paraId="5B6D6D85" w14:textId="7E0E28DC" w:rsidR="00846000" w:rsidRPr="00AB1102" w:rsidRDefault="00846000">
      <w:pPr>
        <w:pStyle w:val="ListParagraph"/>
        <w:numPr>
          <w:ilvl w:val="0"/>
          <w:numId w:val="16"/>
        </w:numPr>
        <w:spacing w:line="360" w:lineRule="auto"/>
        <w:rPr>
          <w:b/>
          <w:bCs/>
          <w:szCs w:val="26"/>
        </w:rPr>
      </w:pPr>
      <w:r w:rsidRPr="00AB1102">
        <w:rPr>
          <w:b/>
          <w:bCs/>
          <w:szCs w:val="26"/>
        </w:rPr>
        <w:lastRenderedPageBreak/>
        <w:t>Đồng bộ hóa luồng thanh toán tự động qua VietQR và Webhook ngân hàng</w:t>
      </w:r>
    </w:p>
    <w:p w14:paraId="100F69DA" w14:textId="77777777" w:rsidR="00846000" w:rsidRPr="00AB1102" w:rsidRDefault="00846000" w:rsidP="000F2DD8">
      <w:pPr>
        <w:pStyle w:val="ListParagraph"/>
        <w:spacing w:line="360" w:lineRule="auto"/>
        <w:ind w:firstLine="720"/>
        <w:rPr>
          <w:szCs w:val="26"/>
        </w:rPr>
      </w:pPr>
      <w:r w:rsidRPr="00AB1102">
        <w:rPr>
          <w:szCs w:val="26"/>
        </w:rPr>
        <w:t>Phân hệ tài chính được tích hợp giải pháp đối soát giao dịch thời gian thực (Real-time Reconciliation) thông qua việc kết nối API của ngân hàng đối tác.</w:t>
      </w:r>
    </w:p>
    <w:p w14:paraId="3A5C7E34" w14:textId="71BB84E0" w:rsidR="00846000" w:rsidRPr="00AB1102" w:rsidRDefault="00846000">
      <w:pPr>
        <w:pStyle w:val="ListParagraph"/>
        <w:numPr>
          <w:ilvl w:val="0"/>
          <w:numId w:val="18"/>
        </w:numPr>
        <w:spacing w:line="360" w:lineRule="auto"/>
        <w:rPr>
          <w:szCs w:val="26"/>
        </w:rPr>
      </w:pPr>
      <w:r w:rsidRPr="00AB1102">
        <w:rPr>
          <w:b/>
          <w:bCs/>
          <w:szCs w:val="26"/>
        </w:rPr>
        <w:t>Thành tựu:</w:t>
      </w:r>
      <w:r w:rsidRPr="00AB1102">
        <w:rPr>
          <w:szCs w:val="26"/>
        </w:rPr>
        <w:t> Hệ thống tự động sinh mã VietQR động chứa mã tham chiếu định danh có định dạng chuẩn hóa</w:t>
      </w:r>
      <w:r w:rsidR="000F2DD8" w:rsidRPr="00AB1102">
        <w:rPr>
          <w:szCs w:val="26"/>
        </w:rPr>
        <w:t>.</w:t>
      </w:r>
    </w:p>
    <w:p w14:paraId="0962589A" w14:textId="41E56955" w:rsidR="00846000" w:rsidRPr="00AB1102" w:rsidRDefault="00846000">
      <w:pPr>
        <w:pStyle w:val="ListParagraph"/>
        <w:numPr>
          <w:ilvl w:val="0"/>
          <w:numId w:val="18"/>
        </w:numPr>
        <w:spacing w:line="360" w:lineRule="auto"/>
        <w:rPr>
          <w:szCs w:val="26"/>
        </w:rPr>
      </w:pPr>
      <w:r w:rsidRPr="00AB1102">
        <w:rPr>
          <w:b/>
          <w:bCs/>
          <w:szCs w:val="26"/>
        </w:rPr>
        <w:t>Giải pháp nghiệp vụ:</w:t>
      </w:r>
      <w:r w:rsidRPr="00AB1102">
        <w:rPr>
          <w:szCs w:val="26"/>
        </w:rPr>
        <w:t> Khi phụ huynh thực hiện quét mã thanh toán, API Gateway tiếp nhận Webhook ngân hàng, tự động xác thực chữ ký điện tử HMAC với khóa bảo mật lưu trong biến môi trường. Sau khi xác thực thành công, hệ thống tự động gạch nợ hóa đơn tương ứng trong vòng dưới 1 giây mà không cần sự can thiệp của kế toán.</w:t>
      </w:r>
    </w:p>
    <w:p w14:paraId="1CEDB8E8" w14:textId="3AA29F94" w:rsidR="00846000" w:rsidRPr="00AB1102" w:rsidRDefault="00846000">
      <w:pPr>
        <w:pStyle w:val="ListParagraph"/>
        <w:numPr>
          <w:ilvl w:val="0"/>
          <w:numId w:val="16"/>
        </w:numPr>
        <w:spacing w:line="360" w:lineRule="auto"/>
        <w:rPr>
          <w:b/>
          <w:bCs/>
          <w:szCs w:val="26"/>
        </w:rPr>
      </w:pPr>
      <w:r w:rsidRPr="00AB1102">
        <w:rPr>
          <w:b/>
          <w:bCs/>
          <w:szCs w:val="26"/>
        </w:rPr>
        <w:t>Đảm bảo an toàn dữ liệu tài chính với cơ chế kiểm soát giao dịch và chống tranh chấp tài nguyên (Transaction &amp; Locking)</w:t>
      </w:r>
    </w:p>
    <w:p w14:paraId="66DB4F28" w14:textId="77777777" w:rsidR="00846000" w:rsidRPr="00AB1102" w:rsidRDefault="00846000" w:rsidP="000F2DD8">
      <w:pPr>
        <w:pStyle w:val="ListParagraph"/>
        <w:spacing w:line="360" w:lineRule="auto"/>
        <w:ind w:firstLine="720"/>
        <w:rPr>
          <w:szCs w:val="26"/>
        </w:rPr>
      </w:pPr>
      <w:r w:rsidRPr="00AB1102">
        <w:rPr>
          <w:szCs w:val="26"/>
        </w:rPr>
        <w:t>Để giải quyết bài toán nhạy cảm về số liệu tài chính trong môi trường bất đồng bộ, hệ thống được cấu hình các cơ chế phòng ngừa lỗi ở mức cơ sở dữ liệu:</w:t>
      </w:r>
    </w:p>
    <w:p w14:paraId="06789830" w14:textId="77777777" w:rsidR="00846000" w:rsidRPr="00AB1102" w:rsidRDefault="00846000">
      <w:pPr>
        <w:pStyle w:val="ListParagraph"/>
        <w:numPr>
          <w:ilvl w:val="0"/>
          <w:numId w:val="19"/>
        </w:numPr>
        <w:spacing w:line="360" w:lineRule="auto"/>
        <w:rPr>
          <w:szCs w:val="26"/>
        </w:rPr>
      </w:pPr>
      <w:r w:rsidRPr="00AB1102">
        <w:rPr>
          <w:b/>
          <w:bCs/>
          <w:szCs w:val="26"/>
        </w:rPr>
        <w:t>Chống xử lý trùng lặp hóa đơn (Invoice Generation Lock):</w:t>
      </w:r>
      <w:r w:rsidRPr="00AB1102">
        <w:rPr>
          <w:szCs w:val="26"/>
        </w:rPr>
        <w:t> Sử dụng cơ chế khóa trạng thái PROCESSING tại bảng invoice_batches để ngăn chặn việc hai admin cùng kích hoạt tiến trình sinh hóa đơn hàng loạt cùng một thời điểm, tránh xung đột dữ liệu.</w:t>
      </w:r>
    </w:p>
    <w:p w14:paraId="5B731711" w14:textId="51A66E4D" w:rsidR="00846000" w:rsidRPr="00AB1102" w:rsidRDefault="00846000">
      <w:pPr>
        <w:pStyle w:val="ListParagraph"/>
        <w:numPr>
          <w:ilvl w:val="0"/>
          <w:numId w:val="19"/>
        </w:numPr>
        <w:spacing w:line="360" w:lineRule="auto"/>
        <w:rPr>
          <w:szCs w:val="26"/>
        </w:rPr>
      </w:pPr>
      <w:r w:rsidRPr="00AB1102">
        <w:rPr>
          <w:b/>
          <w:bCs/>
          <w:szCs w:val="26"/>
        </w:rPr>
        <w:t>Khóa ghi bi quan chống trùng lặp giao dịch (Pessimistic Write Lock):</w:t>
      </w:r>
      <w:r w:rsidRPr="00AB1102">
        <w:rPr>
          <w:szCs w:val="26"/>
        </w:rPr>
        <w:t> Khi xử lý Webhook thanh toán từ ngân hàng (trong trường hợp hệ thống ngân hàng gửi webhook lặp hoặc phụ huynh bấm thanh toán liên tục), ứng dụng sử dụng cơ chế lock của TypeORM để khóa bản ghi hóa đơn đó trong suốt vòng đời của giao dịch. Điều này đảm bảo tính nguyên tử (ACID), không xảy ra tình trạng cộng dồn số tiền hoặc ghi nhận thanh toán hai lần.</w:t>
      </w:r>
    </w:p>
    <w:p w14:paraId="6948D8C4" w14:textId="09124D44" w:rsidR="00846000" w:rsidRPr="00AB1102" w:rsidRDefault="00846000">
      <w:pPr>
        <w:pStyle w:val="ListParagraph"/>
        <w:numPr>
          <w:ilvl w:val="0"/>
          <w:numId w:val="16"/>
        </w:numPr>
        <w:spacing w:line="360" w:lineRule="auto"/>
        <w:rPr>
          <w:b/>
          <w:bCs/>
          <w:szCs w:val="26"/>
        </w:rPr>
      </w:pPr>
      <w:r w:rsidRPr="00AB1102">
        <w:rPr>
          <w:b/>
          <w:bCs/>
          <w:szCs w:val="26"/>
        </w:rPr>
        <w:t>Vận hành tác vụ ngầm và tối ưu hóa chăm sóc khách hàng tự động (Background Jobs &amp; Grace Period)</w:t>
      </w:r>
    </w:p>
    <w:p w14:paraId="2AB0BF21" w14:textId="77777777" w:rsidR="00846000" w:rsidRPr="00AB1102" w:rsidRDefault="00846000" w:rsidP="000F2DD8">
      <w:pPr>
        <w:pStyle w:val="ListParagraph"/>
        <w:spacing w:line="360" w:lineRule="auto"/>
        <w:ind w:firstLine="720"/>
        <w:rPr>
          <w:szCs w:val="26"/>
        </w:rPr>
      </w:pPr>
      <w:r w:rsidRPr="00AB1102">
        <w:rPr>
          <w:szCs w:val="26"/>
        </w:rPr>
        <w:t>Hệ thống tận dụng tối đa sức mạnh của tác vụ nền để giảm tải cho quản trị viên và tăng tính tương tác với phụ huynh:</w:t>
      </w:r>
    </w:p>
    <w:p w14:paraId="59A12C5A" w14:textId="2517F801" w:rsidR="00846000" w:rsidRPr="00AB1102" w:rsidRDefault="00846000">
      <w:pPr>
        <w:pStyle w:val="ListParagraph"/>
        <w:numPr>
          <w:ilvl w:val="0"/>
          <w:numId w:val="20"/>
        </w:numPr>
        <w:spacing w:line="360" w:lineRule="auto"/>
        <w:rPr>
          <w:szCs w:val="26"/>
        </w:rPr>
      </w:pPr>
      <w:r w:rsidRPr="00AB1102">
        <w:rPr>
          <w:b/>
          <w:bCs/>
          <w:szCs w:val="26"/>
        </w:rPr>
        <w:t>Thành tựu:</w:t>
      </w:r>
      <w:r w:rsidRPr="00AB1102">
        <w:rPr>
          <w:szCs w:val="26"/>
        </w:rPr>
        <w:t> Triển khai bộ lập lịch Cron Job tự động chạy vào lúc 00:05 hằng đêm để rà soát trạng thái công nợ.</w:t>
      </w:r>
    </w:p>
    <w:p w14:paraId="20A49AD4" w14:textId="1F28732A" w:rsidR="000F2DD8" w:rsidRPr="00AB1102" w:rsidRDefault="00846000">
      <w:pPr>
        <w:pStyle w:val="ListParagraph"/>
        <w:numPr>
          <w:ilvl w:val="0"/>
          <w:numId w:val="20"/>
        </w:numPr>
        <w:spacing w:line="360" w:lineRule="auto"/>
        <w:rPr>
          <w:szCs w:val="26"/>
        </w:rPr>
      </w:pPr>
      <w:r w:rsidRPr="00AB1102">
        <w:rPr>
          <w:b/>
          <w:bCs/>
          <w:szCs w:val="26"/>
        </w:rPr>
        <w:t>Giải pháp nghiệp vụ:</w:t>
      </w:r>
      <w:r w:rsidRPr="00AB1102">
        <w:rPr>
          <w:szCs w:val="26"/>
        </w:rPr>
        <w:t xml:space="preserve"> Áp dụng logic "Thời gian ân hạn" (Grace Period) là 3 ngày sau ngày đáo hạn thực tế. Khi hóa đơn vượt quá thời gian này, hệ thống </w:t>
      </w:r>
      <w:r w:rsidRPr="00AB1102">
        <w:rPr>
          <w:szCs w:val="26"/>
        </w:rPr>
        <w:lastRenderedPageBreak/>
        <w:t>sẽ chuyển trạng thái công nợ sang quá hạn (overdue), đồng thời tự động gửi thông báo đẩy (Push Notification) đến tài khoản cổng thông tin của phụ huynh với ngôn từ nhắc nhở lịch sự và thân thiện.</w:t>
      </w:r>
    </w:p>
    <w:p w14:paraId="120D2EF0" w14:textId="78E2675F" w:rsidR="00846000" w:rsidRPr="00AB1102" w:rsidRDefault="00846000">
      <w:pPr>
        <w:pStyle w:val="ListParagraph"/>
        <w:numPr>
          <w:ilvl w:val="0"/>
          <w:numId w:val="16"/>
        </w:numPr>
        <w:spacing w:line="360" w:lineRule="auto"/>
        <w:rPr>
          <w:b/>
          <w:bCs/>
          <w:szCs w:val="26"/>
        </w:rPr>
      </w:pPr>
      <w:r w:rsidRPr="00AB1102">
        <w:rPr>
          <w:b/>
          <w:bCs/>
          <w:szCs w:val="26"/>
        </w:rPr>
        <w:t>Chất lượng kiến trúc phần mềm hướng dịch vụ (Microservices Architecture)</w:t>
      </w:r>
    </w:p>
    <w:p w14:paraId="1ECE6F0D" w14:textId="77777777" w:rsidR="00846000" w:rsidRPr="00AB1102" w:rsidRDefault="00846000" w:rsidP="000F2DD8">
      <w:pPr>
        <w:pStyle w:val="ListParagraph"/>
        <w:spacing w:line="360" w:lineRule="auto"/>
        <w:ind w:firstLine="720"/>
        <w:rPr>
          <w:szCs w:val="26"/>
        </w:rPr>
      </w:pPr>
      <w:r w:rsidRPr="00AB1102">
        <w:rPr>
          <w:szCs w:val="26"/>
        </w:rPr>
        <w:t>Mã nguồn dự án được tách biệt thành các dịch vụ nhỏ độc lập (Auth Service, Academic Service, API Gateway, Health Service) giao tiếp nội bộ qua giao thức truyền tin TCP hiệu năng cao.</w:t>
      </w:r>
    </w:p>
    <w:p w14:paraId="70871299" w14:textId="77777777" w:rsidR="00846000" w:rsidRPr="00AB1102" w:rsidRDefault="00846000">
      <w:pPr>
        <w:pStyle w:val="ListParagraph"/>
        <w:numPr>
          <w:ilvl w:val="0"/>
          <w:numId w:val="21"/>
        </w:numPr>
        <w:spacing w:line="360" w:lineRule="auto"/>
        <w:rPr>
          <w:szCs w:val="26"/>
        </w:rPr>
      </w:pPr>
      <w:r w:rsidRPr="00AB1102">
        <w:rPr>
          <w:b/>
          <w:bCs/>
          <w:szCs w:val="26"/>
        </w:rPr>
        <w:t>Thành tựu:</w:t>
      </w:r>
      <w:r w:rsidRPr="00AB1102">
        <w:rPr>
          <w:szCs w:val="26"/>
        </w:rPr>
        <w:t> Đảm bảo khả năng mở rộng (Scalability) và tính cô lập lỗi (Fault Isolation). Nếu phân hệ tính học phí bị quá tải, các phân hệ khác như điểm danh của giáo viên hay cổng tra cứu của phụ huynh vẫn hoạt động bình thường.</w:t>
      </w:r>
    </w:p>
    <w:p w14:paraId="08E15F5D" w14:textId="77777777" w:rsidR="00846000" w:rsidRPr="00AB1102" w:rsidRDefault="00846000">
      <w:pPr>
        <w:pStyle w:val="ListParagraph"/>
        <w:numPr>
          <w:ilvl w:val="0"/>
          <w:numId w:val="21"/>
        </w:numPr>
        <w:spacing w:line="360" w:lineRule="auto"/>
        <w:rPr>
          <w:szCs w:val="26"/>
        </w:rPr>
      </w:pPr>
      <w:r w:rsidRPr="00AB1102">
        <w:rPr>
          <w:b/>
          <w:bCs/>
          <w:szCs w:val="26"/>
        </w:rPr>
        <w:t>Định hướng tương lai:</w:t>
      </w:r>
      <w:r w:rsidRPr="00AB1102">
        <w:rPr>
          <w:szCs w:val="26"/>
        </w:rPr>
        <w:t> Việc tuân thủ nghiêm ngặt nguyên lý SOLID và kiến trúc hướng mô-đun (Modular) của NestJS giúp mã nguồn đạt độ liên kết lỏng lẻo (Loosely Coupled), sẵn sàng để nâng cấp thành mô hình đa trường (Multi-tenant SaaS) phục vụ các chuỗi trường mầm non quy mô lớn mà không phải đập đi xây dựng lại hệ thống.</w:t>
      </w:r>
    </w:p>
    <w:p w14:paraId="7BDD5999" w14:textId="77777777" w:rsidR="006318A6" w:rsidRPr="00AB1102" w:rsidRDefault="006318A6" w:rsidP="00F72B1F">
      <w:pPr>
        <w:spacing w:line="360" w:lineRule="auto"/>
        <w:ind w:firstLine="720"/>
        <w:rPr>
          <w:szCs w:val="26"/>
        </w:rPr>
      </w:pPr>
    </w:p>
    <w:p w14:paraId="6818812A" w14:textId="7F18F78A" w:rsidR="00BE6760" w:rsidRPr="00AB1102" w:rsidRDefault="00BE6760" w:rsidP="00F72B1F">
      <w:pPr>
        <w:spacing w:line="360" w:lineRule="auto"/>
        <w:ind w:firstLine="720"/>
        <w:rPr>
          <w:szCs w:val="26"/>
        </w:rPr>
      </w:pPr>
      <w:r w:rsidRPr="00AB1102">
        <w:rPr>
          <w:szCs w:val="26"/>
        </w:rPr>
        <w:t>.</w:t>
      </w:r>
    </w:p>
    <w:p w14:paraId="3A8EA302" w14:textId="77777777" w:rsidR="006E0768" w:rsidRPr="00AB1102" w:rsidRDefault="006E0768" w:rsidP="00F72B1F">
      <w:pPr>
        <w:spacing w:line="360" w:lineRule="auto"/>
      </w:pPr>
    </w:p>
    <w:p w14:paraId="0D105C5F" w14:textId="77777777" w:rsidR="00100D54" w:rsidRPr="00AB1102" w:rsidRDefault="00100D54" w:rsidP="00F72B1F">
      <w:pPr>
        <w:spacing w:line="360" w:lineRule="auto"/>
      </w:pPr>
    </w:p>
    <w:p w14:paraId="47B4576B" w14:textId="77777777" w:rsidR="00100D54" w:rsidRPr="00AB1102" w:rsidRDefault="00100D54" w:rsidP="00F72B1F">
      <w:pPr>
        <w:spacing w:line="360" w:lineRule="auto"/>
      </w:pPr>
    </w:p>
    <w:p w14:paraId="6C8A7278" w14:textId="77777777" w:rsidR="00100D54" w:rsidRPr="00AB1102" w:rsidRDefault="00100D54" w:rsidP="00F72B1F">
      <w:pPr>
        <w:spacing w:line="360" w:lineRule="auto"/>
        <w:rPr>
          <w:b/>
          <w:kern w:val="28"/>
          <w:sz w:val="36"/>
        </w:rPr>
      </w:pPr>
      <w:r w:rsidRPr="00AB1102">
        <w:br w:type="page"/>
      </w:r>
    </w:p>
    <w:p w14:paraId="16565431" w14:textId="586C4634" w:rsidR="009C5844" w:rsidRPr="00AB1102" w:rsidRDefault="00E0243B" w:rsidP="00F72B1F">
      <w:pPr>
        <w:pStyle w:val="Heading1"/>
      </w:pPr>
      <w:bookmarkStart w:id="24" w:name="_Toc201687844"/>
      <w:bookmarkStart w:id="25" w:name="_Toc231954670"/>
      <w:r w:rsidRPr="00AB1102">
        <w:lastRenderedPageBreak/>
        <w:t>CHƯƠNG</w:t>
      </w:r>
      <w:r w:rsidR="00100D54" w:rsidRPr="00AB1102">
        <w:t xml:space="preserve"> II: </w:t>
      </w:r>
      <w:r w:rsidR="009C5844" w:rsidRPr="00AB1102">
        <w:t>PHÂN TÍCH YÊU CẦU</w:t>
      </w:r>
      <w:bookmarkEnd w:id="24"/>
      <w:bookmarkEnd w:id="25"/>
    </w:p>
    <w:p w14:paraId="2DFA7072" w14:textId="726C72DF" w:rsidR="006D69AD" w:rsidRPr="00AB1102" w:rsidRDefault="009C5844">
      <w:pPr>
        <w:pStyle w:val="Heading2"/>
        <w:numPr>
          <w:ilvl w:val="0"/>
          <w:numId w:val="3"/>
        </w:numPr>
      </w:pPr>
      <w:bookmarkStart w:id="26" w:name="_Toc201687845"/>
      <w:bookmarkStart w:id="27" w:name="_Toc231954671"/>
      <w:r w:rsidRPr="00AB1102">
        <w:t>Yêu cầu chức năng</w:t>
      </w:r>
      <w:bookmarkEnd w:id="26"/>
      <w:bookmarkEnd w:id="27"/>
    </w:p>
    <w:p w14:paraId="48901933" w14:textId="663E2B22" w:rsidR="005931F2" w:rsidRPr="00AB1102" w:rsidRDefault="005931F2" w:rsidP="005931F2">
      <w:pPr>
        <w:spacing w:line="360" w:lineRule="auto"/>
        <w:ind w:firstLine="720"/>
      </w:pPr>
      <w:r w:rsidRPr="00AB1102">
        <w:t>Dựa trên kết quả khảo sát thực tế tại cơ sở giáo dục mầm non, hệ thống cần đáp ứng các nhóm yêu cầu chức năng phân theo từng phân hệ nghiệp vụ sau:</w:t>
      </w:r>
    </w:p>
    <w:p w14:paraId="03E854E0" w14:textId="50D06174" w:rsidR="009C5844" w:rsidRPr="00AB1102" w:rsidRDefault="00F21213" w:rsidP="00F72B1F">
      <w:pPr>
        <w:pStyle w:val="Heading3"/>
      </w:pPr>
      <w:r w:rsidRPr="00AB1102">
        <w:t xml:space="preserve"> </w:t>
      </w:r>
      <w:bookmarkStart w:id="28" w:name="_Toc231954672"/>
      <w:r w:rsidRPr="00AB1102">
        <w:t>Phân hệ Quản trị hệ thống (Core Administration)</w:t>
      </w:r>
      <w:bookmarkEnd w:id="28"/>
    </w:p>
    <w:p w14:paraId="7DCFC1E4" w14:textId="77777777" w:rsidR="00F21213" w:rsidRPr="00AB1102" w:rsidRDefault="00F21213">
      <w:pPr>
        <w:pStyle w:val="ListParagraph"/>
        <w:numPr>
          <w:ilvl w:val="0"/>
          <w:numId w:val="22"/>
        </w:numPr>
        <w:spacing w:line="360" w:lineRule="auto"/>
        <w:rPr>
          <w:szCs w:val="26"/>
        </w:rPr>
      </w:pPr>
      <w:r w:rsidRPr="00AB1102">
        <w:rPr>
          <w:b/>
          <w:bCs/>
          <w:szCs w:val="26"/>
        </w:rPr>
        <w:t>Quản lý cơ cấu lớp học và học tịch:</w:t>
      </w:r>
      <w:r w:rsidRPr="00AB1102">
        <w:rPr>
          <w:szCs w:val="26"/>
        </w:rPr>
        <w:t xml:space="preserve"> Hỗ trợ thiết lập thông tin lớp học (Classrooms), hồ sơ học sinh (Students) và thông tin giáo viên (Teachers).</w:t>
      </w:r>
    </w:p>
    <w:p w14:paraId="264E4C27" w14:textId="77777777" w:rsidR="00F21213" w:rsidRPr="00AB1102" w:rsidRDefault="00F21213">
      <w:pPr>
        <w:pStyle w:val="ListParagraph"/>
        <w:numPr>
          <w:ilvl w:val="0"/>
          <w:numId w:val="22"/>
        </w:numPr>
        <w:spacing w:line="360" w:lineRule="auto"/>
        <w:rPr>
          <w:szCs w:val="26"/>
        </w:rPr>
      </w:pPr>
      <w:r w:rsidRPr="00AB1102">
        <w:rPr>
          <w:b/>
          <w:bCs/>
          <w:szCs w:val="26"/>
        </w:rPr>
        <w:t>Theo dõi trạng thái học vụ:</w:t>
      </w:r>
      <w:r w:rsidRPr="00AB1102">
        <w:rPr>
          <w:szCs w:val="26"/>
        </w:rPr>
        <w:t xml:space="preserve"> Hệ thống phải quản lý và cập nhật liên tục trạng thái hoạt động của học sinh (đang học, bảo lưu, chuyển lớp, hoặc đã thôi học).</w:t>
      </w:r>
    </w:p>
    <w:p w14:paraId="1AE9F73C" w14:textId="0E84F2B1" w:rsidR="009C5844" w:rsidRPr="00AB1102" w:rsidRDefault="00F21213">
      <w:pPr>
        <w:pStyle w:val="ListParagraph"/>
        <w:numPr>
          <w:ilvl w:val="0"/>
          <w:numId w:val="22"/>
        </w:numPr>
        <w:spacing w:line="360" w:lineRule="auto"/>
        <w:rPr>
          <w:szCs w:val="26"/>
        </w:rPr>
      </w:pPr>
      <w:r w:rsidRPr="00AB1102">
        <w:rPr>
          <w:b/>
          <w:bCs/>
          <w:szCs w:val="26"/>
        </w:rPr>
        <w:t xml:space="preserve">Phân quyền truy cập: </w:t>
      </w:r>
      <w:r w:rsidRPr="00AB1102">
        <w:rPr>
          <w:szCs w:val="26"/>
        </w:rPr>
        <w:t>Xác lập phân hệ quản lý độc lập bằng cơ chế phân quyền dựa trên vai trò (Role-Based Access Control - RBAC) đối với ba nhóm người dùng chính: Ban giám hiệu (Admin), Giáo viên (Teacher), và Phụ huynh (Parent).</w:t>
      </w:r>
    </w:p>
    <w:p w14:paraId="1CBE7592" w14:textId="0273D168" w:rsidR="009C5844" w:rsidRPr="00AB1102" w:rsidRDefault="00F21213" w:rsidP="00F72B1F">
      <w:pPr>
        <w:pStyle w:val="Heading3"/>
      </w:pPr>
      <w:bookmarkStart w:id="29" w:name="_Toc231954673"/>
      <w:r w:rsidRPr="00AB1102">
        <w:t>Phân hệ Học thuật và Điểm danh (Academic &amp; Attendance)</w:t>
      </w:r>
      <w:bookmarkEnd w:id="29"/>
    </w:p>
    <w:p w14:paraId="29B86A0C" w14:textId="77777777" w:rsidR="00F21213" w:rsidRPr="00AB1102" w:rsidRDefault="00F21213">
      <w:pPr>
        <w:pStyle w:val="ListParagraph"/>
        <w:numPr>
          <w:ilvl w:val="0"/>
          <w:numId w:val="23"/>
        </w:numPr>
        <w:spacing w:line="360" w:lineRule="auto"/>
        <w:rPr>
          <w:szCs w:val="26"/>
        </w:rPr>
      </w:pPr>
      <w:r w:rsidRPr="00AB1102">
        <w:rPr>
          <w:b/>
          <w:bCs/>
          <w:szCs w:val="26"/>
        </w:rPr>
        <w:t>Số hóa nhật ký chuyên cần:</w:t>
      </w:r>
      <w:r w:rsidRPr="00AB1102">
        <w:rPr>
          <w:szCs w:val="26"/>
        </w:rPr>
        <w:t xml:space="preserve"> Hỗ trợ giáo viên chủ nhiệm ghi nhận tình trạng có mặt, vắng mặt có phép hoặc không phép của trẻ theo từng ngày học thực tế.</w:t>
      </w:r>
    </w:p>
    <w:p w14:paraId="0B67533A" w14:textId="494753D3" w:rsidR="006D69AD" w:rsidRPr="00AB1102" w:rsidRDefault="00F21213">
      <w:pPr>
        <w:pStyle w:val="ListParagraph"/>
        <w:numPr>
          <w:ilvl w:val="0"/>
          <w:numId w:val="23"/>
        </w:numPr>
        <w:spacing w:line="360" w:lineRule="auto"/>
        <w:rPr>
          <w:szCs w:val="26"/>
        </w:rPr>
      </w:pPr>
      <w:r w:rsidRPr="00AB1102">
        <w:rPr>
          <w:b/>
          <w:bCs/>
          <w:szCs w:val="26"/>
        </w:rPr>
        <w:t>Liên kết dữ liệu:</w:t>
      </w:r>
      <w:r w:rsidRPr="00AB1102">
        <w:rPr>
          <w:szCs w:val="26"/>
        </w:rPr>
        <w:t xml:space="preserve"> Dữ liệu chuyên cần phải được lưu trữ tập trung làm cơ sở đối chiếu tự động cho việc tính toán bù trừ tiền ăn hằng tháng tại phân hệ tài chính.</w:t>
      </w:r>
    </w:p>
    <w:p w14:paraId="0795DE8C" w14:textId="6B66A10A" w:rsidR="009C5844" w:rsidRPr="00AB1102" w:rsidRDefault="00F21213" w:rsidP="00F72B1F">
      <w:pPr>
        <w:pStyle w:val="Heading3"/>
      </w:pPr>
      <w:bookmarkStart w:id="30" w:name="_Toc231954674"/>
      <w:r w:rsidRPr="00AB1102">
        <w:t>Phân hệ Kế toán và Học phí (Finance &amp; Billing)</w:t>
      </w:r>
      <w:bookmarkEnd w:id="30"/>
    </w:p>
    <w:p w14:paraId="5958DF92" w14:textId="77777777" w:rsidR="00F21213" w:rsidRPr="00AB1102" w:rsidRDefault="00F21213">
      <w:pPr>
        <w:pStyle w:val="ListParagraph"/>
        <w:numPr>
          <w:ilvl w:val="0"/>
          <w:numId w:val="24"/>
        </w:numPr>
        <w:spacing w:line="360" w:lineRule="auto"/>
        <w:rPr>
          <w:szCs w:val="26"/>
        </w:rPr>
      </w:pPr>
      <w:r w:rsidRPr="00AB1102">
        <w:rPr>
          <w:b/>
          <w:bCs/>
          <w:szCs w:val="26"/>
        </w:rPr>
        <w:t>Định cấu hình biểu phí linh hoạt:</w:t>
      </w:r>
      <w:r w:rsidRPr="00AB1102">
        <w:rPr>
          <w:szCs w:val="26"/>
        </w:rPr>
        <w:t xml:space="preserve"> Cho phép thiết lập danh mục khoản thu đa dạng bao gồm: học phí cố định định kỳ, các khoản phí phát sinh theo số ngày đi học thực tế (tiền ăn), và các khoản thu một lần (tiền cơ sở vật chất đầu năm).</w:t>
      </w:r>
    </w:p>
    <w:p w14:paraId="4185C7C5" w14:textId="77777777" w:rsidR="00F21213" w:rsidRPr="00AB1102" w:rsidRDefault="00F21213">
      <w:pPr>
        <w:pStyle w:val="ListParagraph"/>
        <w:numPr>
          <w:ilvl w:val="0"/>
          <w:numId w:val="24"/>
        </w:numPr>
        <w:spacing w:line="360" w:lineRule="auto"/>
        <w:rPr>
          <w:szCs w:val="26"/>
        </w:rPr>
      </w:pPr>
      <w:r w:rsidRPr="00AB1102">
        <w:rPr>
          <w:b/>
          <w:bCs/>
          <w:szCs w:val="26"/>
        </w:rPr>
        <w:t xml:space="preserve">Tự động hóa chu trình tính phí (Invoice Batch Processing): </w:t>
      </w:r>
      <w:r w:rsidRPr="00AB1102">
        <w:rPr>
          <w:szCs w:val="26"/>
        </w:rPr>
        <w:t>Hệ thống tự động quét danh sách học sinh có trạng thái học tập hoạt động, đối chiếu biểu phí tương ứng của khối lớp, tự động bù trừ tiền ăn dựa trên số ngày nghỉ được ghi nhận từ tháng trước để xuất hóa đơn học phí tự động.</w:t>
      </w:r>
    </w:p>
    <w:p w14:paraId="17CEA3C8" w14:textId="59EE13C2" w:rsidR="006D69AD" w:rsidRPr="00AB1102" w:rsidRDefault="00F21213">
      <w:pPr>
        <w:pStyle w:val="ListParagraph"/>
        <w:numPr>
          <w:ilvl w:val="0"/>
          <w:numId w:val="24"/>
        </w:numPr>
        <w:spacing w:line="360" w:lineRule="auto"/>
        <w:rPr>
          <w:szCs w:val="26"/>
        </w:rPr>
      </w:pPr>
      <w:r w:rsidRPr="00AB1102">
        <w:rPr>
          <w:b/>
          <w:bCs/>
          <w:szCs w:val="26"/>
        </w:rPr>
        <w:t xml:space="preserve">Thanh toán và gạch nợ tự động: </w:t>
      </w:r>
      <w:r w:rsidRPr="00AB1102">
        <w:rPr>
          <w:szCs w:val="26"/>
        </w:rPr>
        <w:t>Tự động tạo mã VietQR động đại diện cho từng hóa đơn cụ thể (chứa mã tham chiếu định danh duy nhất). Tiếp nhận và xử lý Webhook thanh toán để tự động chuyển trạng thái hóa đơn từ chờ thanh toán sang đã thanh toán hoặc thanh toán một phần mà không cần kế toán đối soát thủ công.</w:t>
      </w:r>
    </w:p>
    <w:p w14:paraId="7034E3E7" w14:textId="77777777" w:rsidR="00EA2845" w:rsidRPr="00AB1102" w:rsidRDefault="00EA2845">
      <w:pPr>
        <w:jc w:val="left"/>
        <w:rPr>
          <w:b/>
          <w:szCs w:val="26"/>
        </w:rPr>
      </w:pPr>
      <w:bookmarkStart w:id="31" w:name="_Toc201687850"/>
      <w:r w:rsidRPr="00AB1102">
        <w:br w:type="page"/>
      </w:r>
    </w:p>
    <w:p w14:paraId="3EB1BAB3" w14:textId="29DF2255" w:rsidR="00EA2845" w:rsidRPr="00AB1102" w:rsidRDefault="009C5844" w:rsidP="00F72B1F">
      <w:pPr>
        <w:pStyle w:val="Heading2"/>
      </w:pPr>
      <w:bookmarkStart w:id="32" w:name="_Toc231954675"/>
      <w:r w:rsidRPr="00AB1102">
        <w:lastRenderedPageBreak/>
        <w:t>Yêu cầu phi chức năn</w:t>
      </w:r>
      <w:r w:rsidR="00EA2845" w:rsidRPr="00AB1102">
        <w:t>g</w:t>
      </w:r>
      <w:bookmarkEnd w:id="32"/>
    </w:p>
    <w:p w14:paraId="621B0E29" w14:textId="78E90F3E" w:rsidR="00EA2845" w:rsidRPr="00AB1102" w:rsidRDefault="00EA2845" w:rsidP="00EA2845">
      <w:pPr>
        <w:pStyle w:val="Heading3"/>
      </w:pPr>
      <w:bookmarkStart w:id="33" w:name="_Toc231954676"/>
      <w:r w:rsidRPr="00AB1102">
        <w:t>Yêu cầu về An toàn và Bảo mật hệ thống (Security Constraints)</w:t>
      </w:r>
      <w:bookmarkEnd w:id="33"/>
    </w:p>
    <w:p w14:paraId="665BB303" w14:textId="77777777" w:rsidR="00EA2845" w:rsidRPr="00AB1102" w:rsidRDefault="00EA2845">
      <w:pPr>
        <w:pStyle w:val="ListParagraph"/>
        <w:numPr>
          <w:ilvl w:val="0"/>
          <w:numId w:val="25"/>
        </w:numPr>
        <w:spacing w:line="360" w:lineRule="auto"/>
      </w:pPr>
      <w:r w:rsidRPr="00AB1102">
        <w:rPr>
          <w:b/>
          <w:bCs/>
        </w:rPr>
        <w:t>Xác thực tập trung qua API Gateway:</w:t>
      </w:r>
      <w:r w:rsidRPr="00AB1102">
        <w:t xml:space="preserve"> Mọi yêu cầu truy xuất tài nguyên hệ thống (ngoại trừ luồng nhận Webhook thanh toán) đều phải đi qua API Gateway để kiểm tra tính hợp lệ của chữ ký số JSON Web Token (JWT Bearer Token). Sau khi xác thực, API Gateway sẽ chuyển tiếp thông tin định danh của người dùng xuống các dịch vụ nội bộ qua giao thức truyền tin TCP.</w:t>
      </w:r>
    </w:p>
    <w:p w14:paraId="2A289C45" w14:textId="66EF5833" w:rsidR="00EA2845" w:rsidRPr="00AB1102" w:rsidRDefault="00EA2845">
      <w:pPr>
        <w:pStyle w:val="ListParagraph"/>
        <w:numPr>
          <w:ilvl w:val="0"/>
          <w:numId w:val="25"/>
        </w:numPr>
        <w:spacing w:line="360" w:lineRule="auto"/>
      </w:pPr>
      <w:r w:rsidRPr="00AB1102">
        <w:rPr>
          <w:b/>
          <w:bCs/>
        </w:rPr>
        <w:t>Xác thực toàn vẹn Webhook giao dịch:</w:t>
      </w:r>
      <w:r w:rsidRPr="00AB1102">
        <w:t xml:space="preserve"> Điểm tiếp nhận Webhook thanh toán thành công phải bắt buộc kiểm tra chữ ký số gửi kèm trong Header x-webhook-signature. Hệ thống sử dụng thuật toán HMAC SHA-256 kết hợp mã bí mật (Webhook Secret) để đảm bảo dữ liệu giao dịch không bị thay đổi trên đường truyền và ngăn ngừa các cuộc tấn công phát lại (Replay Attacks).</w:t>
      </w:r>
    </w:p>
    <w:p w14:paraId="3696539D" w14:textId="65C912A3" w:rsidR="00EA2845" w:rsidRPr="00AB1102" w:rsidRDefault="00EA2845" w:rsidP="00EA2845">
      <w:pPr>
        <w:pStyle w:val="Heading3"/>
      </w:pPr>
      <w:bookmarkStart w:id="34" w:name="_Toc231954677"/>
      <w:r w:rsidRPr="00AB1102">
        <w:t>Yêu cầu về Tính toàn vẹn dữ liệu (Data Integrity)</w:t>
      </w:r>
      <w:bookmarkEnd w:id="34"/>
    </w:p>
    <w:p w14:paraId="1E54F29F" w14:textId="712AB476" w:rsidR="00EA2845" w:rsidRPr="00AB1102" w:rsidRDefault="00EA2845">
      <w:pPr>
        <w:pStyle w:val="ListParagraph"/>
        <w:numPr>
          <w:ilvl w:val="0"/>
          <w:numId w:val="26"/>
        </w:numPr>
        <w:spacing w:line="360" w:lineRule="auto"/>
        <w:ind w:left="714" w:hanging="357"/>
      </w:pPr>
      <w:r w:rsidRPr="00AB1102">
        <w:rPr>
          <w:b/>
          <w:bCs/>
        </w:rPr>
        <w:t>Quản trị giao dịch nguyên tử (ACID Transactions):</w:t>
      </w:r>
      <w:r w:rsidRPr="00AB1102">
        <w:t xml:space="preserve"> Do quy trình khởi tạo hóa đơn hàng loạt phải ghi nhận đồng thời vào nhiều bảng cơ sở dữ liệu, tiến trình này bắt buộc phải chạy trong một giao dịch cơ sở dữ liệu (Database Transaction) được quản lý bởi QueryRunner của TypeORM. Khi có bất kỳ ngoại lệ hoặc lỗi logic nào phát sinh, toàn bộ các tác vụ ghi trước đó phải được hoàn tác (Rollback), tránh tình trạng rác dữ liệu hoặc lệch số liệu tài chính.</w:t>
      </w:r>
    </w:p>
    <w:p w14:paraId="7CAA8219" w14:textId="0E5A0A88" w:rsidR="00EA2845" w:rsidRPr="00AB1102" w:rsidRDefault="00EA2845">
      <w:pPr>
        <w:pStyle w:val="ListParagraph"/>
        <w:numPr>
          <w:ilvl w:val="0"/>
          <w:numId w:val="26"/>
        </w:numPr>
        <w:spacing w:line="360" w:lineRule="auto"/>
        <w:ind w:left="714" w:hanging="357"/>
      </w:pPr>
      <w:r w:rsidRPr="00AB1102">
        <w:rPr>
          <w:b/>
          <w:bCs/>
        </w:rPr>
        <w:t>Khóa chống tranh chấp tài nguyên (Pessimistic Locking):</w:t>
      </w:r>
      <w:r w:rsidRPr="00AB1102">
        <w:t xml:space="preserve"> Khi xử lý luồng ghi nhận thanh toán tự động từ Webhook, hệ thống phải thực hiện khóa ghi bi quan đối với dòng dữ liệu hóa đơn tương ứng nhằm ngăn ngừa tình trạng hai tiến trình chạy song song cùng cập nhật trạng thái của một hóa đơn (Race Condition).</w:t>
      </w:r>
    </w:p>
    <w:p w14:paraId="38897843" w14:textId="74182F5D" w:rsidR="009C5844" w:rsidRPr="00AB1102" w:rsidRDefault="00EA2845" w:rsidP="00EA2845">
      <w:pPr>
        <w:pStyle w:val="Heading3"/>
      </w:pPr>
      <w:bookmarkStart w:id="35" w:name="_Toc231954678"/>
      <w:bookmarkEnd w:id="31"/>
      <w:r w:rsidRPr="00AB1102">
        <w:t>Yêu cầu về Hiệu năng và Trải nghiệm người dùng (Performance &amp; UX)</w:t>
      </w:r>
      <w:bookmarkEnd w:id="35"/>
    </w:p>
    <w:p w14:paraId="17BFA2AD" w14:textId="465BEC33" w:rsidR="00EA2845" w:rsidRPr="00AB1102" w:rsidRDefault="00EA2845">
      <w:pPr>
        <w:pStyle w:val="ListParagraph"/>
        <w:numPr>
          <w:ilvl w:val="0"/>
          <w:numId w:val="27"/>
        </w:numPr>
        <w:spacing w:line="360" w:lineRule="auto"/>
      </w:pPr>
      <w:r w:rsidRPr="00AB1102">
        <w:t>Đồng bộ hóa trạng thái giao diện: Data Grid hiển thị danh sách hóa đơn của kế toán cần cập nhật nhanh chóng trạng thái công nợ khi phụ huynh quét mã VietQR thành công. Giao diện frontend (ReactJS) áp dụng cơ chế tự động truy vấn ngắn hạn (Short-polling) để phản ánh biến động dữ liệu tức thì mà không yêu cầu người dùng phải tải lại toàn bộ trang web.</w:t>
      </w:r>
    </w:p>
    <w:p w14:paraId="0D5CAA1E" w14:textId="77777777" w:rsidR="00EA2845" w:rsidRPr="00AB1102" w:rsidRDefault="00EA2845">
      <w:pPr>
        <w:jc w:val="left"/>
        <w:rPr>
          <w:b/>
          <w:sz w:val="36"/>
        </w:rPr>
      </w:pPr>
      <w:bookmarkStart w:id="36" w:name="_Toc201687851"/>
      <w:r w:rsidRPr="00AB1102">
        <w:br w:type="page"/>
      </w:r>
    </w:p>
    <w:p w14:paraId="67D466C1" w14:textId="4501E891" w:rsidR="009C5844" w:rsidRPr="00AB1102" w:rsidRDefault="00AB597A" w:rsidP="00F72B1F">
      <w:pPr>
        <w:pStyle w:val="Heading1"/>
      </w:pPr>
      <w:bookmarkStart w:id="37" w:name="_Toc231954679"/>
      <w:r w:rsidRPr="00AB1102">
        <w:lastRenderedPageBreak/>
        <w:t>CHƯƠNG</w:t>
      </w:r>
      <w:r w:rsidR="009C5844" w:rsidRPr="00AB1102">
        <w:t xml:space="preserve"> III: </w:t>
      </w:r>
      <w:bookmarkEnd w:id="36"/>
      <w:r w:rsidR="0013235C" w:rsidRPr="00AB1102">
        <w:t>THIẾT KẾ CHỨC NĂNG VÀ KIẾN TRÚC HỆ THỐNG</w:t>
      </w:r>
      <w:bookmarkEnd w:id="37"/>
    </w:p>
    <w:p w14:paraId="4E597E72" w14:textId="5436CC8A" w:rsidR="0013235C" w:rsidRPr="00AB1102" w:rsidRDefault="0047336B" w:rsidP="0013235C">
      <w:pPr>
        <w:spacing w:line="360" w:lineRule="auto"/>
        <w:ind w:firstLine="720"/>
      </w:pPr>
      <w:bookmarkStart w:id="38" w:name="_Toc201687852"/>
      <w:r w:rsidRPr="00AB1102">
        <w:t>Hệ thống quản lý trường mầm non được thiết kế dựa trên nguyên lý phân tách lớp chức năng (Separation of Concerns), chia nhỏ hệ thống thành các thành phần độc lập tương tác qua giao thức mạng. Cách tiếp cận này giúp tối ưu hóa khả năng chịu tải, giảm thiểu sự phụ thuộc lẫn nhau giữa các phân hệ (Loosely Coupled), bảo đảm an toàn dữ liệu tài chính và tạo tiền đề để nâng cấp hệ thống lên mô hình cung cấp dịch vụ phần mềm đa trường (Multi-tenant) trong tương lai</w:t>
      </w:r>
      <w:r w:rsidR="0013235C" w:rsidRPr="00AB1102">
        <w:t>.</w:t>
      </w:r>
    </w:p>
    <w:p w14:paraId="119855B0" w14:textId="77777777" w:rsidR="00C718E8" w:rsidRDefault="0047336B" w:rsidP="00C718E8">
      <w:pPr>
        <w:keepNext/>
        <w:spacing w:line="360" w:lineRule="auto"/>
        <w:ind w:firstLine="720"/>
        <w:jc w:val="center"/>
      </w:pPr>
      <w:r w:rsidRPr="00AB1102">
        <w:rPr>
          <w:noProof/>
        </w:rPr>
        <w:drawing>
          <wp:inline distT="0" distB="0" distL="0" distR="0" wp14:anchorId="4B81FC57" wp14:editId="1DB242D5">
            <wp:extent cx="3702867" cy="3144710"/>
            <wp:effectExtent l="0" t="0" r="0" b="0"/>
            <wp:docPr id="95362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9405" name=""/>
                    <pic:cNvPicPr/>
                  </pic:nvPicPr>
                  <pic:blipFill>
                    <a:blip r:embed="rId8"/>
                    <a:stretch>
                      <a:fillRect/>
                    </a:stretch>
                  </pic:blipFill>
                  <pic:spPr>
                    <a:xfrm>
                      <a:off x="0" y="0"/>
                      <a:ext cx="3711900" cy="3152381"/>
                    </a:xfrm>
                    <a:prstGeom prst="rect">
                      <a:avLst/>
                    </a:prstGeom>
                  </pic:spPr>
                </pic:pic>
              </a:graphicData>
            </a:graphic>
          </wp:inline>
        </w:drawing>
      </w:r>
    </w:p>
    <w:p w14:paraId="22DEBE60" w14:textId="0A66099C" w:rsidR="0013235C" w:rsidRPr="00C718E8" w:rsidRDefault="00C718E8" w:rsidP="00C718E8">
      <w:pPr>
        <w:pStyle w:val="Caption"/>
        <w:jc w:val="center"/>
        <w:rPr>
          <w:b/>
          <w:bCs/>
          <w:i w:val="0"/>
          <w:iCs w:val="0"/>
          <w:sz w:val="24"/>
          <w:szCs w:val="24"/>
        </w:rPr>
      </w:pPr>
      <w:bookmarkStart w:id="39" w:name="_Toc232000111"/>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1</w:t>
      </w:r>
      <w:r w:rsidRPr="00C718E8">
        <w:rPr>
          <w:b/>
          <w:bCs/>
          <w:i w:val="0"/>
          <w:iCs w:val="0"/>
          <w:sz w:val="24"/>
          <w:szCs w:val="24"/>
        </w:rPr>
        <w:fldChar w:fldCharType="end"/>
      </w:r>
      <w:r w:rsidRPr="00C718E8">
        <w:rPr>
          <w:b/>
          <w:bCs/>
          <w:i w:val="0"/>
          <w:iCs w:val="0"/>
          <w:sz w:val="24"/>
          <w:szCs w:val="24"/>
        </w:rPr>
        <w:t xml:space="preserve">: </w:t>
      </w:r>
      <w:r w:rsidRPr="00C718E8">
        <w:rPr>
          <w:b/>
          <w:bCs/>
          <w:i w:val="0"/>
          <w:iCs w:val="0"/>
          <w:sz w:val="24"/>
          <w:szCs w:val="24"/>
        </w:rPr>
        <w:t>Hệ thống quản lý trường mầm non</w:t>
      </w:r>
      <w:bookmarkEnd w:id="39"/>
    </w:p>
    <w:p w14:paraId="5A76F418" w14:textId="2704CB3D" w:rsidR="009C5844" w:rsidRPr="00AB1102" w:rsidRDefault="0047336B">
      <w:pPr>
        <w:pStyle w:val="Heading2"/>
        <w:numPr>
          <w:ilvl w:val="0"/>
          <w:numId w:val="4"/>
        </w:numPr>
      </w:pPr>
      <w:bookmarkStart w:id="40" w:name="_Toc231954680"/>
      <w:r w:rsidRPr="00AB1102">
        <w:t>Phân hệ Giao diện Người dùng (Frontend Client)</w:t>
      </w:r>
      <w:bookmarkEnd w:id="38"/>
      <w:bookmarkEnd w:id="40"/>
    </w:p>
    <w:p w14:paraId="43C62D43" w14:textId="307778AC" w:rsidR="00FF566C" w:rsidRPr="00AB1102" w:rsidRDefault="00FF566C" w:rsidP="00FF566C">
      <w:pPr>
        <w:spacing w:line="360" w:lineRule="auto"/>
        <w:ind w:firstLine="720"/>
        <w:rPr>
          <w:szCs w:val="26"/>
        </w:rPr>
      </w:pPr>
      <w:r w:rsidRPr="00AB1102">
        <w:rPr>
          <w:szCs w:val="26"/>
        </w:rPr>
        <w:t>Phân hệ giao diện được xây dựng theo mô hình ứng dụng trang đơn (Single Page Application). Tầng giao diện chịu trách nhiệm hiển thị trực quan và thu nhận tương tác từ người dùng, giao tiếp với máy chủ thông qua cơ chế gọi API bất đồng bộ. Hệ thống phân chia không gian làm việc thành ba cổng thông tin độc lập tương ứng với các nhóm quyền hạn truy cập:</w:t>
      </w:r>
    </w:p>
    <w:p w14:paraId="24C33DDB" w14:textId="77777777" w:rsidR="00FF566C" w:rsidRPr="00AB1102" w:rsidRDefault="00FF566C">
      <w:pPr>
        <w:pStyle w:val="ListParagraph"/>
        <w:numPr>
          <w:ilvl w:val="0"/>
          <w:numId w:val="27"/>
        </w:numPr>
        <w:spacing w:line="360" w:lineRule="auto"/>
        <w:rPr>
          <w:szCs w:val="26"/>
        </w:rPr>
      </w:pPr>
      <w:r w:rsidRPr="00AB1102">
        <w:rPr>
          <w:b/>
          <w:bCs/>
          <w:szCs w:val="26"/>
        </w:rPr>
        <w:t>Không gian dành cho Quản trị và Kế toán:</w:t>
      </w:r>
      <w:r w:rsidRPr="00AB1102">
        <w:rPr>
          <w:szCs w:val="26"/>
        </w:rPr>
        <w:t xml:space="preserve"> Cung cấp bảng điều khiển trung tâm để theo dõi dòng tiền và tình trạng công nợ học phí. Kế toán viên có thể định cấu hình các nhóm biểu phí (học phí cố định, tiền ăn, dịch vụ hỗ trợ), thực hiện điều chuyển lớp học cho học sinh và kích hoạt tiến trình lập hóa đơn tự động cho toàn trường.</w:t>
      </w:r>
    </w:p>
    <w:p w14:paraId="7128C9AE" w14:textId="77777777" w:rsidR="00FF566C" w:rsidRPr="00AB1102" w:rsidRDefault="00FF566C">
      <w:pPr>
        <w:pStyle w:val="ListParagraph"/>
        <w:numPr>
          <w:ilvl w:val="0"/>
          <w:numId w:val="27"/>
        </w:numPr>
        <w:spacing w:line="360" w:lineRule="auto"/>
        <w:rPr>
          <w:szCs w:val="26"/>
        </w:rPr>
      </w:pPr>
      <w:r w:rsidRPr="00AB1102">
        <w:rPr>
          <w:b/>
          <w:bCs/>
          <w:szCs w:val="26"/>
        </w:rPr>
        <w:lastRenderedPageBreak/>
        <w:t>Không gian dành cho Giáo viên chủ nhiệm:</w:t>
      </w:r>
      <w:r w:rsidRPr="00AB1102">
        <w:rPr>
          <w:szCs w:val="26"/>
        </w:rPr>
        <w:t xml:space="preserve"> Tối ưu giao diện thao tác nhanh nhằm giảm tải thời gian ghi nhận dữ liệu cho giáo viên. Phân hệ này phục vụ công tác điểm danh chuyên cần hằng ngày của học sinh và đánh giá sự phát triển định kỳ của trẻ. Dữ liệu điểm danh là cơ sở pháp lý trực tiếp để tự động bù trừ các chi phí phát sinh.</w:t>
      </w:r>
    </w:p>
    <w:p w14:paraId="3960DD68" w14:textId="36C8E42A" w:rsidR="00FF566C" w:rsidRPr="00AB1102" w:rsidRDefault="00FF566C">
      <w:pPr>
        <w:pStyle w:val="ListParagraph"/>
        <w:numPr>
          <w:ilvl w:val="0"/>
          <w:numId w:val="27"/>
        </w:numPr>
        <w:spacing w:line="360" w:lineRule="auto"/>
        <w:rPr>
          <w:szCs w:val="26"/>
        </w:rPr>
      </w:pPr>
      <w:r w:rsidRPr="00AB1102">
        <w:rPr>
          <w:b/>
          <w:bCs/>
          <w:szCs w:val="26"/>
        </w:rPr>
        <w:t>Cổng thông tin dành cho Phụ huynh:</w:t>
      </w:r>
      <w:r w:rsidRPr="00AB1102">
        <w:rPr>
          <w:szCs w:val="26"/>
        </w:rPr>
        <w:t xml:space="preserve"> Hỗ trợ phụ huynh theo dõi chi tiết hóa đơn học phí của học sinh qua từng tháng. Phân hệ này tích hợp module tự động sinh mã VietQR động trực tiếp tại thiết bị của người dùng dựa trên tiêu chuẩn thanh toán thống nhất. Mã QR được nhúng sẵn thông tin tài khoản đích của nhà trường, số tiền thanh toán thực tế và mã tham chiếu giao dịch duy nhất cho từng hóa đơn để loại bỏ việc nhập liệu thủ công.</w:t>
      </w:r>
    </w:p>
    <w:p w14:paraId="251D0826" w14:textId="4FCED8D8" w:rsidR="009C5844" w:rsidRPr="00AB1102" w:rsidRDefault="00FF566C" w:rsidP="00F72B1F">
      <w:pPr>
        <w:pStyle w:val="Heading2"/>
      </w:pPr>
      <w:bookmarkStart w:id="41" w:name="_Toc201687853"/>
      <w:bookmarkStart w:id="42" w:name="_Toc231954681"/>
      <w:r w:rsidRPr="00AB1102">
        <w:t>Kiến trúc Máy chủ và Các Dịch vụ Lõi (Backend Services)</w:t>
      </w:r>
      <w:bookmarkEnd w:id="41"/>
      <w:bookmarkEnd w:id="42"/>
    </w:p>
    <w:p w14:paraId="368AA5D2" w14:textId="1E38152B" w:rsidR="00FF566C" w:rsidRPr="00AB1102" w:rsidRDefault="00FF566C" w:rsidP="00FF566C">
      <w:pPr>
        <w:spacing w:line="360" w:lineRule="auto"/>
        <w:rPr>
          <w:szCs w:val="26"/>
        </w:rPr>
      </w:pPr>
      <w:r w:rsidRPr="00AB1102">
        <w:rPr>
          <w:szCs w:val="26"/>
        </w:rPr>
        <w:t>Hệ thống xử lý nghiệp vụ phía máy chủ được triển khai theo mô hình kiến trúc phân tán (Microservices) nhằm tối ưu hiệu năng và tăng tính an toàn cho hệ thống dữ liệu. Các dịch vụ nội bộ kết nối với nhau thông qua mạng truyền tin TCP bảo mật.</w:t>
      </w:r>
    </w:p>
    <w:p w14:paraId="635A95EA" w14:textId="55F71379" w:rsidR="00FF566C" w:rsidRPr="00AB1102" w:rsidRDefault="00FF566C">
      <w:pPr>
        <w:pStyle w:val="ListParagraph"/>
        <w:numPr>
          <w:ilvl w:val="0"/>
          <w:numId w:val="30"/>
        </w:numPr>
        <w:spacing w:line="360" w:lineRule="auto"/>
        <w:rPr>
          <w:b/>
          <w:bCs/>
          <w:szCs w:val="26"/>
        </w:rPr>
      </w:pPr>
      <w:r w:rsidRPr="00AB1102">
        <w:rPr>
          <w:b/>
          <w:bCs/>
          <w:szCs w:val="26"/>
        </w:rPr>
        <w:t>Cổng Trung chuyển API Gateway</w:t>
      </w:r>
    </w:p>
    <w:p w14:paraId="28AA5064" w14:textId="5EE1B115" w:rsidR="00FF566C" w:rsidRPr="00AB1102" w:rsidRDefault="00FF566C" w:rsidP="00FF566C">
      <w:pPr>
        <w:spacing w:line="360" w:lineRule="auto"/>
        <w:ind w:left="357" w:firstLine="720"/>
        <w:rPr>
          <w:szCs w:val="26"/>
        </w:rPr>
      </w:pPr>
      <w:r w:rsidRPr="00AB1102">
        <w:rPr>
          <w:szCs w:val="26"/>
        </w:rPr>
        <w:t>Đóng vai trò là đầu mối tiếp nhận và điều phối duy nhất cho toàn bộ yêu cầu từ phía client gửi lên:</w:t>
      </w:r>
    </w:p>
    <w:p w14:paraId="28DAC5E0" w14:textId="77777777" w:rsidR="00FF566C" w:rsidRPr="00AB1102" w:rsidRDefault="00FF566C">
      <w:pPr>
        <w:pStyle w:val="ListParagraph"/>
        <w:numPr>
          <w:ilvl w:val="0"/>
          <w:numId w:val="28"/>
        </w:numPr>
        <w:spacing w:line="360" w:lineRule="auto"/>
        <w:rPr>
          <w:szCs w:val="26"/>
        </w:rPr>
      </w:pPr>
      <w:r w:rsidRPr="00AB1102">
        <w:rPr>
          <w:b/>
          <w:bCs/>
          <w:szCs w:val="26"/>
        </w:rPr>
        <w:t xml:space="preserve">Kiểm soát và xác thực tập trung: </w:t>
      </w:r>
      <w:r w:rsidRPr="00AB1102">
        <w:rPr>
          <w:szCs w:val="26"/>
        </w:rPr>
        <w:t>Thực hiện kiểm tra tính hợp lệ của mã xác thực (Access Token) của các yêu cầu HTTP. Sau khi xác định danh tính hợp lệ, hệ thống sẽ phân giải quyền hạn truy cập của người dùng và chuyển tiếp dữ liệu yêu cầu xuống dịch vụ nghiệp vụ phía dưới qua giao thức nội bộ.</w:t>
      </w:r>
    </w:p>
    <w:p w14:paraId="6BE5E908" w14:textId="77777777" w:rsidR="00FF566C" w:rsidRPr="00AB1102" w:rsidRDefault="00FF566C">
      <w:pPr>
        <w:pStyle w:val="ListParagraph"/>
        <w:numPr>
          <w:ilvl w:val="0"/>
          <w:numId w:val="28"/>
        </w:numPr>
        <w:spacing w:line="360" w:lineRule="auto"/>
        <w:rPr>
          <w:szCs w:val="26"/>
        </w:rPr>
      </w:pPr>
      <w:r w:rsidRPr="00AB1102">
        <w:rPr>
          <w:b/>
          <w:bCs/>
          <w:szCs w:val="26"/>
        </w:rPr>
        <w:t>Xác thực tính hợp pháp của thông tin thanh toán:</w:t>
      </w:r>
      <w:r w:rsidRPr="00AB1102">
        <w:rPr>
          <w:szCs w:val="26"/>
        </w:rPr>
        <w:t xml:space="preserve"> Điểm tiếp nhận Webhook từ ngân hàng đối tác được đặt tại Gateway. Tại đây, hệ thống thực hiện giải mã và xác thực chữ ký bảo mật bằng thuật toán băm HMAC SHA-256 để đảm bảo thông tin giao dịch nhận được không bị giả mạo hoặc thay đổi trên đường truyền trước khi thực thi tiến trình gạch nợ.</w:t>
      </w:r>
    </w:p>
    <w:p w14:paraId="6E29BCC2" w14:textId="5E980721" w:rsidR="00FF566C" w:rsidRPr="00AB1102" w:rsidRDefault="00FF566C">
      <w:pPr>
        <w:pStyle w:val="ListParagraph"/>
        <w:numPr>
          <w:ilvl w:val="0"/>
          <w:numId w:val="30"/>
        </w:numPr>
        <w:spacing w:line="360" w:lineRule="auto"/>
        <w:rPr>
          <w:b/>
          <w:bCs/>
          <w:szCs w:val="26"/>
        </w:rPr>
      </w:pPr>
      <w:r w:rsidRPr="00AB1102">
        <w:rPr>
          <w:b/>
          <w:bCs/>
          <w:szCs w:val="26"/>
        </w:rPr>
        <w:t>Dịch vụ Quản lý Tài khoản và Định danh</w:t>
      </w:r>
    </w:p>
    <w:p w14:paraId="78511C13" w14:textId="77777777" w:rsidR="00FF566C" w:rsidRPr="00AB1102" w:rsidRDefault="00FF566C" w:rsidP="00FF566C">
      <w:pPr>
        <w:spacing w:line="360" w:lineRule="auto"/>
        <w:ind w:left="360" w:firstLine="720"/>
        <w:rPr>
          <w:szCs w:val="26"/>
        </w:rPr>
      </w:pPr>
      <w:r w:rsidRPr="00AB1102">
        <w:rPr>
          <w:szCs w:val="26"/>
        </w:rPr>
        <w:t>Chịu trách nhiệm quản lý thông tin người dùng, thực hiện mã hóa mật khẩu bằng thuật toán băm an toàn, kiểm tra thông tin đăng nhập và cấp phát mã xác thực truy cập tạm thời theo đúng vai trò đã phân quyền trong hệ thống.</w:t>
      </w:r>
    </w:p>
    <w:p w14:paraId="285DF7A1" w14:textId="77777777" w:rsidR="00FF566C" w:rsidRPr="00AB1102" w:rsidRDefault="00FF566C">
      <w:pPr>
        <w:jc w:val="left"/>
        <w:rPr>
          <w:b/>
          <w:bCs/>
          <w:szCs w:val="26"/>
        </w:rPr>
      </w:pPr>
      <w:r w:rsidRPr="00AB1102">
        <w:rPr>
          <w:b/>
          <w:bCs/>
          <w:szCs w:val="26"/>
        </w:rPr>
        <w:br w:type="page"/>
      </w:r>
    </w:p>
    <w:p w14:paraId="45A9ADCA" w14:textId="6CBCF709" w:rsidR="00FF566C" w:rsidRPr="00AB1102" w:rsidRDefault="00FF566C">
      <w:pPr>
        <w:pStyle w:val="ListParagraph"/>
        <w:numPr>
          <w:ilvl w:val="0"/>
          <w:numId w:val="30"/>
        </w:numPr>
        <w:spacing w:line="360" w:lineRule="auto"/>
        <w:rPr>
          <w:b/>
          <w:bCs/>
          <w:szCs w:val="26"/>
        </w:rPr>
      </w:pPr>
      <w:r w:rsidRPr="00AB1102">
        <w:rPr>
          <w:b/>
          <w:bCs/>
          <w:szCs w:val="26"/>
        </w:rPr>
        <w:lastRenderedPageBreak/>
        <w:t>Dịch vụ Nghiệp vụ và Tài chính Lõi</w:t>
      </w:r>
    </w:p>
    <w:p w14:paraId="6A963104" w14:textId="5F2FC3D3" w:rsidR="00FF566C" w:rsidRPr="00AB1102" w:rsidRDefault="00FF566C" w:rsidP="00250FC4">
      <w:pPr>
        <w:spacing w:line="360" w:lineRule="auto"/>
        <w:ind w:left="357" w:firstLine="720"/>
        <w:rPr>
          <w:szCs w:val="26"/>
        </w:rPr>
      </w:pPr>
      <w:r w:rsidRPr="00AB1102">
        <w:rPr>
          <w:szCs w:val="26"/>
        </w:rPr>
        <w:t>Là trung tâm xử lý các logic nghiệp vụ quan trọng và nhạy cảm nhất của toàn bộ hệ thống:</w:t>
      </w:r>
    </w:p>
    <w:p w14:paraId="1EE347CA" w14:textId="77777777" w:rsidR="00FF566C" w:rsidRPr="00AB1102" w:rsidRDefault="00FF566C">
      <w:pPr>
        <w:pStyle w:val="ListParagraph"/>
        <w:numPr>
          <w:ilvl w:val="0"/>
          <w:numId w:val="29"/>
        </w:numPr>
        <w:spacing w:line="360" w:lineRule="auto"/>
        <w:rPr>
          <w:szCs w:val="26"/>
        </w:rPr>
      </w:pPr>
      <w:r w:rsidRPr="00AB1102">
        <w:rPr>
          <w:b/>
          <w:bCs/>
          <w:szCs w:val="26"/>
        </w:rPr>
        <w:t>Thuật toán Hạch toán Học phí:</w:t>
      </w:r>
      <w:r w:rsidRPr="00AB1102">
        <w:rPr>
          <w:szCs w:val="26"/>
        </w:rPr>
        <w:t xml:space="preserve"> Khi có yêu cầu tạo hóa đơn, dịch vụ tự động đối chiếu các cấu hình phí được áp dụng cho từng học sinh dựa trên lớp học và độ tuổi. Đồng thời, thuật toán thực hiện quét dữ liệu điểm danh tháng cũ, đếm số ngày vắng mặt có phép để tính toán khoản tiền ăn được hoàn trả và tự động trừ trực tiếp vào hóa đơn của tháng tiếp theo.</w:t>
      </w:r>
    </w:p>
    <w:p w14:paraId="08D648AF" w14:textId="146E19D5" w:rsidR="00F72B1F" w:rsidRPr="00AB1102" w:rsidRDefault="00FF566C">
      <w:pPr>
        <w:pStyle w:val="ListParagraph"/>
        <w:numPr>
          <w:ilvl w:val="0"/>
          <w:numId w:val="29"/>
        </w:numPr>
        <w:spacing w:line="360" w:lineRule="auto"/>
        <w:rPr>
          <w:szCs w:val="26"/>
        </w:rPr>
      </w:pPr>
      <w:r w:rsidRPr="00AB1102">
        <w:rPr>
          <w:b/>
          <w:bCs/>
          <w:szCs w:val="26"/>
        </w:rPr>
        <w:t>Tiến trình rà soát công nợ tự động (Background Scheduler):</w:t>
      </w:r>
      <w:r w:rsidRPr="00AB1102">
        <w:rPr>
          <w:szCs w:val="26"/>
        </w:rPr>
        <w:t xml:space="preserve"> Một dịch vụ chạy ngầm được lập lịch rà soát cơ sở dữ liệu tự động hằng đêm. Tác vụ quét toàn bộ các hóa đơn chưa hoàn thành thanh toán, áp dụng luật gia hạn (Grace Period) mặc định là 3 ngày sau ngày đáo hạn. Nếu quá thời hạn này, trạng thái hóa đơn tự động chuyển thành nợ quá hạn và kích hoạt tiến trình gửi thông báo nhắc nhở đến ứng dụng của phụ huynh.</w:t>
      </w:r>
    </w:p>
    <w:p w14:paraId="2C088704" w14:textId="16CC686E" w:rsidR="00C2660D" w:rsidRPr="00AB1102" w:rsidRDefault="00250FC4" w:rsidP="00250FC4">
      <w:pPr>
        <w:pStyle w:val="Heading2"/>
      </w:pPr>
      <w:bookmarkStart w:id="43" w:name="_Toc231954682"/>
      <w:r w:rsidRPr="00AB1102">
        <w:t>Quy trình Tích hợp và Luồng Xử lý Hệ thống</w:t>
      </w:r>
      <w:bookmarkEnd w:id="43"/>
    </w:p>
    <w:p w14:paraId="100EB2D9" w14:textId="15EFE81D" w:rsidR="00C2660D" w:rsidRPr="00AB1102" w:rsidRDefault="00250FC4" w:rsidP="00B75AD5">
      <w:pPr>
        <w:pStyle w:val="Heading3"/>
      </w:pPr>
      <w:r w:rsidRPr="00AB1102">
        <w:t xml:space="preserve"> </w:t>
      </w:r>
      <w:bookmarkStart w:id="44" w:name="_Toc231954683"/>
      <w:r w:rsidRPr="00AB1102">
        <w:t>Kịch bản 1: Quy trình sinh hoá đơn học phí hàng loạt</w:t>
      </w:r>
      <w:bookmarkEnd w:id="44"/>
    </w:p>
    <w:p w14:paraId="73A13834" w14:textId="14847A00" w:rsidR="00C2660D" w:rsidRPr="00AB1102" w:rsidRDefault="00C2660D" w:rsidP="00250FC4">
      <w:pPr>
        <w:spacing w:line="360" w:lineRule="auto"/>
        <w:ind w:left="360" w:firstLine="720"/>
      </w:pPr>
      <w:r w:rsidRPr="00AB1102">
        <w:t>Khi người dùng mở một tab mới, Chrome Extension sẽ tự động được kích hoạt nhờ vào các API giám sát sự kiện duyệt web do trình duyệt cung cấp.</w:t>
      </w:r>
    </w:p>
    <w:p w14:paraId="4895FE4D" w14:textId="77777777" w:rsidR="00C718E8" w:rsidRDefault="00250FC4" w:rsidP="00C718E8">
      <w:pPr>
        <w:keepNext/>
        <w:spacing w:line="360" w:lineRule="auto"/>
        <w:ind w:firstLine="720"/>
        <w:jc w:val="center"/>
      </w:pPr>
      <w:r w:rsidRPr="00AB1102">
        <w:rPr>
          <w:noProof/>
        </w:rPr>
        <w:drawing>
          <wp:inline distT="0" distB="0" distL="0" distR="0" wp14:anchorId="27951B4F" wp14:editId="5D614FEE">
            <wp:extent cx="4784651" cy="2255341"/>
            <wp:effectExtent l="0" t="0" r="0" b="0"/>
            <wp:docPr id="194517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73215" name=""/>
                    <pic:cNvPicPr/>
                  </pic:nvPicPr>
                  <pic:blipFill>
                    <a:blip r:embed="rId9"/>
                    <a:stretch>
                      <a:fillRect/>
                    </a:stretch>
                  </pic:blipFill>
                  <pic:spPr>
                    <a:xfrm>
                      <a:off x="0" y="0"/>
                      <a:ext cx="4788867" cy="2257328"/>
                    </a:xfrm>
                    <a:prstGeom prst="rect">
                      <a:avLst/>
                    </a:prstGeom>
                  </pic:spPr>
                </pic:pic>
              </a:graphicData>
            </a:graphic>
          </wp:inline>
        </w:drawing>
      </w:r>
    </w:p>
    <w:p w14:paraId="54C531D9" w14:textId="1C08E202" w:rsidR="00250FC4" w:rsidRPr="00C718E8" w:rsidRDefault="00C718E8" w:rsidP="00C718E8">
      <w:pPr>
        <w:pStyle w:val="Caption"/>
        <w:jc w:val="center"/>
        <w:rPr>
          <w:b/>
          <w:bCs/>
          <w:i w:val="0"/>
          <w:iCs w:val="0"/>
          <w:sz w:val="24"/>
          <w:szCs w:val="24"/>
        </w:rPr>
      </w:pPr>
      <w:bookmarkStart w:id="45" w:name="_Toc232000112"/>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2</w:t>
      </w:r>
      <w:r w:rsidRPr="00C718E8">
        <w:rPr>
          <w:b/>
          <w:bCs/>
          <w:i w:val="0"/>
          <w:iCs w:val="0"/>
          <w:sz w:val="24"/>
          <w:szCs w:val="24"/>
        </w:rPr>
        <w:fldChar w:fldCharType="end"/>
      </w:r>
      <w:r w:rsidRPr="00C718E8">
        <w:rPr>
          <w:b/>
          <w:bCs/>
          <w:i w:val="0"/>
          <w:iCs w:val="0"/>
          <w:sz w:val="24"/>
          <w:szCs w:val="24"/>
        </w:rPr>
        <w:t xml:space="preserve">: </w:t>
      </w:r>
      <w:r w:rsidRPr="00C718E8">
        <w:rPr>
          <w:b/>
          <w:bCs/>
          <w:i w:val="0"/>
          <w:iCs w:val="0"/>
          <w:sz w:val="24"/>
          <w:szCs w:val="24"/>
        </w:rPr>
        <w:t>Quy trình sinh hoá đơn học phí hàng loạt</w:t>
      </w:r>
      <w:bookmarkEnd w:id="45"/>
    </w:p>
    <w:p w14:paraId="48C67C80" w14:textId="77777777" w:rsidR="00250FC4" w:rsidRPr="00AB1102" w:rsidRDefault="00250FC4">
      <w:pPr>
        <w:pStyle w:val="ListParagraph"/>
        <w:numPr>
          <w:ilvl w:val="0"/>
          <w:numId w:val="31"/>
        </w:numPr>
        <w:spacing w:line="360" w:lineRule="auto"/>
      </w:pPr>
      <w:r w:rsidRPr="00AB1102">
        <w:rPr>
          <w:b/>
          <w:bCs/>
        </w:rPr>
        <w:t>Bước 1:</w:t>
      </w:r>
      <w:r w:rsidRPr="00AB1102">
        <w:t xml:space="preserve"> Bộ phận kế toán kích hoạt tiến trình lập hóa đơn trên giao diện. Client đóng gói tham số thời gian và gửi yêu cầu đến máy chủ trung gian qua giao thức HTTP bảo mật.</w:t>
      </w:r>
    </w:p>
    <w:p w14:paraId="01A32760" w14:textId="77777777" w:rsidR="00250FC4" w:rsidRPr="00AB1102" w:rsidRDefault="00250FC4">
      <w:pPr>
        <w:pStyle w:val="ListParagraph"/>
        <w:numPr>
          <w:ilvl w:val="0"/>
          <w:numId w:val="31"/>
        </w:numPr>
        <w:spacing w:line="360" w:lineRule="auto"/>
      </w:pPr>
      <w:r w:rsidRPr="00AB1102">
        <w:rPr>
          <w:b/>
          <w:bCs/>
        </w:rPr>
        <w:lastRenderedPageBreak/>
        <w:t>Bước 2:</w:t>
      </w:r>
      <w:r w:rsidRPr="00AB1102">
        <w:t xml:space="preserve"> API Gateway tiếp nhận, giải mã và xác định tính hợp lệ của người dùng. Sau khi vượt qua kiểm tra bảo mật, yêu cầu được đóng gói và gửi đến dịch vụ tài chính qua đường truyền nội bộ.</w:t>
      </w:r>
    </w:p>
    <w:p w14:paraId="6B2A3E6D" w14:textId="77777777" w:rsidR="00250FC4" w:rsidRPr="00AB1102" w:rsidRDefault="00250FC4">
      <w:pPr>
        <w:pStyle w:val="ListParagraph"/>
        <w:numPr>
          <w:ilvl w:val="0"/>
          <w:numId w:val="31"/>
        </w:numPr>
        <w:spacing w:line="360" w:lineRule="auto"/>
      </w:pPr>
      <w:r w:rsidRPr="00AB1102">
        <w:rPr>
          <w:b/>
          <w:bCs/>
        </w:rPr>
        <w:t>Bước 3:</w:t>
      </w:r>
      <w:r w:rsidRPr="00AB1102">
        <w:t xml:space="preserve"> Dịch vụ tài chính thực hiện kiểm tra trạng thái khóa luồng dữ liệu (State Lock). Nếu phát hiện tiến trình sinh hóa đơn cho tháng yêu cầu đang hoạt động, hệ thống từ chối xử lý để ngăn ngừa việc tranh chấp tài nguyên.</w:t>
      </w:r>
    </w:p>
    <w:p w14:paraId="4EA9D069" w14:textId="77777777" w:rsidR="00250FC4" w:rsidRPr="00AB1102" w:rsidRDefault="00250FC4">
      <w:pPr>
        <w:pStyle w:val="ListParagraph"/>
        <w:numPr>
          <w:ilvl w:val="0"/>
          <w:numId w:val="31"/>
        </w:numPr>
        <w:spacing w:line="360" w:lineRule="auto"/>
      </w:pPr>
      <w:r w:rsidRPr="00AB1102">
        <w:rPr>
          <w:b/>
          <w:bCs/>
        </w:rPr>
        <w:t>Bước 4:</w:t>
      </w:r>
      <w:r w:rsidRPr="00AB1102">
        <w:t xml:space="preserve"> Nếu hệ thống ở trạng thái sẵn sàng, dịch vụ khởi tạo một giao dịch cơ sở dữ liệu an toàn (Database Transaction) đạt chuẩn ACID. Thuật toán tiến hành tổng hợp biểu phí, tính toán tiền hoàn trả dựa trên ngày nghỉ thực tế và tạo các thực thể hóa đơn cùng chi tiết khoản thu.</w:t>
      </w:r>
    </w:p>
    <w:p w14:paraId="1CED8E21" w14:textId="63AD386A" w:rsidR="00250FC4" w:rsidRPr="00AB1102" w:rsidRDefault="00250FC4">
      <w:pPr>
        <w:pStyle w:val="ListParagraph"/>
        <w:numPr>
          <w:ilvl w:val="0"/>
          <w:numId w:val="31"/>
        </w:numPr>
        <w:spacing w:line="360" w:lineRule="auto"/>
      </w:pPr>
      <w:r w:rsidRPr="00AB1102">
        <w:rPr>
          <w:b/>
          <w:bCs/>
        </w:rPr>
        <w:t>Bước 5:</w:t>
      </w:r>
      <w:r w:rsidRPr="00AB1102">
        <w:t xml:space="preserve"> Khi tất cả các bước tính toán hoàn tất không phát sinh lỗi, lệnh đồng bộ dữ liệu (Commit) được thực thi để lưu thông tin vào cơ sở dữ liệu. Trong trường hợp xảy ra lỗi bất ngờ, toàn bộ quy trình ghi dữ liệu sẽ bị hủy bỏ hoàn toàn (Rollback) và giải phóng tài nguyên kết nối cơ sở dữ liệu để đảm bảo không lưu lại dữ liệu lỗi.</w:t>
      </w:r>
    </w:p>
    <w:p w14:paraId="16B855E6" w14:textId="75795A66" w:rsidR="00B75AD5" w:rsidRPr="00AB1102" w:rsidRDefault="00250FC4" w:rsidP="00B75AD5">
      <w:pPr>
        <w:pStyle w:val="Heading3"/>
        <w:rPr>
          <w:szCs w:val="20"/>
        </w:rPr>
      </w:pPr>
      <w:bookmarkStart w:id="46" w:name="_Toc231954684"/>
      <w:r w:rsidRPr="00AB1102">
        <w:rPr>
          <w:szCs w:val="20"/>
        </w:rPr>
        <w:t>Kịch bản 2: Quy trình đối soát gạch nợ tự động qua Webhook</w:t>
      </w:r>
      <w:bookmarkEnd w:id="46"/>
    </w:p>
    <w:p w14:paraId="26AD1768" w14:textId="77777777" w:rsidR="00C718E8" w:rsidRDefault="003E55F5" w:rsidP="00C718E8">
      <w:pPr>
        <w:keepNext/>
        <w:spacing w:line="360" w:lineRule="auto"/>
        <w:ind w:firstLine="720"/>
        <w:jc w:val="center"/>
      </w:pPr>
      <w:r w:rsidRPr="00AB1102">
        <w:rPr>
          <w:noProof/>
        </w:rPr>
        <w:drawing>
          <wp:inline distT="0" distB="0" distL="0" distR="0" wp14:anchorId="01FB6FE5" wp14:editId="0FE4F0D9">
            <wp:extent cx="5050465" cy="2273241"/>
            <wp:effectExtent l="0" t="0" r="0" b="0"/>
            <wp:docPr id="23442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22943" name=""/>
                    <pic:cNvPicPr/>
                  </pic:nvPicPr>
                  <pic:blipFill>
                    <a:blip r:embed="rId10"/>
                    <a:stretch>
                      <a:fillRect/>
                    </a:stretch>
                  </pic:blipFill>
                  <pic:spPr>
                    <a:xfrm>
                      <a:off x="0" y="0"/>
                      <a:ext cx="5068161" cy="2281206"/>
                    </a:xfrm>
                    <a:prstGeom prst="rect">
                      <a:avLst/>
                    </a:prstGeom>
                  </pic:spPr>
                </pic:pic>
              </a:graphicData>
            </a:graphic>
          </wp:inline>
        </w:drawing>
      </w:r>
    </w:p>
    <w:p w14:paraId="38C191D8" w14:textId="40002C71" w:rsidR="003E55F5" w:rsidRPr="00C718E8" w:rsidRDefault="00C718E8" w:rsidP="00C718E8">
      <w:pPr>
        <w:pStyle w:val="Caption"/>
        <w:jc w:val="center"/>
        <w:rPr>
          <w:b/>
          <w:bCs/>
          <w:i w:val="0"/>
          <w:iCs w:val="0"/>
          <w:sz w:val="24"/>
          <w:szCs w:val="24"/>
        </w:rPr>
      </w:pPr>
      <w:bookmarkStart w:id="47" w:name="_Toc232000113"/>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3</w:t>
      </w:r>
      <w:r w:rsidRPr="00C718E8">
        <w:rPr>
          <w:b/>
          <w:bCs/>
          <w:i w:val="0"/>
          <w:iCs w:val="0"/>
          <w:sz w:val="24"/>
          <w:szCs w:val="24"/>
        </w:rPr>
        <w:fldChar w:fldCharType="end"/>
      </w:r>
      <w:r w:rsidRPr="00C718E8">
        <w:rPr>
          <w:b/>
          <w:bCs/>
          <w:i w:val="0"/>
          <w:iCs w:val="0"/>
          <w:sz w:val="24"/>
          <w:szCs w:val="24"/>
        </w:rPr>
        <w:t xml:space="preserve">: </w:t>
      </w:r>
      <w:r w:rsidRPr="00C718E8">
        <w:rPr>
          <w:b/>
          <w:bCs/>
          <w:i w:val="0"/>
          <w:iCs w:val="0"/>
          <w:sz w:val="24"/>
          <w:szCs w:val="24"/>
        </w:rPr>
        <w:t>Quy trình đối soát gạch nợ tự động qua Webhook</w:t>
      </w:r>
      <w:bookmarkEnd w:id="47"/>
    </w:p>
    <w:p w14:paraId="545D913A" w14:textId="77777777" w:rsidR="003E55F5" w:rsidRPr="00AB1102" w:rsidRDefault="003E55F5">
      <w:pPr>
        <w:pStyle w:val="ListParagraph"/>
        <w:numPr>
          <w:ilvl w:val="0"/>
          <w:numId w:val="32"/>
        </w:numPr>
        <w:spacing w:line="360" w:lineRule="auto"/>
      </w:pPr>
      <w:r w:rsidRPr="00AB1102">
        <w:rPr>
          <w:b/>
          <w:bCs/>
        </w:rPr>
        <w:t>Bước 1:</w:t>
      </w:r>
      <w:r w:rsidRPr="00AB1102">
        <w:t xml:space="preserve"> Phụ huynh truy cập hóa đơn trên cổng thông tin, hệ thống tự động vẽ mã VietQR chứa mã tham chiếu hóa đơn tương ứng. Phụ huynh thực hiện quét mã thanh toán bằng ứng dụng ngân hàng.</w:t>
      </w:r>
    </w:p>
    <w:p w14:paraId="2499301E" w14:textId="77777777" w:rsidR="003E55F5" w:rsidRPr="00AB1102" w:rsidRDefault="003E55F5">
      <w:pPr>
        <w:pStyle w:val="ListParagraph"/>
        <w:numPr>
          <w:ilvl w:val="0"/>
          <w:numId w:val="32"/>
        </w:numPr>
        <w:spacing w:line="360" w:lineRule="auto"/>
      </w:pPr>
      <w:r w:rsidRPr="00AB1102">
        <w:rPr>
          <w:b/>
          <w:bCs/>
        </w:rPr>
        <w:t>Bước 2:</w:t>
      </w:r>
      <w:r w:rsidRPr="00AB1102">
        <w:t xml:space="preserve"> Sau khi giao dịch chuyển tiền hoàn tất, hệ thống ngân hàng gửi yêu cầu HTTP POST chứa thông tin số tiền và mã tham chiếu đến webhook endpoint trên API Gateway.</w:t>
      </w:r>
    </w:p>
    <w:p w14:paraId="23D7C4C5" w14:textId="77777777" w:rsidR="003E55F5" w:rsidRPr="00AB1102" w:rsidRDefault="003E55F5">
      <w:pPr>
        <w:pStyle w:val="ListParagraph"/>
        <w:numPr>
          <w:ilvl w:val="0"/>
          <w:numId w:val="32"/>
        </w:numPr>
        <w:spacing w:line="360" w:lineRule="auto"/>
      </w:pPr>
      <w:r w:rsidRPr="00AB1102">
        <w:rPr>
          <w:b/>
          <w:bCs/>
        </w:rPr>
        <w:lastRenderedPageBreak/>
        <w:t>Bước 3:</w:t>
      </w:r>
      <w:r w:rsidRPr="00AB1102">
        <w:t xml:space="preserve"> API Gateway nhận yêu cầu, tiến hành kiểm tra tính hợp lệ của chữ ký HMAC SHA-256 để loại bỏ các yêu cầu giả mạo từ môi trường Internet. Sau đó, Gateway chuyển tiếp dữ liệu thanh toán đến dịch vụ tài chính qua kênh truyền tin TCP.</w:t>
      </w:r>
    </w:p>
    <w:p w14:paraId="27A47330" w14:textId="77777777" w:rsidR="003E55F5" w:rsidRPr="00AB1102" w:rsidRDefault="003E55F5">
      <w:pPr>
        <w:pStyle w:val="ListParagraph"/>
        <w:numPr>
          <w:ilvl w:val="0"/>
          <w:numId w:val="32"/>
        </w:numPr>
        <w:spacing w:line="360" w:lineRule="auto"/>
      </w:pPr>
      <w:r w:rsidRPr="00AB1102">
        <w:rPr>
          <w:b/>
          <w:bCs/>
        </w:rPr>
        <w:t>Bước 4:</w:t>
      </w:r>
      <w:r w:rsidRPr="00AB1102">
        <w:t xml:space="preserve"> Dịch vụ tài chính bắt đầu tiến trình cập nhật hóa đơn. Hệ thống thực hiện truy vấn cơ sở dữ liệu với tùy chọn khóa ghi dòng dữ liệu ở mức độ nghiêm ngặt (Pessimistic Locking) dựa trên mã tham chiếu hóa đơn phân giải từ chuỗi ký tự nhận được. Việc khóa ghi này đảm bảo không có luồng Webhook trùng lặp nào có thể ghi đè dữ liệu hoặc làm sai lệch tiến trình ghi nhận dòng tiền.</w:t>
      </w:r>
    </w:p>
    <w:p w14:paraId="18EFC10A" w14:textId="0416A585" w:rsidR="00C2660D" w:rsidRPr="00AB1102" w:rsidRDefault="003E55F5">
      <w:pPr>
        <w:pStyle w:val="ListParagraph"/>
        <w:numPr>
          <w:ilvl w:val="0"/>
          <w:numId w:val="32"/>
        </w:numPr>
        <w:spacing w:line="360" w:lineRule="auto"/>
      </w:pPr>
      <w:r w:rsidRPr="00AB1102">
        <w:rPr>
          <w:b/>
          <w:bCs/>
        </w:rPr>
        <w:t>Bước 5:</w:t>
      </w:r>
      <w:r w:rsidRPr="00AB1102">
        <w:t xml:space="preserve"> Sau khi gạch nợ hóa đơn thành công và tạo bản ghi lịch sử thanh toán, giao dịch được commit. Cùng lúc đó, tại giao diện client, cơ chế truy vấn vòng lặp ngắn (Short-polling) định kỳ gửi yêu cầu cập nhật trạng thái hóa đơn. Khi phát hiện hóa đơn đã chuyển sang trạng thái đã thanh toán, giao diện người dùng lập tức cập nhật trạng thái hiển thị màu xanh trực quan mà không yêu cầu người dùng phải tải lại toàn bộ trang.</w:t>
      </w:r>
    </w:p>
    <w:p w14:paraId="2EAC1E5C" w14:textId="77777777" w:rsidR="001F60D5" w:rsidRPr="00AB1102" w:rsidRDefault="001F60D5">
      <w:pPr>
        <w:jc w:val="left"/>
        <w:rPr>
          <w:b/>
          <w:sz w:val="36"/>
        </w:rPr>
      </w:pPr>
      <w:bookmarkStart w:id="48" w:name="_Toc201687861"/>
      <w:r w:rsidRPr="00AB1102">
        <w:br w:type="page"/>
      </w:r>
    </w:p>
    <w:p w14:paraId="000A0CE3" w14:textId="55B227C2" w:rsidR="009C5844" w:rsidRPr="00AB1102" w:rsidRDefault="002E4B6B" w:rsidP="004E4958">
      <w:pPr>
        <w:pStyle w:val="Heading1"/>
      </w:pPr>
      <w:bookmarkStart w:id="49" w:name="_Toc231954685"/>
      <w:r w:rsidRPr="00AB1102">
        <w:lastRenderedPageBreak/>
        <w:t>CHƯƠNG</w:t>
      </w:r>
      <w:r w:rsidR="0046204D" w:rsidRPr="00AB1102">
        <w:t xml:space="preserve"> IV: </w:t>
      </w:r>
      <w:r w:rsidR="0009162E" w:rsidRPr="00AB1102">
        <w:t>NGÔN NGỮ VÀ CÔNG CỤ HỖ TRỢ</w:t>
      </w:r>
      <w:bookmarkEnd w:id="48"/>
      <w:bookmarkEnd w:id="49"/>
    </w:p>
    <w:p w14:paraId="1F6D4076" w14:textId="2A881A65" w:rsidR="002C4DBB" w:rsidRPr="00AB1102" w:rsidRDefault="002C4DBB">
      <w:pPr>
        <w:pStyle w:val="Heading2"/>
        <w:numPr>
          <w:ilvl w:val="0"/>
          <w:numId w:val="5"/>
        </w:numPr>
      </w:pPr>
      <w:bookmarkStart w:id="50" w:name="_Toc201687862"/>
      <w:bookmarkStart w:id="51" w:name="_Toc231954686"/>
      <w:r w:rsidRPr="00AB1102">
        <w:t>Visual Studio</w:t>
      </w:r>
      <w:r w:rsidR="00620D4B" w:rsidRPr="00AB1102">
        <w:t xml:space="preserve"> Code</w:t>
      </w:r>
      <w:bookmarkEnd w:id="50"/>
      <w:r w:rsidR="00212ECE" w:rsidRPr="00AB1102">
        <w:t xml:space="preserve"> (IDE)</w:t>
      </w:r>
      <w:bookmarkEnd w:id="51"/>
    </w:p>
    <w:p w14:paraId="07E0BDD2" w14:textId="640AB478" w:rsidR="00823787" w:rsidRPr="00AB1102" w:rsidRDefault="00212ECE" w:rsidP="004D3BCC">
      <w:pPr>
        <w:spacing w:line="360" w:lineRule="auto"/>
        <w:ind w:firstLine="360"/>
        <w:rPr>
          <w:szCs w:val="26"/>
        </w:rPr>
      </w:pPr>
      <w:r w:rsidRPr="00AB1102">
        <w:rPr>
          <w:szCs w:val="26"/>
        </w:rPr>
        <w:t>Visual Studio Code được lựa chọn làm môi trường phát triển tích hợp (IDE) chính cho dự án. VS Code cung cấp hiệu năng hoạt động ổn định trên nhiều nền tảng, tích hợp sẵn trình quản lý phiên bản Git, hệ thống dòng lệnh (Terminal) và cơ chế gợi ý mã thông minh (IntelliSense). Nhóm nghiên cứu sử dụng IDE này để phát triển đồng thời cả mã nguồn Frontend và Backend, giúp đẩy nhanh tiến độ lập trình và chuẩn hóa cấu trúc tệp tin dự án.</w:t>
      </w:r>
    </w:p>
    <w:p w14:paraId="45ED1755" w14:textId="77777777" w:rsidR="00C718E8" w:rsidRDefault="003E3DB0" w:rsidP="00C718E8">
      <w:pPr>
        <w:keepNext/>
        <w:spacing w:line="360" w:lineRule="auto"/>
        <w:ind w:firstLine="360"/>
        <w:jc w:val="center"/>
      </w:pPr>
      <w:r w:rsidRPr="00C718E8">
        <w:rPr>
          <w:noProof/>
          <w:bdr w:val="single" w:sz="4" w:space="0" w:color="auto"/>
        </w:rPr>
        <w:drawing>
          <wp:inline distT="0" distB="0" distL="0" distR="0" wp14:anchorId="0D9BA3BB" wp14:editId="438BAF62">
            <wp:extent cx="3586348" cy="1839448"/>
            <wp:effectExtent l="0" t="0" r="0" b="0"/>
            <wp:docPr id="1515325909" name="Picture 16" descr="Download Visual Studio Code full logo transparen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ownload Visual Studio Code full logo transparent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9124" cy="1851130"/>
                    </a:xfrm>
                    <a:prstGeom prst="rect">
                      <a:avLst/>
                    </a:prstGeom>
                    <a:noFill/>
                    <a:ln>
                      <a:noFill/>
                    </a:ln>
                  </pic:spPr>
                </pic:pic>
              </a:graphicData>
            </a:graphic>
          </wp:inline>
        </w:drawing>
      </w:r>
    </w:p>
    <w:p w14:paraId="05182AF1" w14:textId="7FC6A8B2" w:rsidR="003E3DB0" w:rsidRPr="00C718E8" w:rsidRDefault="00C718E8" w:rsidP="00C718E8">
      <w:pPr>
        <w:pStyle w:val="Caption"/>
        <w:jc w:val="center"/>
        <w:rPr>
          <w:b/>
          <w:bCs/>
          <w:i w:val="0"/>
          <w:iCs w:val="0"/>
          <w:sz w:val="24"/>
          <w:szCs w:val="24"/>
        </w:rPr>
      </w:pPr>
      <w:bookmarkStart w:id="52" w:name="_Toc232000114"/>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4</w:t>
      </w:r>
      <w:r w:rsidRPr="00C718E8">
        <w:rPr>
          <w:b/>
          <w:bCs/>
          <w:i w:val="0"/>
          <w:iCs w:val="0"/>
          <w:sz w:val="24"/>
          <w:szCs w:val="24"/>
        </w:rPr>
        <w:fldChar w:fldCharType="end"/>
      </w:r>
      <w:r w:rsidRPr="00C718E8">
        <w:rPr>
          <w:b/>
          <w:bCs/>
          <w:i w:val="0"/>
          <w:iCs w:val="0"/>
          <w:sz w:val="24"/>
          <w:szCs w:val="24"/>
        </w:rPr>
        <w:t>: Visual Studio Code</w:t>
      </w:r>
      <w:bookmarkEnd w:id="52"/>
    </w:p>
    <w:p w14:paraId="4FC84519" w14:textId="29156DE3" w:rsidR="0046204D" w:rsidRPr="00AB1102" w:rsidRDefault="00212ECE" w:rsidP="00AA3E17">
      <w:pPr>
        <w:pStyle w:val="Heading2"/>
      </w:pPr>
      <w:bookmarkStart w:id="53" w:name="_Toc201687863"/>
      <w:bookmarkStart w:id="54" w:name="_Toc231954687"/>
      <w:r w:rsidRPr="00AB1102">
        <w:t>Type</w:t>
      </w:r>
      <w:r w:rsidR="002C4DBB" w:rsidRPr="00AB1102">
        <w:t>Script</w:t>
      </w:r>
      <w:bookmarkEnd w:id="53"/>
      <w:bookmarkEnd w:id="54"/>
    </w:p>
    <w:p w14:paraId="683CF380" w14:textId="3AF5138F" w:rsidR="00613555" w:rsidRPr="00AB1102" w:rsidRDefault="0044481F" w:rsidP="00212ECE">
      <w:pPr>
        <w:spacing w:line="360" w:lineRule="auto"/>
        <w:ind w:firstLine="360"/>
        <w:rPr>
          <w:szCs w:val="26"/>
        </w:rPr>
      </w:pPr>
      <w:r w:rsidRPr="00AB1102">
        <w:rPr>
          <w:szCs w:val="26"/>
        </w:rPr>
        <w:t>TypeScript là ngôn ngữ lập trình định kiểu tĩnh được áp dụng nhất quán trên cả hai phân hệ Client và Server. Bằng việc bổ sung cơ chế kiểm soát kiểu dữ liệu nghiêm ngặt ngay trong quá trình biên dịch, TypeScript giúp nhóm phát triển phát hiện sớm các lỗi cú pháp và không tương thích dữ liệu trước khi ứng dụng vận hành. Trong dự án này, ngôn ngữ được dùng để định nghĩa cấu trúc dữ liệu truyền nhận (DTO) và các thực thể nghiệp vụ tài chính.</w:t>
      </w:r>
    </w:p>
    <w:p w14:paraId="0711F487" w14:textId="77777777" w:rsidR="00C718E8" w:rsidRDefault="00073148" w:rsidP="00C718E8">
      <w:pPr>
        <w:keepNext/>
        <w:jc w:val="center"/>
      </w:pPr>
      <w:bookmarkStart w:id="55" w:name="_Toc201687864"/>
      <w:r w:rsidRPr="00C718E8">
        <w:rPr>
          <w:noProof/>
          <w:bdr w:val="single" w:sz="4" w:space="0" w:color="auto"/>
        </w:rPr>
        <w:drawing>
          <wp:inline distT="0" distB="0" distL="0" distR="0" wp14:anchorId="6AF76988" wp14:editId="598F2A39">
            <wp:extent cx="2199190" cy="2199190"/>
            <wp:effectExtent l="0" t="0" r="0" b="0"/>
            <wp:docPr id="1636941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4210" cy="2214210"/>
                    </a:xfrm>
                    <a:prstGeom prst="rect">
                      <a:avLst/>
                    </a:prstGeom>
                    <a:noFill/>
                    <a:ln>
                      <a:noFill/>
                    </a:ln>
                  </pic:spPr>
                </pic:pic>
              </a:graphicData>
            </a:graphic>
          </wp:inline>
        </w:drawing>
      </w:r>
    </w:p>
    <w:p w14:paraId="271F30DE" w14:textId="6E745D4E" w:rsidR="00212ECE" w:rsidRPr="00C718E8" w:rsidRDefault="00C718E8" w:rsidP="00C718E8">
      <w:pPr>
        <w:pStyle w:val="Caption"/>
        <w:jc w:val="center"/>
        <w:rPr>
          <w:b/>
          <w:bCs/>
          <w:i w:val="0"/>
          <w:iCs w:val="0"/>
          <w:sz w:val="24"/>
          <w:szCs w:val="24"/>
        </w:rPr>
      </w:pPr>
      <w:bookmarkStart w:id="56" w:name="_Toc232000115"/>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5</w:t>
      </w:r>
      <w:r w:rsidRPr="00C718E8">
        <w:rPr>
          <w:b/>
          <w:bCs/>
          <w:i w:val="0"/>
          <w:iCs w:val="0"/>
          <w:sz w:val="24"/>
          <w:szCs w:val="24"/>
        </w:rPr>
        <w:fldChar w:fldCharType="end"/>
      </w:r>
      <w:r w:rsidRPr="00C718E8">
        <w:rPr>
          <w:b/>
          <w:bCs/>
          <w:i w:val="0"/>
          <w:iCs w:val="0"/>
          <w:sz w:val="24"/>
          <w:szCs w:val="24"/>
        </w:rPr>
        <w:t>: TypeScript</w:t>
      </w:r>
      <w:bookmarkEnd w:id="56"/>
    </w:p>
    <w:p w14:paraId="65B59701" w14:textId="76EC8043" w:rsidR="00B4686A" w:rsidRPr="00AB1102" w:rsidRDefault="0044481F" w:rsidP="008725F3">
      <w:pPr>
        <w:pStyle w:val="Heading2"/>
      </w:pPr>
      <w:bookmarkStart w:id="57" w:name="_Toc231954688"/>
      <w:bookmarkEnd w:id="55"/>
      <w:r w:rsidRPr="00AB1102">
        <w:lastRenderedPageBreak/>
        <w:t>Thư viện ReactJS</w:t>
      </w:r>
      <w:bookmarkEnd w:id="57"/>
    </w:p>
    <w:p w14:paraId="49D87453" w14:textId="5DCC58E4" w:rsidR="000E094F" w:rsidRPr="00AB1102" w:rsidRDefault="0044481F" w:rsidP="00CC583B">
      <w:pPr>
        <w:spacing w:line="360" w:lineRule="auto"/>
        <w:ind w:firstLine="360"/>
      </w:pPr>
      <w:r w:rsidRPr="00AB1102">
        <w:t>ReactJS là thư viện JavaScript cốt lõi được sử dụng để xây dựng giao diện người dùng theo kiến trúc hướng thành phần (Component-based). Thư viện hỗ trợ quản lý trạng thái hiển thị động thông qua mô hình DOM ảo (Virtual DOM), giúp tối ưu hóa hiệu năng kết xuất đồ họa. Trong dự án, ReactJS được dùng để phát triển các trang chức năng, lưới dữ liệu quản lý học phí và các biểu đồ phân tích trực quan cho ban giám hiệu.</w:t>
      </w:r>
    </w:p>
    <w:p w14:paraId="4BD71BE6" w14:textId="77777777" w:rsidR="00C718E8" w:rsidRDefault="00073148" w:rsidP="00C718E8">
      <w:pPr>
        <w:keepNext/>
        <w:spacing w:line="360" w:lineRule="auto"/>
        <w:ind w:firstLine="360"/>
        <w:jc w:val="center"/>
      </w:pPr>
      <w:r w:rsidRPr="00C718E8">
        <w:rPr>
          <w:noProof/>
          <w:bdr w:val="single" w:sz="4" w:space="0" w:color="auto"/>
        </w:rPr>
        <w:drawing>
          <wp:inline distT="0" distB="0" distL="0" distR="0" wp14:anchorId="01C641F2" wp14:editId="317E6901">
            <wp:extent cx="3009900" cy="1944228"/>
            <wp:effectExtent l="0" t="0" r="0" b="0"/>
            <wp:docPr id="1238706505" name="Picture 9" descr="ReactJS là gì? Những website tiêu biểu ứng dụng 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actJS là gì? Những website tiêu biểu ứng dụng React.j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7375" cy="1955516"/>
                    </a:xfrm>
                    <a:prstGeom prst="rect">
                      <a:avLst/>
                    </a:prstGeom>
                    <a:noFill/>
                    <a:ln>
                      <a:noFill/>
                    </a:ln>
                  </pic:spPr>
                </pic:pic>
              </a:graphicData>
            </a:graphic>
          </wp:inline>
        </w:drawing>
      </w:r>
    </w:p>
    <w:p w14:paraId="439460E7" w14:textId="0A5CA65E" w:rsidR="00073148" w:rsidRPr="00C718E8" w:rsidRDefault="00C718E8" w:rsidP="00C718E8">
      <w:pPr>
        <w:pStyle w:val="Caption"/>
        <w:jc w:val="center"/>
        <w:rPr>
          <w:b/>
          <w:bCs/>
          <w:i w:val="0"/>
          <w:iCs w:val="0"/>
          <w:sz w:val="24"/>
          <w:szCs w:val="24"/>
        </w:rPr>
      </w:pPr>
      <w:bookmarkStart w:id="58" w:name="_Toc232000116"/>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6</w:t>
      </w:r>
      <w:r w:rsidRPr="00C718E8">
        <w:rPr>
          <w:b/>
          <w:bCs/>
          <w:i w:val="0"/>
          <w:iCs w:val="0"/>
          <w:sz w:val="24"/>
          <w:szCs w:val="24"/>
        </w:rPr>
        <w:fldChar w:fldCharType="end"/>
      </w:r>
      <w:r w:rsidRPr="00C718E8">
        <w:rPr>
          <w:b/>
          <w:bCs/>
          <w:i w:val="0"/>
          <w:iCs w:val="0"/>
          <w:sz w:val="24"/>
          <w:szCs w:val="24"/>
        </w:rPr>
        <w:t>: ReactJS</w:t>
      </w:r>
      <w:bookmarkEnd w:id="58"/>
    </w:p>
    <w:p w14:paraId="5434D0FF" w14:textId="6BBF1779" w:rsidR="00891AD4" w:rsidRPr="00AB1102" w:rsidRDefault="0044481F" w:rsidP="00891AD4">
      <w:pPr>
        <w:pStyle w:val="Heading2"/>
      </w:pPr>
      <w:bookmarkStart w:id="59" w:name="_Toc231954689"/>
      <w:r w:rsidRPr="00AB1102">
        <w:t>Tailwind CSS</w:t>
      </w:r>
      <w:bookmarkEnd w:id="59"/>
    </w:p>
    <w:p w14:paraId="5C2FA223" w14:textId="047860C9" w:rsidR="000E094F" w:rsidRPr="00AB1102" w:rsidRDefault="0044481F" w:rsidP="000B729B">
      <w:pPr>
        <w:spacing w:line="360" w:lineRule="auto"/>
        <w:ind w:firstLine="360"/>
      </w:pPr>
      <w:r w:rsidRPr="00AB1102">
        <w:t>Tailwind CSS là framework định dạng giao diện theo hướng tiện ích (Utility-first) được tích hợp để tối ưu hóa tốc độ dàn trang. Thay vì viết các tệp CSS riêng biệt dễ gây phình to mã nguồn, Tailwind CSS cung cấp các lớp tiện ích dựng sẵn giúp nhóm nghiên cứu xây dựng giao diện phản hồi tốt (Responsive UI) trên nhiều loại màn hình, bảo đảm tính đồng bộ cho hệ thống thiết kế của ứng dụng.</w:t>
      </w:r>
    </w:p>
    <w:p w14:paraId="36E43F59" w14:textId="77777777" w:rsidR="00C718E8" w:rsidRDefault="00073148" w:rsidP="00C718E8">
      <w:pPr>
        <w:keepNext/>
        <w:spacing w:line="360" w:lineRule="auto"/>
        <w:ind w:firstLine="360"/>
        <w:jc w:val="center"/>
      </w:pPr>
      <w:r w:rsidRPr="00C718E8">
        <w:rPr>
          <w:noProof/>
          <w:bdr w:val="single" w:sz="4" w:space="0" w:color="auto"/>
        </w:rPr>
        <w:drawing>
          <wp:inline distT="0" distB="0" distL="0" distR="0" wp14:anchorId="106ACAD8" wp14:editId="63A7646C">
            <wp:extent cx="3576737" cy="1974850"/>
            <wp:effectExtent l="0" t="0" r="5080" b="6350"/>
            <wp:docPr id="134584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44715" name=""/>
                    <pic:cNvPicPr/>
                  </pic:nvPicPr>
                  <pic:blipFill>
                    <a:blip r:embed="rId14"/>
                    <a:stretch>
                      <a:fillRect/>
                    </a:stretch>
                  </pic:blipFill>
                  <pic:spPr>
                    <a:xfrm>
                      <a:off x="0" y="0"/>
                      <a:ext cx="3601679" cy="1988621"/>
                    </a:xfrm>
                    <a:prstGeom prst="rect">
                      <a:avLst/>
                    </a:prstGeom>
                  </pic:spPr>
                </pic:pic>
              </a:graphicData>
            </a:graphic>
          </wp:inline>
        </w:drawing>
      </w:r>
    </w:p>
    <w:p w14:paraId="54D3541A" w14:textId="355488D5" w:rsidR="00073148" w:rsidRPr="00C718E8" w:rsidRDefault="00C718E8" w:rsidP="00C718E8">
      <w:pPr>
        <w:pStyle w:val="Caption"/>
        <w:jc w:val="center"/>
        <w:rPr>
          <w:b/>
          <w:bCs/>
          <w:i w:val="0"/>
          <w:iCs w:val="0"/>
          <w:sz w:val="24"/>
          <w:szCs w:val="24"/>
        </w:rPr>
      </w:pPr>
      <w:bookmarkStart w:id="60" w:name="_Toc232000117"/>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7</w:t>
      </w:r>
      <w:r w:rsidRPr="00C718E8">
        <w:rPr>
          <w:b/>
          <w:bCs/>
          <w:i w:val="0"/>
          <w:iCs w:val="0"/>
          <w:sz w:val="24"/>
          <w:szCs w:val="24"/>
        </w:rPr>
        <w:fldChar w:fldCharType="end"/>
      </w:r>
      <w:r w:rsidRPr="00C718E8">
        <w:rPr>
          <w:b/>
          <w:bCs/>
          <w:i w:val="0"/>
          <w:iCs w:val="0"/>
          <w:sz w:val="24"/>
          <w:szCs w:val="24"/>
        </w:rPr>
        <w:t>: Tailwind CSS</w:t>
      </w:r>
      <w:bookmarkEnd w:id="60"/>
    </w:p>
    <w:p w14:paraId="154A5951" w14:textId="0C53F612" w:rsidR="0046204D" w:rsidRPr="00AB1102" w:rsidRDefault="0044481F" w:rsidP="00935A8D">
      <w:pPr>
        <w:pStyle w:val="Heading2"/>
      </w:pPr>
      <w:bookmarkStart w:id="61" w:name="_Toc231954690"/>
      <w:r w:rsidRPr="00AB1102">
        <w:t>Framework NestJS</w:t>
      </w:r>
      <w:bookmarkEnd w:id="61"/>
    </w:p>
    <w:p w14:paraId="159A6FAC" w14:textId="7862CFA1" w:rsidR="007F1D14" w:rsidRPr="00AB1102" w:rsidRDefault="0044481F" w:rsidP="0044481F">
      <w:pPr>
        <w:spacing w:line="360" w:lineRule="auto"/>
        <w:ind w:firstLine="360"/>
      </w:pPr>
      <w:r w:rsidRPr="00AB1102">
        <w:t xml:space="preserve">NestJS là framework mã nguồn mở chạy trên môi trường Node.js, được lựa chọn để xây dựng kiến trúc máy chủ dịch vụ. NestJS áp dụng kiến trúc hướng mô-đun và cung </w:t>
      </w:r>
      <w:r w:rsidRPr="00AB1102">
        <w:lastRenderedPageBreak/>
        <w:t>cấp các giải pháp thiết kế chuẩn doanh nghiệp như tiêm phụ thuộc (Dependency Injection) và bộ lọc xử lý yêu cầu (Guards). Trong đồ án này, NestJS đóng vai trò thiết lập cổng trung chuyển API Gateway và các dịch vụ vi lõi giao tiếp nội bộ qua giao thức TCP.</w:t>
      </w:r>
    </w:p>
    <w:p w14:paraId="3B9CA661" w14:textId="77777777" w:rsidR="00C718E8" w:rsidRDefault="00073148" w:rsidP="00C718E8">
      <w:pPr>
        <w:keepNext/>
        <w:spacing w:line="360" w:lineRule="auto"/>
        <w:ind w:firstLine="360"/>
        <w:jc w:val="center"/>
      </w:pPr>
      <w:r w:rsidRPr="00C718E8">
        <w:rPr>
          <w:noProof/>
          <w:bdr w:val="single" w:sz="4" w:space="0" w:color="auto"/>
        </w:rPr>
        <w:drawing>
          <wp:inline distT="0" distB="0" distL="0" distR="0" wp14:anchorId="30988183" wp14:editId="244104E2">
            <wp:extent cx="3664550" cy="2063750"/>
            <wp:effectExtent l="0" t="0" r="0" b="0"/>
            <wp:docPr id="1304095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4991" cy="2080893"/>
                    </a:xfrm>
                    <a:prstGeom prst="rect">
                      <a:avLst/>
                    </a:prstGeom>
                    <a:noFill/>
                    <a:ln>
                      <a:noFill/>
                    </a:ln>
                  </pic:spPr>
                </pic:pic>
              </a:graphicData>
            </a:graphic>
          </wp:inline>
        </w:drawing>
      </w:r>
    </w:p>
    <w:p w14:paraId="7DF8D12E" w14:textId="35541CB9" w:rsidR="00073148" w:rsidRPr="00C718E8" w:rsidRDefault="00C718E8" w:rsidP="00C718E8">
      <w:pPr>
        <w:pStyle w:val="Caption"/>
        <w:jc w:val="center"/>
        <w:rPr>
          <w:b/>
          <w:bCs/>
          <w:i w:val="0"/>
          <w:iCs w:val="0"/>
          <w:sz w:val="24"/>
          <w:szCs w:val="24"/>
        </w:rPr>
      </w:pPr>
      <w:bookmarkStart w:id="62" w:name="_Toc232000118"/>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8</w:t>
      </w:r>
      <w:r w:rsidRPr="00C718E8">
        <w:rPr>
          <w:b/>
          <w:bCs/>
          <w:i w:val="0"/>
          <w:iCs w:val="0"/>
          <w:sz w:val="24"/>
          <w:szCs w:val="24"/>
        </w:rPr>
        <w:fldChar w:fldCharType="end"/>
      </w:r>
      <w:r w:rsidRPr="00C718E8">
        <w:rPr>
          <w:b/>
          <w:bCs/>
          <w:i w:val="0"/>
          <w:iCs w:val="0"/>
          <w:sz w:val="24"/>
          <w:szCs w:val="24"/>
        </w:rPr>
        <w:t>: NestJS</w:t>
      </w:r>
      <w:bookmarkEnd w:id="62"/>
    </w:p>
    <w:p w14:paraId="5B7170D3" w14:textId="4F2AE6EA" w:rsidR="00D90EE8" w:rsidRPr="00AB1102" w:rsidRDefault="0044481F" w:rsidP="00D90EE8">
      <w:pPr>
        <w:pStyle w:val="Heading2"/>
      </w:pPr>
      <w:bookmarkStart w:id="63" w:name="_Toc231954691"/>
      <w:r w:rsidRPr="00AB1102">
        <w:t>Hệ quản trị cơ sở dữ liệu MySQL</w:t>
      </w:r>
      <w:bookmarkEnd w:id="63"/>
    </w:p>
    <w:p w14:paraId="65D9CA9E" w14:textId="2EF2DADE" w:rsidR="0044481F" w:rsidRPr="00AB1102" w:rsidRDefault="0044481F" w:rsidP="0044481F">
      <w:pPr>
        <w:spacing w:line="360" w:lineRule="auto"/>
        <w:ind w:firstLine="360"/>
      </w:pPr>
      <w:r w:rsidRPr="00AB1102">
        <w:t>MySQL đóng vai trò là cơ sở dữ liệu quan hệ trung tâm, chịu trách nhiệm lưu trữ và bảo đảm tính toàn vẹn dữ liệu cho toàn bộ hệ thống. Với đặc thù nghiệp vụ quản lý học phí cần tính toán chính xác và ràng buộc mối quan hệ chặt chẽ giữa học sinh, điểm danh và hóa đơn, MySQL giúp bảo đảm các nguyên tắc ACID của giao dịch, ngăn chặn các rủi ro sai lệch dữ liệu tài chính.</w:t>
      </w:r>
    </w:p>
    <w:p w14:paraId="12C4EB24" w14:textId="77777777" w:rsidR="00C718E8" w:rsidRDefault="00073148" w:rsidP="00C718E8">
      <w:pPr>
        <w:keepNext/>
        <w:spacing w:line="360" w:lineRule="auto"/>
        <w:ind w:firstLine="360"/>
        <w:jc w:val="center"/>
      </w:pPr>
      <w:r w:rsidRPr="00C718E8">
        <w:rPr>
          <w:noProof/>
          <w:bdr w:val="single" w:sz="4" w:space="0" w:color="auto"/>
        </w:rPr>
        <w:drawing>
          <wp:inline distT="0" distB="0" distL="0" distR="0" wp14:anchorId="1C6F9768" wp14:editId="4FDE1AA4">
            <wp:extent cx="3568700" cy="2005985"/>
            <wp:effectExtent l="0" t="0" r="0" b="0"/>
            <wp:docPr id="13343077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5112" cy="2020831"/>
                    </a:xfrm>
                    <a:prstGeom prst="rect">
                      <a:avLst/>
                    </a:prstGeom>
                    <a:noFill/>
                    <a:ln>
                      <a:noFill/>
                    </a:ln>
                  </pic:spPr>
                </pic:pic>
              </a:graphicData>
            </a:graphic>
          </wp:inline>
        </w:drawing>
      </w:r>
    </w:p>
    <w:p w14:paraId="09B77CA8" w14:textId="473B87FA" w:rsidR="00073148" w:rsidRPr="00C718E8" w:rsidRDefault="00C718E8" w:rsidP="00C718E8">
      <w:pPr>
        <w:pStyle w:val="Caption"/>
        <w:jc w:val="center"/>
        <w:rPr>
          <w:b/>
          <w:bCs/>
          <w:i w:val="0"/>
          <w:iCs w:val="0"/>
        </w:rPr>
      </w:pPr>
      <w:bookmarkStart w:id="64" w:name="_Toc232000119"/>
      <w:r w:rsidRPr="00C718E8">
        <w:rPr>
          <w:b/>
          <w:bCs/>
          <w:i w:val="0"/>
          <w:iCs w:val="0"/>
        </w:rPr>
        <w:t xml:space="preserve">Ảnh </w:t>
      </w:r>
      <w:r w:rsidRPr="00C718E8">
        <w:rPr>
          <w:b/>
          <w:bCs/>
          <w:i w:val="0"/>
          <w:iCs w:val="0"/>
        </w:rPr>
        <w:fldChar w:fldCharType="begin"/>
      </w:r>
      <w:r w:rsidRPr="00C718E8">
        <w:rPr>
          <w:b/>
          <w:bCs/>
          <w:i w:val="0"/>
          <w:iCs w:val="0"/>
        </w:rPr>
        <w:instrText xml:space="preserve"> SEQ Ảnh \* ARABIC </w:instrText>
      </w:r>
      <w:r w:rsidRPr="00C718E8">
        <w:rPr>
          <w:b/>
          <w:bCs/>
          <w:i w:val="0"/>
          <w:iCs w:val="0"/>
        </w:rPr>
        <w:fldChar w:fldCharType="separate"/>
      </w:r>
      <w:r w:rsidR="002064F3">
        <w:rPr>
          <w:b/>
          <w:bCs/>
          <w:i w:val="0"/>
          <w:iCs w:val="0"/>
          <w:noProof/>
        </w:rPr>
        <w:t>9</w:t>
      </w:r>
      <w:r w:rsidRPr="00C718E8">
        <w:rPr>
          <w:b/>
          <w:bCs/>
          <w:i w:val="0"/>
          <w:iCs w:val="0"/>
        </w:rPr>
        <w:fldChar w:fldCharType="end"/>
      </w:r>
      <w:r w:rsidRPr="00C718E8">
        <w:rPr>
          <w:b/>
          <w:bCs/>
          <w:i w:val="0"/>
          <w:iCs w:val="0"/>
        </w:rPr>
        <w:t>: MySQL</w:t>
      </w:r>
      <w:bookmarkEnd w:id="64"/>
    </w:p>
    <w:p w14:paraId="5D13A69B" w14:textId="433EE29F" w:rsidR="0044481F" w:rsidRPr="00AB1102" w:rsidRDefault="0044481F" w:rsidP="0044481F">
      <w:pPr>
        <w:pStyle w:val="Heading2"/>
      </w:pPr>
      <w:bookmarkStart w:id="65" w:name="_Toc231954692"/>
      <w:r w:rsidRPr="00AB1102">
        <w:t>Lớp ánh xạ đối tượng TypeORM</w:t>
      </w:r>
      <w:bookmarkEnd w:id="65"/>
    </w:p>
    <w:p w14:paraId="0B2003E1" w14:textId="3619A009" w:rsidR="00073148" w:rsidRPr="00AB1102" w:rsidRDefault="0044481F" w:rsidP="00073148">
      <w:pPr>
        <w:spacing w:line="360" w:lineRule="auto"/>
        <w:ind w:firstLine="360"/>
      </w:pPr>
      <w:r w:rsidRPr="00AB1102">
        <w:t xml:space="preserve">TypeORM được sử dụng để làm cầu nối trung gian giữa thực thể lập trình hướng đối tượng trong NestJS và các bảng vật lý trong MySQL. Công cụ này cho phép nhóm nghiên cứu tương tác với cơ sở dữ liệu thông qua mã nguồn TypeScript một cách an </w:t>
      </w:r>
      <w:r w:rsidRPr="00AB1102">
        <w:lastRenderedPageBreak/>
        <w:t>toàn. Trong dự án, TypeORM hỗ trợ quản trị giao dịch đa bảng và triển khai cơ chế khóa ghi dữ liệu để bảo vệ dữ liệu trước các tiến trình ghi song song.</w:t>
      </w:r>
    </w:p>
    <w:p w14:paraId="20D4C8B5" w14:textId="77777777" w:rsidR="00C718E8" w:rsidRDefault="00073148" w:rsidP="00C718E8">
      <w:pPr>
        <w:keepNext/>
        <w:spacing w:line="360" w:lineRule="auto"/>
        <w:ind w:firstLine="360"/>
        <w:jc w:val="center"/>
      </w:pPr>
      <w:r w:rsidRPr="00C718E8">
        <w:rPr>
          <w:noProof/>
          <w:bdr w:val="single" w:sz="4" w:space="0" w:color="auto"/>
        </w:rPr>
        <w:drawing>
          <wp:inline distT="0" distB="0" distL="0" distR="0" wp14:anchorId="5CEE19B8" wp14:editId="748978C8">
            <wp:extent cx="2578100" cy="1163320"/>
            <wp:effectExtent l="0" t="0" r="0" b="0"/>
            <wp:docPr id="12873421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092" cy="1168731"/>
                    </a:xfrm>
                    <a:prstGeom prst="rect">
                      <a:avLst/>
                    </a:prstGeom>
                    <a:noFill/>
                    <a:ln>
                      <a:noFill/>
                    </a:ln>
                  </pic:spPr>
                </pic:pic>
              </a:graphicData>
            </a:graphic>
          </wp:inline>
        </w:drawing>
      </w:r>
    </w:p>
    <w:p w14:paraId="4D1ECC78" w14:textId="3D8E70BD" w:rsidR="00073148" w:rsidRPr="00C718E8" w:rsidRDefault="00C718E8" w:rsidP="00C718E8">
      <w:pPr>
        <w:pStyle w:val="Caption"/>
        <w:jc w:val="center"/>
        <w:rPr>
          <w:b/>
          <w:bCs/>
          <w:i w:val="0"/>
          <w:iCs w:val="0"/>
          <w:sz w:val="24"/>
          <w:szCs w:val="24"/>
        </w:rPr>
      </w:pPr>
      <w:bookmarkStart w:id="66" w:name="_Toc232000120"/>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10</w:t>
      </w:r>
      <w:r w:rsidRPr="00C718E8">
        <w:rPr>
          <w:b/>
          <w:bCs/>
          <w:i w:val="0"/>
          <w:iCs w:val="0"/>
          <w:sz w:val="24"/>
          <w:szCs w:val="24"/>
        </w:rPr>
        <w:fldChar w:fldCharType="end"/>
      </w:r>
      <w:r w:rsidRPr="00C718E8">
        <w:rPr>
          <w:b/>
          <w:bCs/>
          <w:i w:val="0"/>
          <w:iCs w:val="0"/>
          <w:sz w:val="24"/>
          <w:szCs w:val="24"/>
        </w:rPr>
        <w:t>: TypeORM</w:t>
      </w:r>
      <w:bookmarkEnd w:id="66"/>
    </w:p>
    <w:p w14:paraId="6B538AF5" w14:textId="5BFC7F88" w:rsidR="00DB5418" w:rsidRPr="00AB1102" w:rsidRDefault="0044481F" w:rsidP="00F22B06">
      <w:pPr>
        <w:pStyle w:val="Heading2"/>
        <w:rPr>
          <w:bCs/>
        </w:rPr>
      </w:pPr>
      <w:bookmarkStart w:id="67" w:name="_Toc231954693"/>
      <w:r w:rsidRPr="00AB1102">
        <w:rPr>
          <w:bCs/>
        </w:rPr>
        <w:t>Kiến trúc kiểm thử tự động hóa BMAD</w:t>
      </w:r>
      <w:bookmarkEnd w:id="67"/>
    </w:p>
    <w:p w14:paraId="2F10B566" w14:textId="77777777" w:rsidR="0044481F" w:rsidRPr="00AB1102" w:rsidRDefault="0044481F" w:rsidP="0044481F">
      <w:pPr>
        <w:spacing w:line="360" w:lineRule="auto"/>
        <w:ind w:firstLine="720"/>
        <w:jc w:val="left"/>
        <w:rPr>
          <w:szCs w:val="26"/>
        </w:rPr>
      </w:pPr>
      <w:r w:rsidRPr="00AB1102">
        <w:rPr>
          <w:szCs w:val="26"/>
        </w:rPr>
        <w:t>BMAD Test Architecture là khung kiểm thử tự động được ứng dụng nhằm chuẩn hóa quy trình kiểm soát chất lượng (QA) của dự án. Khung kiểm thử hỗ trợ tự động hóa việc thiết kế kịch bản và chạy thử nghiệm tích hợp (Integration Test) cho các luồng xử lý Webhook ngân hàng và các kịch bản kiểm thử đầu cuối (E2E Test) trên giao diện người dùng, nâng cao tính ổn định của hệ thống trước khi triển khai.</w:t>
      </w:r>
    </w:p>
    <w:p w14:paraId="380EA09B" w14:textId="77777777" w:rsidR="00C718E8" w:rsidRDefault="00DB013F" w:rsidP="00C718E8">
      <w:pPr>
        <w:keepNext/>
        <w:spacing w:line="360" w:lineRule="auto"/>
        <w:ind w:firstLine="720"/>
        <w:jc w:val="center"/>
      </w:pPr>
      <w:r w:rsidRPr="00C718E8">
        <w:rPr>
          <w:noProof/>
          <w:szCs w:val="26"/>
          <w:bdr w:val="single" w:sz="4" w:space="0" w:color="auto"/>
        </w:rPr>
        <w:drawing>
          <wp:inline distT="0" distB="0" distL="0" distR="0" wp14:anchorId="6AA404A7" wp14:editId="2204E97F">
            <wp:extent cx="3251200" cy="1612900"/>
            <wp:effectExtent l="0" t="0" r="6350" b="6350"/>
            <wp:docPr id="545798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7464" cy="1640812"/>
                    </a:xfrm>
                    <a:prstGeom prst="rect">
                      <a:avLst/>
                    </a:prstGeom>
                    <a:noFill/>
                    <a:ln>
                      <a:noFill/>
                    </a:ln>
                  </pic:spPr>
                </pic:pic>
              </a:graphicData>
            </a:graphic>
          </wp:inline>
        </w:drawing>
      </w:r>
    </w:p>
    <w:p w14:paraId="411C14D5" w14:textId="11A84E32" w:rsidR="00DB013F" w:rsidRPr="00C718E8" w:rsidRDefault="00C718E8" w:rsidP="00C718E8">
      <w:pPr>
        <w:pStyle w:val="Caption"/>
        <w:jc w:val="center"/>
        <w:rPr>
          <w:b/>
          <w:bCs/>
          <w:i w:val="0"/>
          <w:iCs w:val="0"/>
          <w:szCs w:val="26"/>
        </w:rPr>
      </w:pPr>
      <w:bookmarkStart w:id="68" w:name="_Toc232000121"/>
      <w:r w:rsidRPr="00C718E8">
        <w:rPr>
          <w:b/>
          <w:bCs/>
          <w:i w:val="0"/>
          <w:iCs w:val="0"/>
        </w:rPr>
        <w:t xml:space="preserve">Ảnh </w:t>
      </w:r>
      <w:r w:rsidRPr="00C718E8">
        <w:rPr>
          <w:b/>
          <w:bCs/>
          <w:i w:val="0"/>
          <w:iCs w:val="0"/>
        </w:rPr>
        <w:fldChar w:fldCharType="begin"/>
      </w:r>
      <w:r w:rsidRPr="00C718E8">
        <w:rPr>
          <w:b/>
          <w:bCs/>
          <w:i w:val="0"/>
          <w:iCs w:val="0"/>
        </w:rPr>
        <w:instrText xml:space="preserve"> SEQ Ảnh \* ARABIC </w:instrText>
      </w:r>
      <w:r w:rsidRPr="00C718E8">
        <w:rPr>
          <w:b/>
          <w:bCs/>
          <w:i w:val="0"/>
          <w:iCs w:val="0"/>
        </w:rPr>
        <w:fldChar w:fldCharType="separate"/>
      </w:r>
      <w:r w:rsidR="002064F3">
        <w:rPr>
          <w:b/>
          <w:bCs/>
          <w:i w:val="0"/>
          <w:iCs w:val="0"/>
          <w:noProof/>
        </w:rPr>
        <w:t>11</w:t>
      </w:r>
      <w:r w:rsidRPr="00C718E8">
        <w:rPr>
          <w:b/>
          <w:bCs/>
          <w:i w:val="0"/>
          <w:iCs w:val="0"/>
        </w:rPr>
        <w:fldChar w:fldCharType="end"/>
      </w:r>
      <w:r w:rsidRPr="00C718E8">
        <w:rPr>
          <w:b/>
          <w:bCs/>
          <w:i w:val="0"/>
          <w:iCs w:val="0"/>
        </w:rPr>
        <w:t>: BMAD Method</w:t>
      </w:r>
      <w:bookmarkEnd w:id="68"/>
    </w:p>
    <w:p w14:paraId="49107B0E" w14:textId="7F2B3B3E" w:rsidR="0044481F" w:rsidRPr="00AB1102" w:rsidRDefault="00DB013F" w:rsidP="0044481F">
      <w:pPr>
        <w:pStyle w:val="Heading2"/>
      </w:pPr>
      <w:bookmarkStart w:id="69" w:name="_Toc231954694"/>
      <w:r w:rsidRPr="00AB1102">
        <w:t>Tác nhân trí tuệ nhân tạo Antigravity Agent</w:t>
      </w:r>
      <w:bookmarkEnd w:id="69"/>
    </w:p>
    <w:p w14:paraId="184DAEAA" w14:textId="01B48A88" w:rsidR="0044481F" w:rsidRPr="00AB1102" w:rsidRDefault="00DB013F" w:rsidP="0044481F">
      <w:pPr>
        <w:spacing w:line="360" w:lineRule="auto"/>
        <w:ind w:firstLine="360"/>
      </w:pPr>
      <w:r w:rsidRPr="00AB1102">
        <w:t>Antigravity là tác nhân AI đồng hành trong suốt vòng đời phát triển phần mềm (SDLC) của dự án. Tác nhân hỗ trợ lập trình viên tự động hóa các khâu đánh giá chất lượng mã nguồn (Code Review), phát hiện lỗi logic tiềm ẩn, tự động sinh dữ liệu mẫu để giả lập tải thực tế (Seed Data) và thiết lập ma trận liên vết chất lượng trước khi đóng gói sản phẩm.</w:t>
      </w:r>
    </w:p>
    <w:p w14:paraId="2880F103" w14:textId="77777777" w:rsidR="00C718E8" w:rsidRDefault="00DB013F" w:rsidP="00C718E8">
      <w:pPr>
        <w:keepNext/>
        <w:spacing w:line="360" w:lineRule="auto"/>
        <w:ind w:firstLine="360"/>
        <w:jc w:val="center"/>
      </w:pPr>
      <w:r w:rsidRPr="00C718E8">
        <w:rPr>
          <w:noProof/>
          <w:bdr w:val="single" w:sz="4" w:space="0" w:color="auto"/>
        </w:rPr>
        <w:drawing>
          <wp:inline distT="0" distB="0" distL="0" distR="0" wp14:anchorId="25ACF8AC" wp14:editId="12E62422">
            <wp:extent cx="3079750" cy="1271905"/>
            <wp:effectExtent l="0" t="0" r="6350" b="4445"/>
            <wp:docPr id="1243670144" name="Picture 17" descr="Google Antigravity là gì? Đặc điểm và cách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oogle Antigravity là gì? Đặc điểm và cách sử dụ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627" cy="1275984"/>
                    </a:xfrm>
                    <a:prstGeom prst="rect">
                      <a:avLst/>
                    </a:prstGeom>
                    <a:noFill/>
                    <a:ln>
                      <a:noFill/>
                    </a:ln>
                  </pic:spPr>
                </pic:pic>
              </a:graphicData>
            </a:graphic>
          </wp:inline>
        </w:drawing>
      </w:r>
    </w:p>
    <w:p w14:paraId="17D04526" w14:textId="0F070BB0" w:rsidR="0044481F" w:rsidRPr="00C718E8" w:rsidRDefault="00C718E8" w:rsidP="00C718E8">
      <w:pPr>
        <w:pStyle w:val="Caption"/>
        <w:jc w:val="center"/>
        <w:rPr>
          <w:b/>
          <w:bCs/>
          <w:i w:val="0"/>
          <w:iCs w:val="0"/>
          <w:sz w:val="24"/>
          <w:szCs w:val="24"/>
        </w:rPr>
      </w:pPr>
      <w:bookmarkStart w:id="70" w:name="_Toc232000122"/>
      <w:r w:rsidRPr="00C718E8">
        <w:rPr>
          <w:b/>
          <w:bCs/>
          <w:i w:val="0"/>
          <w:iCs w:val="0"/>
          <w:sz w:val="24"/>
          <w:szCs w:val="24"/>
        </w:rPr>
        <w:t xml:space="preserve">Ảnh </w:t>
      </w:r>
      <w:r w:rsidRPr="00C718E8">
        <w:rPr>
          <w:b/>
          <w:bCs/>
          <w:i w:val="0"/>
          <w:iCs w:val="0"/>
          <w:sz w:val="24"/>
          <w:szCs w:val="24"/>
        </w:rPr>
        <w:fldChar w:fldCharType="begin"/>
      </w:r>
      <w:r w:rsidRPr="00C718E8">
        <w:rPr>
          <w:b/>
          <w:bCs/>
          <w:i w:val="0"/>
          <w:iCs w:val="0"/>
          <w:sz w:val="24"/>
          <w:szCs w:val="24"/>
        </w:rPr>
        <w:instrText xml:space="preserve"> SEQ Ảnh \* ARABIC </w:instrText>
      </w:r>
      <w:r w:rsidRPr="00C718E8">
        <w:rPr>
          <w:b/>
          <w:bCs/>
          <w:i w:val="0"/>
          <w:iCs w:val="0"/>
          <w:sz w:val="24"/>
          <w:szCs w:val="24"/>
        </w:rPr>
        <w:fldChar w:fldCharType="separate"/>
      </w:r>
      <w:r w:rsidR="002064F3">
        <w:rPr>
          <w:b/>
          <w:bCs/>
          <w:i w:val="0"/>
          <w:iCs w:val="0"/>
          <w:noProof/>
          <w:sz w:val="24"/>
          <w:szCs w:val="24"/>
        </w:rPr>
        <w:t>12</w:t>
      </w:r>
      <w:r w:rsidRPr="00C718E8">
        <w:rPr>
          <w:b/>
          <w:bCs/>
          <w:i w:val="0"/>
          <w:iCs w:val="0"/>
          <w:sz w:val="24"/>
          <w:szCs w:val="24"/>
        </w:rPr>
        <w:fldChar w:fldCharType="end"/>
      </w:r>
      <w:r w:rsidRPr="00C718E8">
        <w:rPr>
          <w:b/>
          <w:bCs/>
          <w:i w:val="0"/>
          <w:iCs w:val="0"/>
          <w:sz w:val="24"/>
          <w:szCs w:val="24"/>
        </w:rPr>
        <w:t>: Google Antigravity</w:t>
      </w:r>
      <w:bookmarkEnd w:id="70"/>
      <w:r w:rsidR="0044481F" w:rsidRPr="00AB1102">
        <w:br w:type="page"/>
      </w:r>
    </w:p>
    <w:p w14:paraId="58472382" w14:textId="67A4D2A7" w:rsidR="0046204D" w:rsidRPr="00AB1102" w:rsidRDefault="003979BE" w:rsidP="00A13CAB">
      <w:pPr>
        <w:pStyle w:val="Heading1"/>
      </w:pPr>
      <w:bookmarkStart w:id="71" w:name="_Toc201687872"/>
      <w:bookmarkStart w:id="72" w:name="_Toc231954695"/>
      <w:r w:rsidRPr="00AB1102">
        <w:lastRenderedPageBreak/>
        <w:t>CHƯƠNG</w:t>
      </w:r>
      <w:r w:rsidR="00A13CAB" w:rsidRPr="00AB1102">
        <w:t xml:space="preserve"> V: MÔ TẢ GIẢI PHÁP</w:t>
      </w:r>
      <w:bookmarkEnd w:id="71"/>
      <w:bookmarkEnd w:id="72"/>
    </w:p>
    <w:p w14:paraId="3C2A046C" w14:textId="77777777" w:rsidR="00A13CAB" w:rsidRPr="00AB1102" w:rsidRDefault="00A13CAB">
      <w:pPr>
        <w:pStyle w:val="Heading2"/>
        <w:numPr>
          <w:ilvl w:val="0"/>
          <w:numId w:val="6"/>
        </w:numPr>
      </w:pPr>
      <w:bookmarkStart w:id="73" w:name="_Toc201687873"/>
      <w:bookmarkStart w:id="74" w:name="_Toc231954696"/>
      <w:r w:rsidRPr="00AB1102">
        <w:t>Cấu trúc chương trình</w:t>
      </w:r>
      <w:bookmarkEnd w:id="73"/>
      <w:bookmarkEnd w:id="74"/>
    </w:p>
    <w:p w14:paraId="070F0B99" w14:textId="11AF2D30" w:rsidR="005E7343" w:rsidRPr="00AB1102" w:rsidRDefault="00E735E3" w:rsidP="003D46C0">
      <w:pPr>
        <w:spacing w:line="360" w:lineRule="auto"/>
        <w:ind w:firstLine="360"/>
        <w:rPr>
          <w:szCs w:val="26"/>
        </w:rPr>
      </w:pPr>
      <w:r w:rsidRPr="00AB1102">
        <w:rPr>
          <w:szCs w:val="26"/>
        </w:rPr>
        <w:t>Giải pháp được thiết kế theo kiến trúc client-server nhằm tách biệt vai trò giữa giao diện hiển thị người dùng và quá trình xử lý, hạch toán dữ liệu phía máy chủ, đảm bảo tính mở rộng, linh hoạt và hiệu quả trong quá trình vận hành hệ thống quản lý mầm non.</w:t>
      </w:r>
    </w:p>
    <w:p w14:paraId="03616261" w14:textId="4B709AFD" w:rsidR="00A13CAB" w:rsidRPr="00AB1102" w:rsidRDefault="00A13CAB" w:rsidP="005E7343">
      <w:pPr>
        <w:pStyle w:val="Heading3"/>
      </w:pPr>
      <w:bookmarkStart w:id="75" w:name="_Toc201687874"/>
      <w:bookmarkStart w:id="76" w:name="_Toc231954697"/>
      <w:r w:rsidRPr="00AB1102">
        <w:t xml:space="preserve">Phía client – </w:t>
      </w:r>
      <w:bookmarkEnd w:id="75"/>
      <w:r w:rsidR="00E735E3" w:rsidRPr="00AB1102">
        <w:t>Ứng dụng Web ReactJS</w:t>
      </w:r>
      <w:bookmarkEnd w:id="76"/>
    </w:p>
    <w:p w14:paraId="38299613" w14:textId="77777777" w:rsidR="00E735E3" w:rsidRPr="00AB1102" w:rsidRDefault="00E735E3" w:rsidP="003D46C0">
      <w:pPr>
        <w:spacing w:line="360" w:lineRule="auto"/>
        <w:ind w:firstLine="720"/>
        <w:rPr>
          <w:szCs w:val="26"/>
        </w:rPr>
      </w:pPr>
      <w:r w:rsidRPr="00AB1102">
        <w:rPr>
          <w:szCs w:val="26"/>
        </w:rPr>
        <w:t>Thành phần phía client được hiện thực thông qua một ứng dụng trang đơn (Single Page Application - SPA) chạy trực tiếp trên trình duyệt của người dùng. Nhiệm vụ chính của ứng dụng client là cung cấp không gian tương tác trực quan cho các tác vụ nghiệp vụ, đồng thời gửi yêu cầu mạng và nhận kết quả đối soát dữ liệu học phí từ hệ thống máy chủ.</w:t>
      </w:r>
    </w:p>
    <w:p w14:paraId="2E6F267A" w14:textId="77777777" w:rsidR="00E735E3" w:rsidRPr="00AB1102" w:rsidRDefault="00E735E3" w:rsidP="003D46C0">
      <w:pPr>
        <w:spacing w:line="360" w:lineRule="auto"/>
        <w:ind w:firstLine="720"/>
        <w:rPr>
          <w:szCs w:val="26"/>
        </w:rPr>
      </w:pPr>
      <w:r w:rsidRPr="00AB1102">
        <w:rPr>
          <w:szCs w:val="26"/>
        </w:rPr>
        <w:t>Cấu trúc của ứng dụng phía client được tổ chức xoay quanh các thành phần chức năng quan trọng:</w:t>
      </w:r>
    </w:p>
    <w:p w14:paraId="7923EC69" w14:textId="4D4E8044" w:rsidR="00E735E3" w:rsidRPr="00AB1102" w:rsidRDefault="00E735E3">
      <w:pPr>
        <w:numPr>
          <w:ilvl w:val="0"/>
          <w:numId w:val="33"/>
        </w:numPr>
        <w:spacing w:line="360" w:lineRule="auto"/>
        <w:rPr>
          <w:szCs w:val="26"/>
        </w:rPr>
      </w:pPr>
      <w:r w:rsidRPr="00AB1102">
        <w:rPr>
          <w:b/>
          <w:bCs/>
          <w:szCs w:val="26"/>
        </w:rPr>
        <w:t>Tệp tin axiosClient.js</w:t>
      </w:r>
      <w:r w:rsidRPr="00AB1102">
        <w:rPr>
          <w:szCs w:val="26"/>
        </w:rPr>
        <w:t> đóng vai trò là cổng giao tiếp mạng tập trung, cấu hình các interceptors để tự động đính kèm mã định danh JWT vào tiêu đề (Header) của các yêu cầu gửi lên server.</w:t>
      </w:r>
    </w:p>
    <w:p w14:paraId="7FFC8C32" w14:textId="77777777" w:rsidR="00E07CA1" w:rsidRDefault="00A77C3E" w:rsidP="00E07CA1">
      <w:pPr>
        <w:keepNext/>
        <w:spacing w:line="360" w:lineRule="auto"/>
        <w:ind w:left="720"/>
        <w:jc w:val="center"/>
      </w:pPr>
      <w:r w:rsidRPr="00E07CA1">
        <w:rPr>
          <w:noProof/>
          <w:szCs w:val="26"/>
          <w:bdr w:val="single" w:sz="4" w:space="0" w:color="auto"/>
        </w:rPr>
        <w:drawing>
          <wp:inline distT="0" distB="0" distL="0" distR="0" wp14:anchorId="1F3CC33A" wp14:editId="77E01224">
            <wp:extent cx="4101000" cy="3683000"/>
            <wp:effectExtent l="0" t="0" r="0" b="0"/>
            <wp:docPr id="198663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2329" name=""/>
                    <pic:cNvPicPr/>
                  </pic:nvPicPr>
                  <pic:blipFill>
                    <a:blip r:embed="rId20"/>
                    <a:stretch>
                      <a:fillRect/>
                    </a:stretch>
                  </pic:blipFill>
                  <pic:spPr>
                    <a:xfrm>
                      <a:off x="0" y="0"/>
                      <a:ext cx="4132617" cy="3711395"/>
                    </a:xfrm>
                    <a:prstGeom prst="rect">
                      <a:avLst/>
                    </a:prstGeom>
                  </pic:spPr>
                </pic:pic>
              </a:graphicData>
            </a:graphic>
          </wp:inline>
        </w:drawing>
      </w:r>
    </w:p>
    <w:p w14:paraId="03727B71" w14:textId="132F4410" w:rsidR="00A77C3E" w:rsidRPr="00E07CA1" w:rsidRDefault="00E07CA1" w:rsidP="00E07CA1">
      <w:pPr>
        <w:pStyle w:val="Caption"/>
        <w:jc w:val="center"/>
        <w:rPr>
          <w:b/>
          <w:bCs/>
          <w:i w:val="0"/>
          <w:iCs w:val="0"/>
          <w:sz w:val="24"/>
          <w:szCs w:val="24"/>
        </w:rPr>
      </w:pPr>
      <w:bookmarkStart w:id="77" w:name="_Toc232000123"/>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13</w:t>
      </w:r>
      <w:r w:rsidRPr="00E07CA1">
        <w:rPr>
          <w:b/>
          <w:bCs/>
          <w:i w:val="0"/>
          <w:iCs w:val="0"/>
          <w:sz w:val="24"/>
          <w:szCs w:val="24"/>
        </w:rPr>
        <w:fldChar w:fldCharType="end"/>
      </w:r>
      <w:r w:rsidRPr="00E07CA1">
        <w:rPr>
          <w:b/>
          <w:bCs/>
          <w:i w:val="0"/>
          <w:iCs w:val="0"/>
          <w:sz w:val="24"/>
          <w:szCs w:val="24"/>
        </w:rPr>
        <w:t>: Tệp tin axiosClient.js</w:t>
      </w:r>
      <w:bookmarkEnd w:id="77"/>
    </w:p>
    <w:p w14:paraId="72316D08" w14:textId="77777777" w:rsidR="00E735E3" w:rsidRPr="00AB1102" w:rsidRDefault="00E735E3">
      <w:pPr>
        <w:numPr>
          <w:ilvl w:val="0"/>
          <w:numId w:val="33"/>
        </w:numPr>
        <w:spacing w:line="360" w:lineRule="auto"/>
        <w:rPr>
          <w:szCs w:val="26"/>
        </w:rPr>
      </w:pPr>
      <w:r w:rsidRPr="00AB1102">
        <w:rPr>
          <w:szCs w:val="26"/>
        </w:rPr>
        <w:lastRenderedPageBreak/>
        <w:t>Bộ quản lý ngữ cảnh </w:t>
      </w:r>
      <w:r w:rsidRPr="00AB1102">
        <w:rPr>
          <w:b/>
          <w:bCs/>
          <w:szCs w:val="26"/>
        </w:rPr>
        <w:t>AuthContext.jsx</w:t>
      </w:r>
      <w:r w:rsidRPr="00AB1102">
        <w:rPr>
          <w:szCs w:val="26"/>
        </w:rPr>
        <w:t> phụ trách duy trì trạng thái đăng nhập toàn cục, phân quyền người dùng và kiểm soát phiên làm việc trong bộ nhớ RAM của ứng dụng.</w:t>
      </w:r>
    </w:p>
    <w:p w14:paraId="154B4917" w14:textId="77777777" w:rsidR="00E07CA1" w:rsidRDefault="003D46C0" w:rsidP="00E07CA1">
      <w:pPr>
        <w:keepNext/>
        <w:spacing w:line="360" w:lineRule="auto"/>
        <w:ind w:left="720"/>
        <w:jc w:val="center"/>
      </w:pPr>
      <w:r w:rsidRPr="00E07CA1">
        <w:rPr>
          <w:noProof/>
          <w:szCs w:val="26"/>
          <w:bdr w:val="single" w:sz="4" w:space="0" w:color="auto"/>
        </w:rPr>
        <w:drawing>
          <wp:inline distT="0" distB="0" distL="0" distR="0" wp14:anchorId="31CC6C09" wp14:editId="6C5C143A">
            <wp:extent cx="3721069" cy="2863850"/>
            <wp:effectExtent l="0" t="0" r="0" b="0"/>
            <wp:docPr id="5081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78051" name=""/>
                    <pic:cNvPicPr/>
                  </pic:nvPicPr>
                  <pic:blipFill>
                    <a:blip r:embed="rId21"/>
                    <a:stretch>
                      <a:fillRect/>
                    </a:stretch>
                  </pic:blipFill>
                  <pic:spPr>
                    <a:xfrm>
                      <a:off x="0" y="0"/>
                      <a:ext cx="3741008" cy="2879196"/>
                    </a:xfrm>
                    <a:prstGeom prst="rect">
                      <a:avLst/>
                    </a:prstGeom>
                  </pic:spPr>
                </pic:pic>
              </a:graphicData>
            </a:graphic>
          </wp:inline>
        </w:drawing>
      </w:r>
    </w:p>
    <w:p w14:paraId="74DF8294" w14:textId="75B25B00" w:rsidR="003D46C0" w:rsidRPr="00E07CA1" w:rsidRDefault="00E07CA1" w:rsidP="00E07CA1">
      <w:pPr>
        <w:pStyle w:val="Caption"/>
        <w:jc w:val="center"/>
        <w:rPr>
          <w:b/>
          <w:bCs/>
          <w:i w:val="0"/>
          <w:iCs w:val="0"/>
          <w:sz w:val="24"/>
          <w:szCs w:val="24"/>
        </w:rPr>
      </w:pPr>
      <w:bookmarkStart w:id="78" w:name="_Toc232000124"/>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14</w:t>
      </w:r>
      <w:r w:rsidRPr="00E07CA1">
        <w:rPr>
          <w:b/>
          <w:bCs/>
          <w:i w:val="0"/>
          <w:iCs w:val="0"/>
          <w:sz w:val="24"/>
          <w:szCs w:val="24"/>
        </w:rPr>
        <w:fldChar w:fldCharType="end"/>
      </w:r>
      <w:r w:rsidRPr="00E07CA1">
        <w:rPr>
          <w:b/>
          <w:bCs/>
          <w:i w:val="0"/>
          <w:iCs w:val="0"/>
          <w:sz w:val="24"/>
          <w:szCs w:val="24"/>
        </w:rPr>
        <w:t>: Tệp tin AuthContext.jsx</w:t>
      </w:r>
      <w:bookmarkEnd w:id="78"/>
    </w:p>
    <w:p w14:paraId="35F21FBD" w14:textId="3D78D4B4" w:rsidR="003D46C0" w:rsidRPr="00AB1102" w:rsidRDefault="00E735E3">
      <w:pPr>
        <w:numPr>
          <w:ilvl w:val="0"/>
          <w:numId w:val="33"/>
        </w:numPr>
        <w:spacing w:line="360" w:lineRule="auto"/>
        <w:ind w:right="240"/>
        <w:rPr>
          <w:szCs w:val="26"/>
        </w:rPr>
      </w:pPr>
      <w:r w:rsidRPr="00AB1102">
        <w:rPr>
          <w:b/>
          <w:bCs/>
          <w:szCs w:val="26"/>
        </w:rPr>
        <w:t>Thư mục layouts</w:t>
      </w:r>
      <w:r w:rsidR="003D46C0" w:rsidRPr="00AB1102">
        <w:rPr>
          <w:b/>
          <w:bCs/>
          <w:szCs w:val="26"/>
        </w:rPr>
        <w:t xml:space="preserve"> </w:t>
      </w:r>
      <w:r w:rsidRPr="00AB1102">
        <w:rPr>
          <w:szCs w:val="26"/>
        </w:rPr>
        <w:t>chứa các bộ khung giao diện chuẩn hóa bao gồm </w:t>
      </w:r>
      <w:r w:rsidRPr="00AB1102">
        <w:rPr>
          <w:b/>
          <w:bCs/>
          <w:szCs w:val="26"/>
        </w:rPr>
        <w:t>AdminLayout.jsx, TeacherLayout.jsx, và ParentLayout.js</w:t>
      </w:r>
      <w:r w:rsidRPr="00AB1102">
        <w:rPr>
          <w:szCs w:val="26"/>
        </w:rPr>
        <w:t>x để</w:t>
      </w:r>
      <w:r w:rsidR="003D46C0" w:rsidRPr="00AB1102">
        <w:rPr>
          <w:szCs w:val="26"/>
        </w:rPr>
        <w:t xml:space="preserve"> làm giúp</w:t>
      </w:r>
      <w:r w:rsidRPr="00AB1102">
        <w:rPr>
          <w:szCs w:val="26"/>
        </w:rPr>
        <w:t xml:space="preserve"> định hình không gian làm việc chuyên biệt theo ma trận phân quyền của từng nhóm người dùng.</w:t>
      </w:r>
    </w:p>
    <w:p w14:paraId="5B9DD944" w14:textId="77777777" w:rsidR="00E07CA1" w:rsidRDefault="003D46C0" w:rsidP="00E07CA1">
      <w:pPr>
        <w:keepNext/>
        <w:spacing w:line="360" w:lineRule="auto"/>
        <w:ind w:left="720"/>
        <w:jc w:val="center"/>
      </w:pPr>
      <w:r w:rsidRPr="00E07CA1">
        <w:rPr>
          <w:noProof/>
          <w:szCs w:val="26"/>
          <w:bdr w:val="single" w:sz="4" w:space="0" w:color="auto"/>
        </w:rPr>
        <w:drawing>
          <wp:inline distT="0" distB="0" distL="0" distR="0" wp14:anchorId="30C056BD" wp14:editId="5DCC51FF">
            <wp:extent cx="2844946" cy="819192"/>
            <wp:effectExtent l="0" t="0" r="0" b="0"/>
            <wp:docPr id="1794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010" name=""/>
                    <pic:cNvPicPr/>
                  </pic:nvPicPr>
                  <pic:blipFill>
                    <a:blip r:embed="rId22"/>
                    <a:stretch>
                      <a:fillRect/>
                    </a:stretch>
                  </pic:blipFill>
                  <pic:spPr>
                    <a:xfrm>
                      <a:off x="0" y="0"/>
                      <a:ext cx="2844946" cy="819192"/>
                    </a:xfrm>
                    <a:prstGeom prst="rect">
                      <a:avLst/>
                    </a:prstGeom>
                  </pic:spPr>
                </pic:pic>
              </a:graphicData>
            </a:graphic>
          </wp:inline>
        </w:drawing>
      </w:r>
    </w:p>
    <w:p w14:paraId="6D30B388" w14:textId="5BBC72B9" w:rsidR="00E735E3" w:rsidRPr="00E07CA1" w:rsidRDefault="00E07CA1" w:rsidP="00E07CA1">
      <w:pPr>
        <w:pStyle w:val="Caption"/>
        <w:jc w:val="center"/>
        <w:rPr>
          <w:b/>
          <w:bCs/>
          <w:i w:val="0"/>
          <w:iCs w:val="0"/>
          <w:sz w:val="24"/>
          <w:szCs w:val="24"/>
        </w:rPr>
      </w:pPr>
      <w:bookmarkStart w:id="79" w:name="_Toc232000125"/>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15</w:t>
      </w:r>
      <w:r w:rsidRPr="00E07CA1">
        <w:rPr>
          <w:b/>
          <w:bCs/>
          <w:i w:val="0"/>
          <w:iCs w:val="0"/>
          <w:sz w:val="24"/>
          <w:szCs w:val="24"/>
        </w:rPr>
        <w:fldChar w:fldCharType="end"/>
      </w:r>
      <w:r w:rsidRPr="00E07CA1">
        <w:rPr>
          <w:b/>
          <w:bCs/>
          <w:i w:val="0"/>
          <w:iCs w:val="0"/>
          <w:sz w:val="24"/>
          <w:szCs w:val="24"/>
        </w:rPr>
        <w:t>: Thư mục layouts</w:t>
      </w:r>
      <w:bookmarkEnd w:id="79"/>
    </w:p>
    <w:p w14:paraId="7F836920" w14:textId="7BFDF4B8" w:rsidR="003D46C0" w:rsidRPr="00AB1102" w:rsidRDefault="00E735E3">
      <w:pPr>
        <w:numPr>
          <w:ilvl w:val="0"/>
          <w:numId w:val="33"/>
        </w:numPr>
        <w:spacing w:line="360" w:lineRule="auto"/>
        <w:rPr>
          <w:szCs w:val="26"/>
        </w:rPr>
      </w:pPr>
      <w:r w:rsidRPr="00AB1102">
        <w:rPr>
          <w:b/>
          <w:bCs/>
          <w:szCs w:val="26"/>
        </w:rPr>
        <w:t>Thư mục pages/</w:t>
      </w:r>
      <w:r w:rsidRPr="00AB1102">
        <w:rPr>
          <w:szCs w:val="26"/>
        </w:rPr>
        <w:t> quản lý toàn bộ các giao diện nghiệp vụ thực tế; trong đó, màn hình </w:t>
      </w:r>
      <w:r w:rsidRPr="00AB1102">
        <w:rPr>
          <w:b/>
          <w:bCs/>
          <w:szCs w:val="26"/>
        </w:rPr>
        <w:t>FinanceManagement.jsx</w:t>
      </w:r>
      <w:r w:rsidRPr="00AB1102">
        <w:rPr>
          <w:szCs w:val="26"/>
        </w:rPr>
        <w:t> chịu trách nhiệm kết xuất lưới dữ liệu đối soát học phí của quản trị viên, và </w:t>
      </w:r>
      <w:r w:rsidRPr="00AB1102">
        <w:rPr>
          <w:b/>
          <w:bCs/>
          <w:szCs w:val="26"/>
        </w:rPr>
        <w:t>ParentInvoices.jsx</w:t>
      </w:r>
      <w:r w:rsidRPr="00AB1102">
        <w:rPr>
          <w:szCs w:val="26"/>
        </w:rPr>
        <w:t> hỗ trợ phụ huynh theo dõi chi tiết công nợ và tự động vẽ mã VietQR động trực tiếp tại phía máy khách.</w:t>
      </w:r>
    </w:p>
    <w:p w14:paraId="5EED9E25" w14:textId="055D6B58" w:rsidR="003D46C0" w:rsidRPr="00AB1102" w:rsidRDefault="003D46C0" w:rsidP="003D46C0">
      <w:pPr>
        <w:spacing w:line="360" w:lineRule="auto"/>
        <w:ind w:left="720"/>
        <w:jc w:val="center"/>
        <w:rPr>
          <w:szCs w:val="26"/>
        </w:rPr>
      </w:pPr>
    </w:p>
    <w:p w14:paraId="0285BDF8" w14:textId="6D338B84" w:rsidR="00A13CAB" w:rsidRPr="00AB1102" w:rsidRDefault="00A13CAB" w:rsidP="00436B23">
      <w:pPr>
        <w:pStyle w:val="Heading3"/>
      </w:pPr>
      <w:bookmarkStart w:id="80" w:name="_Toc201687875"/>
      <w:bookmarkStart w:id="81" w:name="_Toc231954698"/>
      <w:r w:rsidRPr="00AB1102">
        <w:t xml:space="preserve">Phía server – Hệ thống </w:t>
      </w:r>
      <w:bookmarkEnd w:id="80"/>
      <w:r w:rsidR="00E735E3" w:rsidRPr="00AB1102">
        <w:t>vi dịch vụ NestJS</w:t>
      </w:r>
      <w:bookmarkEnd w:id="81"/>
    </w:p>
    <w:p w14:paraId="74F0F445" w14:textId="77777777" w:rsidR="00E735E3" w:rsidRPr="00AB1102" w:rsidRDefault="00E735E3" w:rsidP="00C0254C">
      <w:pPr>
        <w:spacing w:line="360" w:lineRule="auto"/>
        <w:ind w:firstLine="720"/>
        <w:rPr>
          <w:szCs w:val="26"/>
        </w:rPr>
      </w:pPr>
      <w:r w:rsidRPr="00AB1102">
        <w:rPr>
          <w:szCs w:val="26"/>
        </w:rPr>
        <w:t xml:space="preserve">Hệ thống phía server được phát triển trên mô hình không gian đa dịch vụ (Monorepo Workspace) sử dụng framework NestJS và ngôn ngữ TypeScript nhằm thực thi các tác vụ xử lý tính toán, đối soát tự động và lưu trữ dữ liệu an toàn. Máy chủ hoạt </w:t>
      </w:r>
      <w:r w:rsidRPr="00AB1102">
        <w:rPr>
          <w:szCs w:val="26"/>
        </w:rPr>
        <w:lastRenderedPageBreak/>
        <w:t>động như một API Gateway điều phối trung gian, tiếp nhận các yêu cầu HTTP từ giao diện client và định tuyến xuống các dịch vụ chuyên biệt chạy trên nền tảng truyền tin TCP nội bộ.</w:t>
      </w:r>
    </w:p>
    <w:p w14:paraId="5AD7FB1E" w14:textId="77777777" w:rsidR="00E735E3" w:rsidRPr="00AB1102" w:rsidRDefault="00E735E3" w:rsidP="00C0254C">
      <w:pPr>
        <w:spacing w:line="360" w:lineRule="auto"/>
        <w:ind w:firstLine="720"/>
        <w:rPr>
          <w:szCs w:val="26"/>
        </w:rPr>
      </w:pPr>
      <w:r w:rsidRPr="00AB1102">
        <w:rPr>
          <w:szCs w:val="26"/>
        </w:rPr>
        <w:t>Cấu trúc dịch vụ phía server được phân tách thành các module chức năng độc lập:</w:t>
      </w:r>
    </w:p>
    <w:p w14:paraId="2AC99813" w14:textId="77777777" w:rsidR="00E735E3" w:rsidRPr="00AB1102" w:rsidRDefault="00E735E3">
      <w:pPr>
        <w:numPr>
          <w:ilvl w:val="0"/>
          <w:numId w:val="34"/>
        </w:numPr>
        <w:spacing w:line="360" w:lineRule="auto"/>
        <w:rPr>
          <w:szCs w:val="26"/>
        </w:rPr>
      </w:pPr>
      <w:r w:rsidRPr="00AB1102">
        <w:rPr>
          <w:szCs w:val="26"/>
        </w:rPr>
        <w:t>Dịch vụ </w:t>
      </w:r>
      <w:r w:rsidRPr="00AB1102">
        <w:rPr>
          <w:b/>
          <w:bCs/>
          <w:szCs w:val="26"/>
        </w:rPr>
        <w:t>api-gateway</w:t>
      </w:r>
      <w:r w:rsidRPr="00AB1102">
        <w:rPr>
          <w:szCs w:val="26"/>
        </w:rPr>
        <w:t> tiếp nhận yêu cầu từ client, thực thi xác thực bằng tệp mã hóa chiến lược </w:t>
      </w:r>
      <w:r w:rsidRPr="00AB1102">
        <w:rPr>
          <w:b/>
          <w:bCs/>
          <w:szCs w:val="26"/>
        </w:rPr>
        <w:t>auth/jwt.strategy.ts</w:t>
      </w:r>
      <w:r w:rsidRPr="00AB1102">
        <w:rPr>
          <w:szCs w:val="26"/>
        </w:rPr>
        <w:t> và chuyển tiếp thông điệp xuống các dịch vụ bên dưới.</w:t>
      </w:r>
    </w:p>
    <w:p w14:paraId="6D1ECCDF" w14:textId="77777777" w:rsidR="00E07CA1" w:rsidRDefault="00C0254C" w:rsidP="00E07CA1">
      <w:pPr>
        <w:keepNext/>
        <w:spacing w:line="360" w:lineRule="auto"/>
        <w:ind w:left="720"/>
        <w:jc w:val="center"/>
      </w:pPr>
      <w:r w:rsidRPr="00E07CA1">
        <w:rPr>
          <w:noProof/>
          <w:szCs w:val="26"/>
          <w:bdr w:val="single" w:sz="4" w:space="0" w:color="auto"/>
        </w:rPr>
        <w:drawing>
          <wp:inline distT="0" distB="0" distL="0" distR="0" wp14:anchorId="3F0CF820" wp14:editId="1FCDAAB1">
            <wp:extent cx="4054971" cy="2430684"/>
            <wp:effectExtent l="0" t="0" r="3175" b="8255"/>
            <wp:docPr id="18234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0946" name=""/>
                    <pic:cNvPicPr/>
                  </pic:nvPicPr>
                  <pic:blipFill>
                    <a:blip r:embed="rId23"/>
                    <a:stretch>
                      <a:fillRect/>
                    </a:stretch>
                  </pic:blipFill>
                  <pic:spPr>
                    <a:xfrm>
                      <a:off x="0" y="0"/>
                      <a:ext cx="4080761" cy="2446143"/>
                    </a:xfrm>
                    <a:prstGeom prst="rect">
                      <a:avLst/>
                    </a:prstGeom>
                  </pic:spPr>
                </pic:pic>
              </a:graphicData>
            </a:graphic>
          </wp:inline>
        </w:drawing>
      </w:r>
    </w:p>
    <w:p w14:paraId="28239D8F" w14:textId="6577465D" w:rsidR="00C0254C" w:rsidRPr="00E07CA1" w:rsidRDefault="00E07CA1" w:rsidP="00E07CA1">
      <w:pPr>
        <w:pStyle w:val="Caption"/>
        <w:jc w:val="center"/>
        <w:rPr>
          <w:b/>
          <w:bCs/>
          <w:i w:val="0"/>
          <w:iCs w:val="0"/>
          <w:sz w:val="24"/>
          <w:szCs w:val="24"/>
        </w:rPr>
      </w:pPr>
      <w:bookmarkStart w:id="82" w:name="_Toc232000126"/>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16</w:t>
      </w:r>
      <w:r w:rsidRPr="00E07CA1">
        <w:rPr>
          <w:b/>
          <w:bCs/>
          <w:i w:val="0"/>
          <w:iCs w:val="0"/>
          <w:sz w:val="24"/>
          <w:szCs w:val="24"/>
        </w:rPr>
        <w:fldChar w:fldCharType="end"/>
      </w:r>
      <w:r w:rsidRPr="00E07CA1">
        <w:rPr>
          <w:b/>
          <w:bCs/>
          <w:i w:val="0"/>
          <w:iCs w:val="0"/>
          <w:sz w:val="24"/>
          <w:szCs w:val="24"/>
        </w:rPr>
        <w:t>: tệp tin jwt.strategy.ts</w:t>
      </w:r>
      <w:bookmarkEnd w:id="82"/>
    </w:p>
    <w:p w14:paraId="12DBD324" w14:textId="77777777" w:rsidR="00E735E3" w:rsidRPr="00AB1102" w:rsidRDefault="00E735E3">
      <w:pPr>
        <w:numPr>
          <w:ilvl w:val="0"/>
          <w:numId w:val="34"/>
        </w:numPr>
        <w:spacing w:line="360" w:lineRule="auto"/>
        <w:jc w:val="left"/>
        <w:rPr>
          <w:szCs w:val="26"/>
        </w:rPr>
      </w:pPr>
      <w:r w:rsidRPr="00AB1102">
        <w:rPr>
          <w:b/>
          <w:bCs/>
          <w:szCs w:val="26"/>
        </w:rPr>
        <w:t>Dịch vụ auth-service</w:t>
      </w:r>
      <w:r w:rsidRPr="00AB1102">
        <w:rPr>
          <w:szCs w:val="26"/>
        </w:rPr>
        <w:t> quản lý tài khoản người dùng và cấp phát mã token an toàn dựa trên định nghĩa thực thể tài khoản tại </w:t>
      </w:r>
      <w:r w:rsidRPr="00AB1102">
        <w:rPr>
          <w:b/>
          <w:bCs/>
          <w:szCs w:val="26"/>
        </w:rPr>
        <w:t>user.entity.ts</w:t>
      </w:r>
      <w:r w:rsidRPr="00AB1102">
        <w:rPr>
          <w:szCs w:val="26"/>
        </w:rPr>
        <w:t>.</w:t>
      </w:r>
    </w:p>
    <w:p w14:paraId="0DBEEE59" w14:textId="77777777" w:rsidR="00E07CA1" w:rsidRDefault="000463B7" w:rsidP="00E07CA1">
      <w:pPr>
        <w:keepNext/>
        <w:spacing w:line="360" w:lineRule="auto"/>
        <w:ind w:left="720"/>
        <w:jc w:val="center"/>
      </w:pPr>
      <w:r w:rsidRPr="00E07CA1">
        <w:rPr>
          <w:noProof/>
          <w:szCs w:val="26"/>
          <w:bdr w:val="single" w:sz="4" w:space="0" w:color="auto"/>
        </w:rPr>
        <w:drawing>
          <wp:inline distT="0" distB="0" distL="0" distR="0" wp14:anchorId="47CE2E9D" wp14:editId="18DA9527">
            <wp:extent cx="3333509" cy="2754972"/>
            <wp:effectExtent l="0" t="0" r="635" b="7620"/>
            <wp:docPr id="8249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5186" name=""/>
                    <pic:cNvPicPr/>
                  </pic:nvPicPr>
                  <pic:blipFill>
                    <a:blip r:embed="rId24"/>
                    <a:stretch>
                      <a:fillRect/>
                    </a:stretch>
                  </pic:blipFill>
                  <pic:spPr>
                    <a:xfrm>
                      <a:off x="0" y="0"/>
                      <a:ext cx="3374433" cy="2788793"/>
                    </a:xfrm>
                    <a:prstGeom prst="rect">
                      <a:avLst/>
                    </a:prstGeom>
                  </pic:spPr>
                </pic:pic>
              </a:graphicData>
            </a:graphic>
          </wp:inline>
        </w:drawing>
      </w:r>
    </w:p>
    <w:p w14:paraId="217118A8" w14:textId="273962C7" w:rsidR="000463B7" w:rsidRPr="00E07CA1" w:rsidRDefault="00E07CA1" w:rsidP="00E07CA1">
      <w:pPr>
        <w:pStyle w:val="Caption"/>
        <w:jc w:val="center"/>
        <w:rPr>
          <w:b/>
          <w:bCs/>
          <w:i w:val="0"/>
          <w:iCs w:val="0"/>
          <w:sz w:val="24"/>
          <w:szCs w:val="24"/>
        </w:rPr>
      </w:pPr>
      <w:bookmarkStart w:id="83" w:name="_Toc232000127"/>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17</w:t>
      </w:r>
      <w:r w:rsidRPr="00E07CA1">
        <w:rPr>
          <w:b/>
          <w:bCs/>
          <w:i w:val="0"/>
          <w:iCs w:val="0"/>
          <w:sz w:val="24"/>
          <w:szCs w:val="24"/>
        </w:rPr>
        <w:fldChar w:fldCharType="end"/>
      </w:r>
      <w:r w:rsidRPr="00E07CA1">
        <w:rPr>
          <w:b/>
          <w:bCs/>
          <w:i w:val="0"/>
          <w:iCs w:val="0"/>
          <w:sz w:val="24"/>
          <w:szCs w:val="24"/>
        </w:rPr>
        <w:t>: Tệp tin user.entity.ts</w:t>
      </w:r>
      <w:bookmarkEnd w:id="83"/>
    </w:p>
    <w:p w14:paraId="71B15DE2" w14:textId="77777777" w:rsidR="000463B7" w:rsidRPr="00AB1102" w:rsidRDefault="000463B7">
      <w:pPr>
        <w:jc w:val="left"/>
        <w:rPr>
          <w:szCs w:val="26"/>
        </w:rPr>
      </w:pPr>
      <w:r w:rsidRPr="00AB1102">
        <w:rPr>
          <w:szCs w:val="26"/>
        </w:rPr>
        <w:br w:type="page"/>
      </w:r>
    </w:p>
    <w:p w14:paraId="163FD570" w14:textId="706A8BF3" w:rsidR="00E735E3" w:rsidRPr="00AB1102" w:rsidRDefault="00E735E3">
      <w:pPr>
        <w:numPr>
          <w:ilvl w:val="0"/>
          <w:numId w:val="34"/>
        </w:numPr>
        <w:spacing w:line="360" w:lineRule="auto"/>
        <w:rPr>
          <w:szCs w:val="26"/>
        </w:rPr>
      </w:pPr>
      <w:r w:rsidRPr="00AB1102">
        <w:rPr>
          <w:szCs w:val="26"/>
        </w:rPr>
        <w:lastRenderedPageBreak/>
        <w:t>Dịch vụ nghiệp vụ lõi </w:t>
      </w:r>
      <w:r w:rsidRPr="00AB1102">
        <w:rPr>
          <w:b/>
          <w:bCs/>
          <w:szCs w:val="26"/>
        </w:rPr>
        <w:t>academic-service</w:t>
      </w:r>
      <w:r w:rsidRPr="00AB1102">
        <w:rPr>
          <w:szCs w:val="26"/>
        </w:rPr>
        <w:t> chịu trách nhiệm hạch toán tài chính chính thông qua bộ ba tệp tin: academic-service.controller.ts tiếp nhận chỉ thị truyền tin, </w:t>
      </w:r>
      <w:r w:rsidRPr="00AB1102">
        <w:rPr>
          <w:b/>
          <w:bCs/>
          <w:szCs w:val="26"/>
        </w:rPr>
        <w:t>academic-service.service.ts</w:t>
      </w:r>
      <w:r w:rsidRPr="00AB1102">
        <w:rPr>
          <w:szCs w:val="26"/>
        </w:rPr>
        <w:t> thực thi các thuật toán bù trừ học phí dưới dạng giao dịch an toàn, và </w:t>
      </w:r>
      <w:r w:rsidRPr="00AB1102">
        <w:rPr>
          <w:b/>
          <w:bCs/>
          <w:szCs w:val="26"/>
        </w:rPr>
        <w:t>invoice-cron.service.ts</w:t>
      </w:r>
      <w:r w:rsidRPr="00AB1102">
        <w:rPr>
          <w:szCs w:val="26"/>
        </w:rPr>
        <w:t> đóng vai trò là dịch vụ chạy ngầm để quét và cập nhật trạng thái nợ quá hạn.</w:t>
      </w:r>
    </w:p>
    <w:p w14:paraId="528354BB" w14:textId="77777777" w:rsidR="00E07CA1" w:rsidRDefault="003B624E" w:rsidP="00E07CA1">
      <w:pPr>
        <w:keepNext/>
        <w:spacing w:line="360" w:lineRule="auto"/>
        <w:ind w:left="720"/>
        <w:jc w:val="center"/>
      </w:pPr>
      <w:r w:rsidRPr="00E07CA1">
        <w:rPr>
          <w:noProof/>
          <w:szCs w:val="26"/>
          <w:bdr w:val="single" w:sz="4" w:space="0" w:color="auto"/>
        </w:rPr>
        <w:drawing>
          <wp:inline distT="0" distB="0" distL="0" distR="0" wp14:anchorId="289A6197" wp14:editId="782824E6">
            <wp:extent cx="3026780" cy="3161207"/>
            <wp:effectExtent l="0" t="0" r="2540" b="1270"/>
            <wp:docPr id="90369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2691" name=""/>
                    <pic:cNvPicPr/>
                  </pic:nvPicPr>
                  <pic:blipFill>
                    <a:blip r:embed="rId25"/>
                    <a:stretch>
                      <a:fillRect/>
                    </a:stretch>
                  </pic:blipFill>
                  <pic:spPr>
                    <a:xfrm>
                      <a:off x="0" y="0"/>
                      <a:ext cx="3037792" cy="3172708"/>
                    </a:xfrm>
                    <a:prstGeom prst="rect">
                      <a:avLst/>
                    </a:prstGeom>
                  </pic:spPr>
                </pic:pic>
              </a:graphicData>
            </a:graphic>
          </wp:inline>
        </w:drawing>
      </w:r>
    </w:p>
    <w:p w14:paraId="71DB9399" w14:textId="5B6937FF" w:rsidR="003B624E" w:rsidRPr="00E07CA1" w:rsidRDefault="00E07CA1" w:rsidP="00E07CA1">
      <w:pPr>
        <w:pStyle w:val="Caption"/>
        <w:jc w:val="center"/>
        <w:rPr>
          <w:b/>
          <w:bCs/>
          <w:i w:val="0"/>
          <w:iCs w:val="0"/>
          <w:sz w:val="24"/>
          <w:szCs w:val="24"/>
        </w:rPr>
      </w:pPr>
      <w:bookmarkStart w:id="84" w:name="_Toc232000128"/>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18</w:t>
      </w:r>
      <w:r w:rsidRPr="00E07CA1">
        <w:rPr>
          <w:b/>
          <w:bCs/>
          <w:i w:val="0"/>
          <w:iCs w:val="0"/>
          <w:sz w:val="24"/>
          <w:szCs w:val="24"/>
        </w:rPr>
        <w:fldChar w:fldCharType="end"/>
      </w:r>
      <w:r w:rsidRPr="00E07CA1">
        <w:rPr>
          <w:b/>
          <w:bCs/>
          <w:i w:val="0"/>
          <w:iCs w:val="0"/>
          <w:sz w:val="24"/>
          <w:szCs w:val="24"/>
        </w:rPr>
        <w:t xml:space="preserve">: </w:t>
      </w:r>
      <w:r>
        <w:rPr>
          <w:b/>
          <w:bCs/>
          <w:i w:val="0"/>
          <w:iCs w:val="0"/>
          <w:sz w:val="24"/>
          <w:szCs w:val="24"/>
        </w:rPr>
        <w:t xml:space="preserve">Tệp tin </w:t>
      </w:r>
      <w:r w:rsidRPr="00E07CA1">
        <w:rPr>
          <w:b/>
          <w:bCs/>
          <w:i w:val="0"/>
          <w:iCs w:val="0"/>
          <w:sz w:val="24"/>
          <w:szCs w:val="24"/>
        </w:rPr>
        <w:t>academic-service.service.ts</w:t>
      </w:r>
      <w:bookmarkEnd w:id="84"/>
    </w:p>
    <w:p w14:paraId="5BEA2EB7" w14:textId="0B28DD0D" w:rsidR="00436B23" w:rsidRPr="00AB1102" w:rsidRDefault="00E735E3">
      <w:pPr>
        <w:numPr>
          <w:ilvl w:val="0"/>
          <w:numId w:val="34"/>
        </w:numPr>
        <w:spacing w:line="360" w:lineRule="auto"/>
        <w:rPr>
          <w:szCs w:val="26"/>
        </w:rPr>
      </w:pPr>
      <w:r w:rsidRPr="00AB1102">
        <w:rPr>
          <w:szCs w:val="26"/>
        </w:rPr>
        <w:t>Dịch vụ </w:t>
      </w:r>
      <w:r w:rsidRPr="00AB1102">
        <w:rPr>
          <w:b/>
          <w:bCs/>
          <w:szCs w:val="26"/>
        </w:rPr>
        <w:t>health-service</w:t>
      </w:r>
      <w:r w:rsidRPr="00AB1102">
        <w:rPr>
          <w:szCs w:val="26"/>
        </w:rPr>
        <w:t> xử lý các nhật ký theo dõi thể chất và báo cáo y tế mầm non độc lập với luồng tài chính nhằm đảm bảo tính cô lập lỗi của hệ thống.</w:t>
      </w:r>
    </w:p>
    <w:p w14:paraId="284A376F" w14:textId="77777777" w:rsidR="00E07CA1" w:rsidRDefault="00823BFE" w:rsidP="00E07CA1">
      <w:pPr>
        <w:keepNext/>
        <w:spacing w:line="360" w:lineRule="auto"/>
        <w:ind w:left="720"/>
        <w:jc w:val="center"/>
      </w:pPr>
      <w:r w:rsidRPr="00AB1102">
        <w:rPr>
          <w:noProof/>
          <w:szCs w:val="26"/>
        </w:rPr>
        <w:drawing>
          <wp:inline distT="0" distB="0" distL="0" distR="0" wp14:anchorId="283773C6" wp14:editId="7CD4773D">
            <wp:extent cx="2953530" cy="3044141"/>
            <wp:effectExtent l="0" t="0" r="0" b="4445"/>
            <wp:docPr id="13831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9010" name=""/>
                    <pic:cNvPicPr/>
                  </pic:nvPicPr>
                  <pic:blipFill>
                    <a:blip r:embed="rId26"/>
                    <a:stretch>
                      <a:fillRect/>
                    </a:stretch>
                  </pic:blipFill>
                  <pic:spPr>
                    <a:xfrm>
                      <a:off x="0" y="0"/>
                      <a:ext cx="2963918" cy="3054848"/>
                    </a:xfrm>
                    <a:prstGeom prst="rect">
                      <a:avLst/>
                    </a:prstGeom>
                  </pic:spPr>
                </pic:pic>
              </a:graphicData>
            </a:graphic>
          </wp:inline>
        </w:drawing>
      </w:r>
    </w:p>
    <w:p w14:paraId="3336CB16" w14:textId="5CFF240F" w:rsidR="00823BFE" w:rsidRPr="00E07CA1" w:rsidRDefault="00E07CA1" w:rsidP="00E07CA1">
      <w:pPr>
        <w:pStyle w:val="Caption"/>
        <w:jc w:val="center"/>
        <w:rPr>
          <w:b/>
          <w:bCs/>
          <w:i w:val="0"/>
          <w:iCs w:val="0"/>
          <w:sz w:val="24"/>
          <w:szCs w:val="24"/>
        </w:rPr>
      </w:pPr>
      <w:bookmarkStart w:id="85" w:name="_Toc232000129"/>
      <w:r w:rsidRPr="00E07CA1">
        <w:rPr>
          <w:b/>
          <w:bCs/>
          <w:i w:val="0"/>
          <w:iCs w:val="0"/>
          <w:sz w:val="24"/>
          <w:szCs w:val="24"/>
        </w:rPr>
        <w:t xml:space="preserve">Ảnh </w:t>
      </w:r>
      <w:r w:rsidRPr="00E07CA1">
        <w:rPr>
          <w:b/>
          <w:bCs/>
          <w:i w:val="0"/>
          <w:iCs w:val="0"/>
          <w:sz w:val="24"/>
          <w:szCs w:val="24"/>
        </w:rPr>
        <w:fldChar w:fldCharType="begin"/>
      </w:r>
      <w:r w:rsidRPr="00E07CA1">
        <w:rPr>
          <w:b/>
          <w:bCs/>
          <w:i w:val="0"/>
          <w:iCs w:val="0"/>
          <w:sz w:val="24"/>
          <w:szCs w:val="24"/>
        </w:rPr>
        <w:instrText xml:space="preserve"> SEQ Ảnh \* ARABIC </w:instrText>
      </w:r>
      <w:r w:rsidRPr="00E07CA1">
        <w:rPr>
          <w:b/>
          <w:bCs/>
          <w:i w:val="0"/>
          <w:iCs w:val="0"/>
          <w:sz w:val="24"/>
          <w:szCs w:val="24"/>
        </w:rPr>
        <w:fldChar w:fldCharType="separate"/>
      </w:r>
      <w:r w:rsidR="002064F3">
        <w:rPr>
          <w:b/>
          <w:bCs/>
          <w:i w:val="0"/>
          <w:iCs w:val="0"/>
          <w:noProof/>
          <w:sz w:val="24"/>
          <w:szCs w:val="24"/>
        </w:rPr>
        <w:t>19</w:t>
      </w:r>
      <w:r w:rsidRPr="00E07CA1">
        <w:rPr>
          <w:b/>
          <w:bCs/>
          <w:i w:val="0"/>
          <w:iCs w:val="0"/>
          <w:sz w:val="24"/>
          <w:szCs w:val="24"/>
        </w:rPr>
        <w:fldChar w:fldCharType="end"/>
      </w:r>
      <w:r w:rsidRPr="00E07CA1">
        <w:rPr>
          <w:b/>
          <w:bCs/>
          <w:i w:val="0"/>
          <w:iCs w:val="0"/>
          <w:sz w:val="24"/>
          <w:szCs w:val="24"/>
        </w:rPr>
        <w:t>: Tệp tin health-service.service.ts</w:t>
      </w:r>
      <w:bookmarkEnd w:id="85"/>
    </w:p>
    <w:p w14:paraId="25C63F52" w14:textId="7DEF58EA" w:rsidR="00A13CAB" w:rsidRPr="00AB1102" w:rsidRDefault="00A13CAB" w:rsidP="000463B7">
      <w:pPr>
        <w:pStyle w:val="Heading2"/>
      </w:pPr>
      <w:bookmarkStart w:id="86" w:name="_Toc201687876"/>
      <w:bookmarkStart w:id="87" w:name="_Toc231954699"/>
      <w:r w:rsidRPr="00AB1102">
        <w:lastRenderedPageBreak/>
        <w:t>Hệ thống dữ liệu</w:t>
      </w:r>
      <w:bookmarkEnd w:id="86"/>
      <w:bookmarkEnd w:id="87"/>
    </w:p>
    <w:p w14:paraId="41780521" w14:textId="77777777" w:rsidR="00BB0989" w:rsidRPr="00AB1102" w:rsidRDefault="00BB0989" w:rsidP="000463B7">
      <w:pPr>
        <w:pStyle w:val="Heading3"/>
      </w:pPr>
      <w:bookmarkStart w:id="88" w:name="_Toc201687877"/>
      <w:bookmarkStart w:id="89" w:name="_Toc231954700"/>
      <w:r w:rsidRPr="00AB1102">
        <w:t>Dữ liệu đầu vào</w:t>
      </w:r>
      <w:bookmarkEnd w:id="88"/>
      <w:bookmarkEnd w:id="89"/>
    </w:p>
    <w:p w14:paraId="09839AD1" w14:textId="77777777" w:rsidR="00E735E3" w:rsidRPr="00AB1102" w:rsidRDefault="00E735E3" w:rsidP="000463B7">
      <w:pPr>
        <w:spacing w:line="360" w:lineRule="auto"/>
        <w:ind w:firstLine="720"/>
        <w:rPr>
          <w:szCs w:val="26"/>
        </w:rPr>
      </w:pPr>
      <w:r w:rsidRPr="00AB1102">
        <w:rPr>
          <w:szCs w:val="26"/>
        </w:rPr>
        <w:t>Hệ thống tiếp nhận ba nguồn dữ liệu đầu vào chính từ phía giao diện client và các đối tác liên kết thanh toán, đóng vai trò quan trọng trong việc trích xuất và phân tích trạng thái công nợ:</w:t>
      </w:r>
    </w:p>
    <w:p w14:paraId="18D6FC93" w14:textId="77777777" w:rsidR="00E735E3" w:rsidRPr="00AB1102" w:rsidRDefault="00E735E3">
      <w:pPr>
        <w:numPr>
          <w:ilvl w:val="0"/>
          <w:numId w:val="35"/>
        </w:numPr>
        <w:spacing w:line="360" w:lineRule="auto"/>
        <w:rPr>
          <w:szCs w:val="26"/>
        </w:rPr>
      </w:pPr>
      <w:r w:rsidRPr="00AB1102">
        <w:rPr>
          <w:b/>
          <w:bCs/>
          <w:szCs w:val="26"/>
        </w:rPr>
        <w:t>Dữ liệu tương tác người dùng (User Interaction Payloads):</w:t>
      </w:r>
      <w:r w:rsidRPr="00AB1102">
        <w:rPr>
          <w:szCs w:val="26"/>
        </w:rPr>
        <w:t> Dữ liệu truyền lên dưới định dạng JSON khi kế toán thiết lập cấu hình học phí mới, giáo viên cập nhật nhật ký điểm danh hằng ngày hoặc phụ huynh thay đổi thông tin tài khoản.</w:t>
      </w:r>
    </w:p>
    <w:p w14:paraId="0AA4532B" w14:textId="77777777" w:rsidR="00E735E3" w:rsidRPr="00AB1102" w:rsidRDefault="00E735E3">
      <w:pPr>
        <w:numPr>
          <w:ilvl w:val="0"/>
          <w:numId w:val="35"/>
        </w:numPr>
        <w:spacing w:line="360" w:lineRule="auto"/>
        <w:rPr>
          <w:szCs w:val="26"/>
        </w:rPr>
      </w:pPr>
      <w:r w:rsidRPr="00AB1102">
        <w:rPr>
          <w:b/>
          <w:bCs/>
          <w:szCs w:val="26"/>
        </w:rPr>
        <w:t>Dữ liệu trạng thái học vụ (Pedagogical State Data):</w:t>
      </w:r>
      <w:r w:rsidRPr="00AB1102">
        <w:rPr>
          <w:szCs w:val="26"/>
        </w:rPr>
        <w:t> Nhật ký chuyên cần của học sinh được lưu trữ từ tháng trước, là tham số bắt buộc để thuật toán lõi của Backend tính toán tổng số ngày vắng mặt có phép để khấu trừ tiền ăn.</w:t>
      </w:r>
    </w:p>
    <w:p w14:paraId="5D176233" w14:textId="77777777" w:rsidR="00E735E3" w:rsidRPr="00AB1102" w:rsidRDefault="00E735E3">
      <w:pPr>
        <w:numPr>
          <w:ilvl w:val="0"/>
          <w:numId w:val="35"/>
        </w:numPr>
        <w:spacing w:line="360" w:lineRule="auto"/>
        <w:rPr>
          <w:szCs w:val="26"/>
        </w:rPr>
      </w:pPr>
      <w:r w:rsidRPr="00AB1102">
        <w:rPr>
          <w:b/>
          <w:bCs/>
          <w:szCs w:val="26"/>
        </w:rPr>
        <w:t>Dữ liệu sự kiện thanh toán (Fintech Event Payloads):</w:t>
      </w:r>
      <w:r w:rsidRPr="00AB1102">
        <w:rPr>
          <w:szCs w:val="26"/>
        </w:rPr>
        <w:t> Luồng dữ liệu thô (Raw Body) đẩy trực tiếp từ webhook của ngân hàng đối tác về tệp tiếp nhận giao dịch patch-webhook.js. Tập thông tin này chứa số tài khoản, số tiền thực chuyển và cú pháp nội dung chuyển tiền để phục vụ cho việc đối soát.</w:t>
      </w:r>
    </w:p>
    <w:p w14:paraId="58656958" w14:textId="7A656162" w:rsidR="00892B77" w:rsidRPr="00AB1102" w:rsidRDefault="00BB0989" w:rsidP="000463B7">
      <w:pPr>
        <w:pStyle w:val="Heading3"/>
      </w:pPr>
      <w:bookmarkStart w:id="90" w:name="_Toc201687878"/>
      <w:bookmarkStart w:id="91" w:name="_Toc231954701"/>
      <w:r w:rsidRPr="00AB1102">
        <w:t xml:space="preserve">Dữ liệu </w:t>
      </w:r>
      <w:bookmarkEnd w:id="90"/>
      <w:r w:rsidR="00E735E3" w:rsidRPr="00AB1102">
        <w:t>lưu trữ và thực thể</w:t>
      </w:r>
      <w:bookmarkEnd w:id="91"/>
    </w:p>
    <w:p w14:paraId="08779778" w14:textId="77777777" w:rsidR="00E735E3" w:rsidRPr="00AB1102" w:rsidRDefault="00E735E3" w:rsidP="000463B7">
      <w:pPr>
        <w:spacing w:line="360" w:lineRule="auto"/>
        <w:rPr>
          <w:szCs w:val="26"/>
        </w:rPr>
      </w:pPr>
      <w:r w:rsidRPr="00AB1102">
        <w:rPr>
          <w:szCs w:val="26"/>
        </w:rPr>
        <w:t>Hệ thống dữ liệu được quản lý thông qua TypeORM với các thực thể thực vật lý được thiết kế chặt chẽ trên MySQL theo chuẩn 3NF:</w:t>
      </w:r>
    </w:p>
    <w:p w14:paraId="6EFA96F4" w14:textId="77777777" w:rsidR="00E735E3" w:rsidRPr="00AB1102" w:rsidRDefault="00E735E3">
      <w:pPr>
        <w:numPr>
          <w:ilvl w:val="0"/>
          <w:numId w:val="36"/>
        </w:numPr>
        <w:spacing w:line="360" w:lineRule="auto"/>
        <w:rPr>
          <w:szCs w:val="26"/>
        </w:rPr>
      </w:pPr>
      <w:r w:rsidRPr="00AB1102">
        <w:rPr>
          <w:b/>
          <w:bCs/>
          <w:szCs w:val="26"/>
        </w:rPr>
        <w:t>Thực thể classroom.entity.ts:</w:t>
      </w:r>
      <w:r w:rsidRPr="00AB1102">
        <w:rPr>
          <w:szCs w:val="26"/>
        </w:rPr>
        <w:t xml:space="preserve"> Xác định cấu trúc lớp học và giới hạn thuộc tính khối học (grade_level) theo các phân loại độ tuổi chuyên biệt (MAM, CHOI, LA).</w:t>
      </w:r>
    </w:p>
    <w:p w14:paraId="1E7E0FF8" w14:textId="77777777" w:rsidR="00E735E3" w:rsidRPr="00AB1102" w:rsidRDefault="00E735E3">
      <w:pPr>
        <w:numPr>
          <w:ilvl w:val="0"/>
          <w:numId w:val="36"/>
        </w:numPr>
        <w:spacing w:line="360" w:lineRule="auto"/>
        <w:rPr>
          <w:szCs w:val="26"/>
        </w:rPr>
      </w:pPr>
      <w:r w:rsidRPr="00AB1102">
        <w:rPr>
          <w:b/>
          <w:bCs/>
          <w:szCs w:val="26"/>
        </w:rPr>
        <w:t>Thực thể fee-config.entity.ts:</w:t>
      </w:r>
      <w:r w:rsidRPr="00AB1102">
        <w:rPr>
          <w:szCs w:val="26"/>
        </w:rPr>
        <w:t xml:space="preserve"> Lưu trữ đơn giá cấu hình biểu phí học phí, sử dụng kiểu dữ liệu DECIMAL(12,0) để tránh các lỗi làm tròn số của kiểu số thực khi tính toán đơn vị tiền tệ VND.</w:t>
      </w:r>
    </w:p>
    <w:p w14:paraId="65376459" w14:textId="77777777" w:rsidR="00E735E3" w:rsidRPr="00AB1102" w:rsidRDefault="00E735E3">
      <w:pPr>
        <w:numPr>
          <w:ilvl w:val="0"/>
          <w:numId w:val="36"/>
        </w:numPr>
        <w:spacing w:line="360" w:lineRule="auto"/>
        <w:rPr>
          <w:szCs w:val="26"/>
        </w:rPr>
      </w:pPr>
      <w:r w:rsidRPr="00AB1102">
        <w:rPr>
          <w:b/>
          <w:bCs/>
          <w:szCs w:val="26"/>
        </w:rPr>
        <w:t>Thực thể invoice.entity.ts và invoice-item.entity.ts:</w:t>
      </w:r>
      <w:r w:rsidRPr="00AB1102">
        <w:rPr>
          <w:szCs w:val="26"/>
        </w:rPr>
        <w:t xml:space="preserve"> Thiết lập quan hệ Một-Nhiều (One-to-Many), lưu giữ thông tin hóa đơn tổng hợp (tiền thu cố định, hoàn trả tiền ăn, thực thu) và lưu giữ ảnh chụp giá trị (Snapshot) của từng hạng mục phí tại thời điểm tính toán để phục vụ đối soát lịch sử.</w:t>
      </w:r>
    </w:p>
    <w:p w14:paraId="1911A092" w14:textId="77777777" w:rsidR="00E735E3" w:rsidRPr="00AB1102" w:rsidRDefault="00E735E3">
      <w:pPr>
        <w:numPr>
          <w:ilvl w:val="0"/>
          <w:numId w:val="36"/>
        </w:numPr>
        <w:spacing w:line="360" w:lineRule="auto"/>
        <w:rPr>
          <w:szCs w:val="26"/>
        </w:rPr>
      </w:pPr>
      <w:r w:rsidRPr="00AB1102">
        <w:rPr>
          <w:b/>
          <w:bCs/>
          <w:szCs w:val="26"/>
        </w:rPr>
        <w:t>Thực thể invoice-batch.entity.ts:</w:t>
      </w:r>
      <w:r w:rsidRPr="00AB1102">
        <w:rPr>
          <w:szCs w:val="26"/>
        </w:rPr>
        <w:t xml:space="preserve"> Ghi nhận trạng thái thực thi của các tiến trình xử lý học phí hàng loạt (PROCESSING, COMPLETED, FAILED) kèm theo cột lưu vết lỗi hệ thống (error_log) phục vụ công tác giám sát hạ tầng.</w:t>
      </w:r>
    </w:p>
    <w:p w14:paraId="5449CCA4" w14:textId="77777777" w:rsidR="00E735E3" w:rsidRPr="00AB1102" w:rsidRDefault="00E735E3">
      <w:pPr>
        <w:numPr>
          <w:ilvl w:val="0"/>
          <w:numId w:val="36"/>
        </w:numPr>
        <w:spacing w:line="360" w:lineRule="auto"/>
        <w:rPr>
          <w:szCs w:val="26"/>
        </w:rPr>
      </w:pPr>
      <w:r w:rsidRPr="00AB1102">
        <w:rPr>
          <w:szCs w:val="26"/>
        </w:rPr>
        <w:lastRenderedPageBreak/>
        <w:t>Thực thể payment.entity.ts: Lưu giữ vết thanh toán thành công của phụ huynh, gắn liền với mã tham chiếu giao dịch (reference_code) nhằm chống trùng lặp khoản thu.</w:t>
      </w:r>
    </w:p>
    <w:p w14:paraId="35F47AE1" w14:textId="15E42411" w:rsidR="00BB0989" w:rsidRPr="00AB1102" w:rsidRDefault="00BB0989" w:rsidP="000463B7">
      <w:pPr>
        <w:pStyle w:val="Heading3"/>
      </w:pPr>
      <w:bookmarkStart w:id="92" w:name="_Toc201687879"/>
      <w:bookmarkStart w:id="93" w:name="_Toc231954702"/>
      <w:r w:rsidRPr="00AB1102">
        <w:t>Dữ liệu đầu ra</w:t>
      </w:r>
      <w:bookmarkEnd w:id="92"/>
      <w:bookmarkEnd w:id="93"/>
    </w:p>
    <w:p w14:paraId="6F331289" w14:textId="77777777" w:rsidR="00E735E3" w:rsidRPr="00AB1102" w:rsidRDefault="00E735E3" w:rsidP="00823BFE">
      <w:pPr>
        <w:spacing w:line="360" w:lineRule="auto"/>
        <w:ind w:left="360" w:firstLine="720"/>
        <w:rPr>
          <w:szCs w:val="26"/>
        </w:rPr>
      </w:pPr>
      <w:r w:rsidRPr="00AB1102">
        <w:rPr>
          <w:szCs w:val="26"/>
        </w:rPr>
        <w:t>Sau quá trình xử lý thuật toán và đối soát thanh toán tự động, hệ thống trả về kết quả phân loại trạng thái hóa đơn học phí theo ba mức độ công nợ:</w:t>
      </w:r>
    </w:p>
    <w:p w14:paraId="155B0490" w14:textId="77777777" w:rsidR="00E735E3" w:rsidRPr="00AB1102" w:rsidRDefault="00E735E3">
      <w:pPr>
        <w:numPr>
          <w:ilvl w:val="0"/>
          <w:numId w:val="37"/>
        </w:numPr>
        <w:spacing w:line="360" w:lineRule="auto"/>
        <w:rPr>
          <w:szCs w:val="26"/>
        </w:rPr>
      </w:pPr>
      <w:r w:rsidRPr="00AB1102">
        <w:rPr>
          <w:b/>
          <w:bCs/>
          <w:szCs w:val="26"/>
        </w:rPr>
        <w:t>Trạng thái Chờ thanh toán (Pending):</w:t>
      </w:r>
      <w:r w:rsidRPr="00AB1102">
        <w:rPr>
          <w:szCs w:val="26"/>
        </w:rPr>
        <w:t> Hóa đơn đã được khởi tạo thành công, số liệu công nợ hợp lệ và đang nằm trong thời gian hạn thanh toán quy định.</w:t>
      </w:r>
    </w:p>
    <w:p w14:paraId="5FCAC647" w14:textId="77777777" w:rsidR="00E735E3" w:rsidRPr="00AB1102" w:rsidRDefault="00E735E3">
      <w:pPr>
        <w:numPr>
          <w:ilvl w:val="0"/>
          <w:numId w:val="37"/>
        </w:numPr>
        <w:spacing w:line="360" w:lineRule="auto"/>
        <w:rPr>
          <w:szCs w:val="26"/>
        </w:rPr>
      </w:pPr>
      <w:r w:rsidRPr="00AB1102">
        <w:rPr>
          <w:b/>
          <w:bCs/>
          <w:szCs w:val="26"/>
        </w:rPr>
        <w:t>Trạng thái Đã thanh toán (Paid):</w:t>
      </w:r>
      <w:r w:rsidRPr="00AB1102">
        <w:rPr>
          <w:szCs w:val="26"/>
        </w:rPr>
        <w:t> Giao dịch chuyển khoản qua mã VietQR đã được đối soát thành công qua Webhook, số tiền thanh toán thực nhận khớp với số tiền thực thu của hóa đơn.</w:t>
      </w:r>
    </w:p>
    <w:p w14:paraId="012573F4" w14:textId="77777777" w:rsidR="00E735E3" w:rsidRPr="00AB1102" w:rsidRDefault="00E735E3">
      <w:pPr>
        <w:numPr>
          <w:ilvl w:val="0"/>
          <w:numId w:val="37"/>
        </w:numPr>
        <w:spacing w:line="360" w:lineRule="auto"/>
        <w:rPr>
          <w:szCs w:val="26"/>
        </w:rPr>
      </w:pPr>
      <w:r w:rsidRPr="00AB1102">
        <w:rPr>
          <w:b/>
          <w:bCs/>
          <w:szCs w:val="26"/>
        </w:rPr>
        <w:t>Trạng thái Quá hạn (Overdue):</w:t>
      </w:r>
      <w:r w:rsidRPr="00AB1102">
        <w:rPr>
          <w:szCs w:val="26"/>
        </w:rPr>
        <w:t> Hóa đơn chưa hoàn thành thanh toán và đã vượt qua chính sách thời gian ân hạn (Grace Period) 3 ngày của nhà trường, kích hoạt thông báo đẩy nhắc nợ tự động đến phụ huynh.</w:t>
      </w:r>
    </w:p>
    <w:p w14:paraId="549BB7C6" w14:textId="16A818BE" w:rsidR="00E735E3" w:rsidRPr="00AB1102" w:rsidRDefault="00E735E3" w:rsidP="00823BFE">
      <w:pPr>
        <w:spacing w:line="360" w:lineRule="auto"/>
        <w:ind w:left="360" w:firstLine="720"/>
        <w:rPr>
          <w:szCs w:val="26"/>
        </w:rPr>
      </w:pPr>
      <w:r w:rsidRPr="00AB1102">
        <w:rPr>
          <w:szCs w:val="26"/>
        </w:rPr>
        <w:t>Bên cạnh các trạng thái hóa đơn, dữ liệu đầu ra còn bao gồm chuỗi mã vạch Base64 gửi về client để vẽ mã VietQR động trực quan</w:t>
      </w:r>
      <w:r w:rsidR="00823BFE" w:rsidRPr="00AB1102">
        <w:rPr>
          <w:szCs w:val="26"/>
        </w:rPr>
        <w:t>.</w:t>
      </w:r>
    </w:p>
    <w:p w14:paraId="3E33BB3E" w14:textId="77777777" w:rsidR="001C59C6" w:rsidRPr="00AB1102" w:rsidRDefault="001C59C6" w:rsidP="000463B7">
      <w:pPr>
        <w:pStyle w:val="Heading2"/>
      </w:pPr>
      <w:bookmarkStart w:id="94" w:name="_Toc201687880"/>
      <w:bookmarkStart w:id="95" w:name="_Toc231954703"/>
      <w:r w:rsidRPr="00AB1102">
        <w:t>Các giới hạn của giải pháp</w:t>
      </w:r>
      <w:bookmarkEnd w:id="94"/>
      <w:bookmarkEnd w:id="95"/>
    </w:p>
    <w:p w14:paraId="6E989CEF" w14:textId="77777777" w:rsidR="00E735E3" w:rsidRPr="00AB1102" w:rsidRDefault="00E735E3" w:rsidP="00823BFE">
      <w:pPr>
        <w:spacing w:line="360" w:lineRule="auto"/>
        <w:ind w:left="360" w:firstLine="360"/>
        <w:rPr>
          <w:szCs w:val="26"/>
        </w:rPr>
      </w:pPr>
      <w:r w:rsidRPr="00AB1102">
        <w:rPr>
          <w:szCs w:val="26"/>
        </w:rPr>
        <w:t>Mặc dù hệ thống đã được phát triển đầy đủ chức năng và sẵn sàng đưa vào vận hành thực tế (Production-ready), vẫn tồn tại một số giới hạn kỹ thuật nhất định:</w:t>
      </w:r>
    </w:p>
    <w:p w14:paraId="6FC96772" w14:textId="77777777" w:rsidR="00E735E3" w:rsidRPr="00AB1102" w:rsidRDefault="00E735E3">
      <w:pPr>
        <w:numPr>
          <w:ilvl w:val="0"/>
          <w:numId w:val="38"/>
        </w:numPr>
        <w:spacing w:line="360" w:lineRule="auto"/>
        <w:rPr>
          <w:szCs w:val="26"/>
        </w:rPr>
      </w:pPr>
      <w:r w:rsidRPr="00AB1102">
        <w:rPr>
          <w:b/>
          <w:bCs/>
          <w:szCs w:val="26"/>
        </w:rPr>
        <w:t>Rủi ro lệch pha đồng bộ Schema (Database Schema Desynchronization):</w:t>
      </w:r>
      <w:r w:rsidRPr="00AB1102">
        <w:rPr>
          <w:szCs w:val="26"/>
        </w:rPr>
        <w:t> Do phân hệ Backend NestJS nạp toàn bộ cấu trúc ánh xạ của TypeORM vào bộ nhớ RAM khi khởi động, mọi thao tác thay đổi trực tiếp cấu trúc bảng cơ sở dữ liệu vật lý ở MySQL bắt buộc phải đi kèm tác vụ tái khởi động dịch vụ máy chủ để tránh phát sinh lỗi hệ thống HTTP 500.</w:t>
      </w:r>
    </w:p>
    <w:p w14:paraId="1C926C8A" w14:textId="77777777" w:rsidR="00E735E3" w:rsidRPr="00AB1102" w:rsidRDefault="00E735E3">
      <w:pPr>
        <w:numPr>
          <w:ilvl w:val="0"/>
          <w:numId w:val="38"/>
        </w:numPr>
        <w:spacing w:line="360" w:lineRule="auto"/>
        <w:rPr>
          <w:szCs w:val="26"/>
        </w:rPr>
      </w:pPr>
      <w:r w:rsidRPr="00AB1102">
        <w:rPr>
          <w:b/>
          <w:bCs/>
          <w:szCs w:val="26"/>
        </w:rPr>
        <w:t>Tính phụ thuộc vào dữ liệu đầu vào của bên thứ ba:</w:t>
      </w:r>
      <w:r w:rsidRPr="00AB1102">
        <w:rPr>
          <w:szCs w:val="26"/>
        </w:rPr>
        <w:t> Quy trình gạch nợ tự động qua Webhook phụ thuộc hoàn toàn vào mã tham chiếu (referenceCode) nhúng trong nội dung chuyển tiền của VietQR. Nếu phụ huynh tự ý sửa đổi cú pháp nội dung chuyển khoản trên ứng dụng ngân hàng, hệ thống sẽ không thể tự đối soát giao dịch và buộc phải xử lý thủ công bởi kế toán viên.</w:t>
      </w:r>
    </w:p>
    <w:p w14:paraId="385AA1CE" w14:textId="77777777" w:rsidR="00E735E3" w:rsidRPr="00AB1102" w:rsidRDefault="00E735E3">
      <w:pPr>
        <w:numPr>
          <w:ilvl w:val="0"/>
          <w:numId w:val="38"/>
        </w:numPr>
        <w:spacing w:line="360" w:lineRule="auto"/>
        <w:rPr>
          <w:szCs w:val="26"/>
        </w:rPr>
      </w:pPr>
      <w:r w:rsidRPr="00AB1102">
        <w:rPr>
          <w:b/>
          <w:bCs/>
          <w:szCs w:val="26"/>
        </w:rPr>
        <w:t>Giới hạn hiệu năng của thuật toán sinh hóa đơn tuần tự (Sequential Batch Generation):</w:t>
      </w:r>
      <w:r w:rsidRPr="00AB1102">
        <w:rPr>
          <w:szCs w:val="26"/>
        </w:rPr>
        <w:t xml:space="preserve"> Thuật toán sinh hóa đơn hàng loạt đang vận hành theo cơ chế lặp tuần tự có bọc Transaction. Quy trình này hoạt động tốt ở quy mô dưới 1000 học </w:t>
      </w:r>
      <w:r w:rsidRPr="00AB1102">
        <w:rPr>
          <w:szCs w:val="26"/>
        </w:rPr>
        <w:lastRenderedPageBreak/>
        <w:t>sinh, nhưng nếu mở rộng lên chuỗi cơ sở mầm non (Multi-branch SaaS) với hàng chục ngàn học sinh cùng tính phí, việc chiếm giữ khóa bảng (Table Lock) trong MySQL quá lâu sẽ gây nghẽn hệ thống, đòi hỏi phải nâng cấp sang kiến trúc hàng đợi bất đồng bộ (Message Queue) ở các giai đoạn sau.</w:t>
      </w:r>
    </w:p>
    <w:p w14:paraId="1C6CE396" w14:textId="67AE101C" w:rsidR="00E8377E" w:rsidRPr="00AB1102" w:rsidRDefault="00E735E3">
      <w:pPr>
        <w:numPr>
          <w:ilvl w:val="0"/>
          <w:numId w:val="38"/>
        </w:numPr>
        <w:spacing w:line="360" w:lineRule="auto"/>
        <w:rPr>
          <w:szCs w:val="26"/>
        </w:rPr>
      </w:pPr>
      <w:r w:rsidRPr="00AB1102">
        <w:rPr>
          <w:b/>
          <w:bCs/>
          <w:szCs w:val="26"/>
        </w:rPr>
        <w:t>Giới hạn môi trường vận hành ứng dụng:</w:t>
      </w:r>
      <w:r w:rsidRPr="00AB1102">
        <w:rPr>
          <w:szCs w:val="26"/>
        </w:rPr>
        <w:t> Hiện tại giải pháp chỉ tập trung tối ưu hóa hiển thị giao diện trên môi trường Web di động và máy tính thông qua cơ chế Responsive, chưa phát triển các phiên bản ứng dụng di động độc lập (Native App) cho hệ điều hành iOS và Android.</w:t>
      </w:r>
    </w:p>
    <w:p w14:paraId="27EC8DF4" w14:textId="77777777" w:rsidR="005E57A6" w:rsidRPr="00AB1102" w:rsidRDefault="005E57A6">
      <w:pPr>
        <w:jc w:val="left"/>
      </w:pPr>
      <w:r w:rsidRPr="00AB1102">
        <w:br w:type="page"/>
      </w:r>
    </w:p>
    <w:p w14:paraId="0E9BF320" w14:textId="00A66598" w:rsidR="008804FC" w:rsidRPr="00AB1102" w:rsidRDefault="00096A53" w:rsidP="008804FC">
      <w:pPr>
        <w:pStyle w:val="Heading1"/>
      </w:pPr>
      <w:bookmarkStart w:id="96" w:name="_Toc201687881"/>
      <w:bookmarkStart w:id="97" w:name="_Toc231954704"/>
      <w:r w:rsidRPr="00AB1102">
        <w:lastRenderedPageBreak/>
        <w:t xml:space="preserve">CHƯƠNG VI: </w:t>
      </w:r>
      <w:bookmarkEnd w:id="96"/>
      <w:r w:rsidR="00F72770" w:rsidRPr="00AB1102">
        <w:rPr>
          <w:bCs/>
        </w:rPr>
        <w:t>THIẾT KẾ GIAO DIỆN VÀ TRẢI NGHIỆM NGƯỜI DÙNG</w:t>
      </w:r>
      <w:bookmarkEnd w:id="97"/>
    </w:p>
    <w:p w14:paraId="6890DAC7" w14:textId="4B3DCE04" w:rsidR="00F32924" w:rsidRPr="00AB1102" w:rsidRDefault="00F32924">
      <w:pPr>
        <w:pStyle w:val="Heading2"/>
        <w:numPr>
          <w:ilvl w:val="0"/>
          <w:numId w:val="8"/>
        </w:numPr>
      </w:pPr>
      <w:bookmarkStart w:id="98" w:name="_Toc231954705"/>
      <w:r w:rsidRPr="00AB1102">
        <w:t>Định hướng thiết kế và hệ thống nhận diện thương hiệu</w:t>
      </w:r>
      <w:bookmarkEnd w:id="98"/>
    </w:p>
    <w:p w14:paraId="4134B49A" w14:textId="75E7FE63" w:rsidR="00F32924" w:rsidRPr="00AB1102" w:rsidRDefault="00F32924">
      <w:pPr>
        <w:pStyle w:val="Heading3"/>
        <w:numPr>
          <w:ilvl w:val="1"/>
          <w:numId w:val="8"/>
        </w:numPr>
      </w:pPr>
      <w:bookmarkStart w:id="99" w:name="_Toc231954706"/>
      <w:r w:rsidRPr="00AB1102">
        <w:t>Triết lý thiết kế thị giác và nhận diện thương hiệu giáo dục</w:t>
      </w:r>
      <w:bookmarkEnd w:id="99"/>
    </w:p>
    <w:p w14:paraId="66D11E12" w14:textId="412CDEE3" w:rsidR="009C5FE0" w:rsidRPr="00AB1102" w:rsidRDefault="009C5FE0" w:rsidP="00F32924">
      <w:pPr>
        <w:spacing w:line="360" w:lineRule="auto"/>
        <w:ind w:left="284" w:firstLine="360"/>
      </w:pPr>
      <w:r w:rsidRPr="00AB1102">
        <w:t>Trong kỹ nghệ phần mềm hiện đại, thiết kế giao diện (User Interface - UI) và trải nghiệm người dùng (User Experience - UX) đóng vai trò quyết định đến hiệu suất vận hành của hệ thống, đặc biệt là trong môi trường giáo dục mầm non – nơi có sự tương tác liên tục giữa nhà quản lý, giáo viên và phụ huynh học sinh. Hệ thống được định hình dựa trên triết lý thiết kế thân thiện, trực quan và tối giản nhằm kiến tạo một không gian tương tác trực tuyến an toàn, tin cậy.</w:t>
      </w:r>
    </w:p>
    <w:p w14:paraId="1A79DB66" w14:textId="7F7B8867" w:rsidR="00B9465B" w:rsidRPr="00AB1102" w:rsidRDefault="009C5FE0" w:rsidP="00F32924">
      <w:pPr>
        <w:spacing w:line="360" w:lineRule="auto"/>
        <w:ind w:left="284" w:firstLine="360"/>
      </w:pPr>
      <w:r w:rsidRPr="00AB1102">
        <w:t>Thay vì sử dụng các biểu tượng phòng thủ cơ học mang tính kỹ thuật khô cứng, nhận diện thương hiệu của hệ thống quản lý mầm non được xây dựng xung quanh biểu tượng hạt mầm xanh kết hợp cấu trúc vòng tròn bảo bọc. Biểu tượng này truyền tải thông điệp về sự phát triển tự nhiên của trẻ thơ dưới sự chăm sóc toàn diện từ nhà trường và gia đình. Về mặt mỹ thuật công nghiệp, biểu tượng được thiết kế với các đường cong mềm mại, tạo hiệu ứng thị giác dễ chịu và thiết lập niềm tin tâm lý đối với phụ huynh ngay từ phiên đăng nhập đầu tiên.</w:t>
      </w:r>
      <w:r w:rsidR="00B9465B" w:rsidRPr="00AB1102">
        <w:t>.</w:t>
      </w:r>
    </w:p>
    <w:p w14:paraId="29AF7BE4" w14:textId="77777777" w:rsidR="00A86AF8" w:rsidRDefault="009C5FE0" w:rsidP="00A86AF8">
      <w:pPr>
        <w:keepNext/>
        <w:spacing w:line="360" w:lineRule="auto"/>
        <w:jc w:val="center"/>
      </w:pPr>
      <w:r w:rsidRPr="00A86AF8">
        <w:rPr>
          <w:noProof/>
          <w:bdr w:val="single" w:sz="4" w:space="0" w:color="auto"/>
        </w:rPr>
        <w:drawing>
          <wp:inline distT="0" distB="0" distL="0" distR="0" wp14:anchorId="536A72E3" wp14:editId="53365B01">
            <wp:extent cx="3248337" cy="2546431"/>
            <wp:effectExtent l="0" t="0" r="9525" b="6350"/>
            <wp:docPr id="115101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19433" name=""/>
                    <pic:cNvPicPr/>
                  </pic:nvPicPr>
                  <pic:blipFill>
                    <a:blip r:embed="rId27"/>
                    <a:stretch>
                      <a:fillRect/>
                    </a:stretch>
                  </pic:blipFill>
                  <pic:spPr>
                    <a:xfrm>
                      <a:off x="0" y="0"/>
                      <a:ext cx="3297753" cy="2585169"/>
                    </a:xfrm>
                    <a:prstGeom prst="rect">
                      <a:avLst/>
                    </a:prstGeom>
                  </pic:spPr>
                </pic:pic>
              </a:graphicData>
            </a:graphic>
          </wp:inline>
        </w:drawing>
      </w:r>
    </w:p>
    <w:p w14:paraId="56236243" w14:textId="46C7B0A1" w:rsidR="00E34EBF" w:rsidRPr="00A86AF8" w:rsidRDefault="00A86AF8" w:rsidP="00A86AF8">
      <w:pPr>
        <w:pStyle w:val="Caption"/>
        <w:jc w:val="center"/>
        <w:rPr>
          <w:b/>
          <w:bCs/>
          <w:i w:val="0"/>
          <w:iCs w:val="0"/>
          <w:sz w:val="24"/>
          <w:szCs w:val="24"/>
        </w:rPr>
      </w:pPr>
      <w:bookmarkStart w:id="100" w:name="_Toc232000130"/>
      <w:r w:rsidRPr="00A86AF8">
        <w:rPr>
          <w:b/>
          <w:bCs/>
          <w:i w:val="0"/>
          <w:iCs w:val="0"/>
          <w:sz w:val="24"/>
          <w:szCs w:val="24"/>
        </w:rPr>
        <w:t xml:space="preserve">Ảnh </w:t>
      </w:r>
      <w:r w:rsidRPr="00A86AF8">
        <w:rPr>
          <w:b/>
          <w:bCs/>
          <w:i w:val="0"/>
          <w:iCs w:val="0"/>
          <w:sz w:val="24"/>
          <w:szCs w:val="24"/>
        </w:rPr>
        <w:fldChar w:fldCharType="begin"/>
      </w:r>
      <w:r w:rsidRPr="00A86AF8">
        <w:rPr>
          <w:b/>
          <w:bCs/>
          <w:i w:val="0"/>
          <w:iCs w:val="0"/>
          <w:sz w:val="24"/>
          <w:szCs w:val="24"/>
        </w:rPr>
        <w:instrText xml:space="preserve"> SEQ Ảnh \* ARABIC </w:instrText>
      </w:r>
      <w:r w:rsidRPr="00A86AF8">
        <w:rPr>
          <w:b/>
          <w:bCs/>
          <w:i w:val="0"/>
          <w:iCs w:val="0"/>
          <w:sz w:val="24"/>
          <w:szCs w:val="24"/>
        </w:rPr>
        <w:fldChar w:fldCharType="separate"/>
      </w:r>
      <w:r w:rsidR="002064F3">
        <w:rPr>
          <w:b/>
          <w:bCs/>
          <w:i w:val="0"/>
          <w:iCs w:val="0"/>
          <w:noProof/>
          <w:sz w:val="24"/>
          <w:szCs w:val="24"/>
        </w:rPr>
        <w:t>20</w:t>
      </w:r>
      <w:r w:rsidRPr="00A86AF8">
        <w:rPr>
          <w:b/>
          <w:bCs/>
          <w:i w:val="0"/>
          <w:iCs w:val="0"/>
          <w:sz w:val="24"/>
          <w:szCs w:val="24"/>
        </w:rPr>
        <w:fldChar w:fldCharType="end"/>
      </w:r>
      <w:r w:rsidRPr="00A86AF8">
        <w:rPr>
          <w:b/>
          <w:bCs/>
          <w:i w:val="0"/>
          <w:iCs w:val="0"/>
          <w:sz w:val="24"/>
          <w:szCs w:val="24"/>
        </w:rPr>
        <w:t>: Thương hiệu trường mầm non</w:t>
      </w:r>
      <w:bookmarkEnd w:id="100"/>
    </w:p>
    <w:p w14:paraId="551D9AD5" w14:textId="3B5ED065" w:rsidR="006F4728" w:rsidRPr="00AB1102" w:rsidRDefault="009C5FE0" w:rsidP="006F4728">
      <w:pPr>
        <w:keepNext/>
        <w:spacing w:line="360" w:lineRule="auto"/>
        <w:ind w:left="284"/>
      </w:pPr>
      <w:r w:rsidRPr="00AB1102">
        <w:t xml:space="preserve">Bảng màu chủ đạo (Primary Color Palette) của hệ thống áp dụng các mã màu có bước sóng ánh sáng trung bình và ngắn (như xanh lục mint và xanh dương nhạt), kết hợp với các khoảng trắng âm (Negative Space) hợp lý theo lý thuyết Gestalt về thị giác </w:t>
      </w:r>
      <w:r w:rsidRPr="00AB1102">
        <w:lastRenderedPageBreak/>
        <w:t>học. Sự phối hợp này giúp loại bỏ cảm giác căng thẳng của người dùng khi phải thực hiện các thao tác quản trị phức tạp hoặc theo dõi các báo cáo tài chính dài hạn.</w:t>
      </w:r>
    </w:p>
    <w:p w14:paraId="0FD80588" w14:textId="77AA236A" w:rsidR="00F32924" w:rsidRPr="00AB1102" w:rsidRDefault="00F32924">
      <w:pPr>
        <w:pStyle w:val="Heading3"/>
        <w:numPr>
          <w:ilvl w:val="1"/>
          <w:numId w:val="8"/>
        </w:numPr>
        <w:ind w:left="715" w:hanging="431"/>
      </w:pPr>
      <w:bookmarkStart w:id="101" w:name="_Toc231954707"/>
      <w:r w:rsidRPr="00AB1102">
        <w:t>Nguyên lý công thái học phần mềm và thiết kế lấy người dùng làm trung tâm (UCD)</w:t>
      </w:r>
      <w:bookmarkEnd w:id="101"/>
    </w:p>
    <w:p w14:paraId="59D42D2E" w14:textId="0FB533AD" w:rsidR="00F32924" w:rsidRPr="00AB1102" w:rsidRDefault="00F32924" w:rsidP="00F32924">
      <w:pPr>
        <w:spacing w:line="360" w:lineRule="auto"/>
        <w:ind w:left="284"/>
      </w:pPr>
      <w:r w:rsidRPr="00AB1102">
        <w:t>Phương pháp luận thiết kế lấy người dùng làm trung tâm (User-Centered Design - UCD) được áp dụng xuyên suốt vòng đời phát triển giao diện. Đối tượng đích của hệ thống được phân rã thành ba nhóm đặc trưng với các mức độ tiếp cận công nghệ khác nhau:</w:t>
      </w:r>
    </w:p>
    <w:p w14:paraId="3BD629FC" w14:textId="77777777" w:rsidR="00F32924" w:rsidRPr="00AB1102" w:rsidRDefault="00F32924">
      <w:pPr>
        <w:pStyle w:val="ListParagraph"/>
        <w:numPr>
          <w:ilvl w:val="0"/>
          <w:numId w:val="39"/>
        </w:numPr>
        <w:spacing w:line="360" w:lineRule="auto"/>
      </w:pPr>
      <w:r w:rsidRPr="00AB1102">
        <w:rPr>
          <w:b/>
          <w:bCs/>
        </w:rPr>
        <w:t>Kế toán viên / Quản trị viên:</w:t>
      </w:r>
      <w:r w:rsidRPr="00AB1102">
        <w:t xml:space="preserve"> Yêu cầu giao diện xử lý dữ liệu mật độ cao, thao tác nhanh bằng bàn phím, giao dịch an toàn và các bảng điều khiển trực quan.</w:t>
      </w:r>
    </w:p>
    <w:p w14:paraId="22156E15" w14:textId="77777777" w:rsidR="00F32924" w:rsidRPr="00AB1102" w:rsidRDefault="00F32924">
      <w:pPr>
        <w:pStyle w:val="ListParagraph"/>
        <w:numPr>
          <w:ilvl w:val="0"/>
          <w:numId w:val="39"/>
        </w:numPr>
        <w:spacing w:line="360" w:lineRule="auto"/>
      </w:pPr>
      <w:r w:rsidRPr="00AB1102">
        <w:rPr>
          <w:b/>
          <w:bCs/>
        </w:rPr>
        <w:t>Giáo viên:</w:t>
      </w:r>
      <w:r w:rsidRPr="00AB1102">
        <w:t xml:space="preserve"> Yêu cầu các thao tác một chạm (One-tap action) trên thiết bị di động khi điểm danh học sinh hoặc cập nhật nhật ký sức khỏe, giảm thiểu thời gian tương tác màn hình để tập trung vào nghiệp vụ sư phạm trực tiếp.</w:t>
      </w:r>
    </w:p>
    <w:p w14:paraId="0805D1AE" w14:textId="2B2CE4B0" w:rsidR="00F32924" w:rsidRPr="00AB1102" w:rsidRDefault="00F32924">
      <w:pPr>
        <w:pStyle w:val="ListParagraph"/>
        <w:numPr>
          <w:ilvl w:val="0"/>
          <w:numId w:val="39"/>
        </w:numPr>
        <w:spacing w:line="360" w:lineRule="auto"/>
      </w:pPr>
      <w:r w:rsidRPr="00AB1102">
        <w:rPr>
          <w:b/>
          <w:bCs/>
        </w:rPr>
        <w:t>Phụ huynh:</w:t>
      </w:r>
      <w:r w:rsidRPr="00AB1102">
        <w:t xml:space="preserve"> Yêu cầu giao diện tối giản, tối ưu hóa hiển thị hóa đơn tài chính rõ ràng và hỗ trợ các phương thức thanh toán nhanh chóng, an toàn bằng thiết bị di động cá nhân.</w:t>
      </w:r>
    </w:p>
    <w:p w14:paraId="24F082DE" w14:textId="3D79CC08" w:rsidR="00F32924" w:rsidRPr="00AB1102" w:rsidRDefault="00F32924" w:rsidP="00E34EBF">
      <w:pPr>
        <w:pStyle w:val="Heading2"/>
      </w:pPr>
      <w:bookmarkStart w:id="102" w:name="_Toc231954708"/>
      <w:r w:rsidRPr="00AB1102">
        <w:t>KIẾN TRÚC PHÂN HỆ GIAO DIỆN VÀ KHÔNG GIAN TƯƠNG TÁC (PORTALS &amp; DASHBOARDS)</w:t>
      </w:r>
      <w:bookmarkEnd w:id="102"/>
    </w:p>
    <w:p w14:paraId="21303215" w14:textId="7481E45C" w:rsidR="00F32924" w:rsidRPr="00AB1102" w:rsidRDefault="00F32924" w:rsidP="00F32924">
      <w:pPr>
        <w:spacing w:line="360" w:lineRule="auto"/>
        <w:ind w:left="360" w:firstLine="720"/>
      </w:pPr>
      <w:r w:rsidRPr="00AB1102">
        <w:t>Thay vì tích hợp trong các cửa sổ popup nhỏ hẹp của tiện ích mở rộng, hệ thống được cấu trúc dưới dạng các cổng thông tin (Portals) độc lập và bảng điều khiển (Dashboards) tương thích cao.</w:t>
      </w:r>
    </w:p>
    <w:p w14:paraId="5C67A72B" w14:textId="03F6B08C" w:rsidR="00F32924" w:rsidRPr="00AB1102" w:rsidRDefault="00F32924" w:rsidP="00F32924">
      <w:pPr>
        <w:pStyle w:val="Heading3"/>
      </w:pPr>
      <w:bookmarkStart w:id="103" w:name="_Toc231954709"/>
      <w:r w:rsidRPr="00AB1102">
        <w:t>Phân hệ Bảng điều khiển Quản trị và Đối soát Tài chính (Admin/Finance Dashboard)</w:t>
      </w:r>
      <w:bookmarkEnd w:id="103"/>
    </w:p>
    <w:p w14:paraId="341D2358" w14:textId="5D943371" w:rsidR="00F32924" w:rsidRPr="00AB1102" w:rsidRDefault="00F32924" w:rsidP="006F4728">
      <w:pPr>
        <w:spacing w:line="360" w:lineRule="auto"/>
        <w:ind w:left="357" w:firstLine="720"/>
      </w:pPr>
      <w:r w:rsidRPr="00AB1102">
        <w:t>Đối với quản trị viên và bộ phận kế toán, giao diện được thiết kế tối ưu cho không gian làm việc màn hình rộng (Desktop View) với cấu trúc phân khu thông tin rõ ràng:</w:t>
      </w:r>
    </w:p>
    <w:p w14:paraId="5CE1B3C5" w14:textId="77777777" w:rsidR="00F32924" w:rsidRPr="00AB1102" w:rsidRDefault="00F32924">
      <w:pPr>
        <w:pStyle w:val="ListParagraph"/>
        <w:numPr>
          <w:ilvl w:val="0"/>
          <w:numId w:val="40"/>
        </w:numPr>
        <w:spacing w:line="360" w:lineRule="auto"/>
      </w:pPr>
      <w:r w:rsidRPr="00AB1102">
        <w:rPr>
          <w:b/>
          <w:bCs/>
        </w:rPr>
        <w:t>Thanh điều hướng bên (Sidebar Navigation):</w:t>
      </w:r>
      <w:r w:rsidRPr="00AB1102">
        <w:t xml:space="preserve"> Hỗ trợ truy cập nhanh đến các phân hệ quản lý nhân sự, quản lý học vụ và thiết lập cấu hình.</w:t>
      </w:r>
    </w:p>
    <w:p w14:paraId="59BA6D5F" w14:textId="77777777" w:rsidR="00F32924" w:rsidRPr="00AB1102" w:rsidRDefault="00F32924">
      <w:pPr>
        <w:pStyle w:val="ListParagraph"/>
        <w:numPr>
          <w:ilvl w:val="0"/>
          <w:numId w:val="40"/>
        </w:numPr>
        <w:spacing w:line="360" w:lineRule="auto"/>
      </w:pPr>
      <w:r w:rsidRPr="00AB1102">
        <w:rPr>
          <w:b/>
          <w:bCs/>
        </w:rPr>
        <w:t>Bảng dữ liệu tài chính (Finance Data Grid):</w:t>
      </w:r>
      <w:r w:rsidRPr="00AB1102">
        <w:t xml:space="preserve"> Được xây dựng dựa trên mô hình bảng dữ liệu phản hồi nhanh, hỗ trợ sắp xếp, phân trang và tìm kiếm theo thời gian thực (Real-time filtering).</w:t>
      </w:r>
    </w:p>
    <w:p w14:paraId="6002C96D" w14:textId="77777777" w:rsidR="00F32924" w:rsidRPr="00AB1102" w:rsidRDefault="00F32924">
      <w:pPr>
        <w:pStyle w:val="ListParagraph"/>
        <w:numPr>
          <w:ilvl w:val="0"/>
          <w:numId w:val="40"/>
        </w:numPr>
        <w:spacing w:line="360" w:lineRule="auto"/>
        <w:rPr>
          <w:b/>
          <w:bCs/>
        </w:rPr>
      </w:pPr>
      <w:r w:rsidRPr="00AB1102">
        <w:rPr>
          <w:b/>
          <w:bCs/>
        </w:rPr>
        <w:t>Bộ lọc trạng thái công nợ trực quan:</w:t>
      </w:r>
    </w:p>
    <w:p w14:paraId="65F6345C" w14:textId="77777777" w:rsidR="00F32924" w:rsidRPr="00AB1102" w:rsidRDefault="00F32924">
      <w:pPr>
        <w:pStyle w:val="ListParagraph"/>
        <w:numPr>
          <w:ilvl w:val="1"/>
          <w:numId w:val="40"/>
        </w:numPr>
        <w:spacing w:line="360" w:lineRule="auto"/>
      </w:pPr>
      <w:r w:rsidRPr="00AB1102">
        <w:rPr>
          <w:b/>
          <w:bCs/>
        </w:rPr>
        <w:lastRenderedPageBreak/>
        <w:t>Pending (Chờ thanh toán):</w:t>
      </w:r>
      <w:r w:rsidRPr="00AB1102">
        <w:t xml:space="preserve"> Nhãn trạng thái màu cam ấm, biểu thị hóa đơn đã phát hành và chưa đến hạn.</w:t>
      </w:r>
    </w:p>
    <w:p w14:paraId="31439E7D" w14:textId="77777777" w:rsidR="00F32924" w:rsidRPr="00AB1102" w:rsidRDefault="00F32924">
      <w:pPr>
        <w:pStyle w:val="ListParagraph"/>
        <w:numPr>
          <w:ilvl w:val="1"/>
          <w:numId w:val="40"/>
        </w:numPr>
        <w:spacing w:line="360" w:lineRule="auto"/>
      </w:pPr>
      <w:r w:rsidRPr="00AB1102">
        <w:rPr>
          <w:b/>
          <w:bCs/>
        </w:rPr>
        <w:t xml:space="preserve">Paid (Đã thanh toán): </w:t>
      </w:r>
      <w:r w:rsidRPr="00AB1102">
        <w:t>Nhãn trạng thái màu xanh lá cây, đi kèm mã tham chiếu đối soát tự động từ ngân hàng.</w:t>
      </w:r>
    </w:p>
    <w:p w14:paraId="1A63C3F2" w14:textId="0A23FEED" w:rsidR="00F32924" w:rsidRPr="00AB1102" w:rsidRDefault="00F32924">
      <w:pPr>
        <w:pStyle w:val="ListParagraph"/>
        <w:numPr>
          <w:ilvl w:val="1"/>
          <w:numId w:val="40"/>
        </w:numPr>
        <w:spacing w:line="360" w:lineRule="auto"/>
      </w:pPr>
      <w:r w:rsidRPr="00AB1102">
        <w:rPr>
          <w:b/>
          <w:bCs/>
        </w:rPr>
        <w:t>Overdue (Quá hạn):</w:t>
      </w:r>
      <w:r w:rsidRPr="00AB1102">
        <w:t xml:space="preserve"> Nhãn trạng thái màu đỏ, kích hoạt nút gửi thông báo đẩy (Push Notification) tự động nhắc nợ đến thiết bị của phụ huynh.</w:t>
      </w:r>
    </w:p>
    <w:p w14:paraId="3EF78F1E" w14:textId="77777777" w:rsidR="000A1CE1" w:rsidRDefault="006F4728" w:rsidP="000A1CE1">
      <w:pPr>
        <w:keepNext/>
        <w:spacing w:line="360" w:lineRule="auto"/>
        <w:jc w:val="center"/>
      </w:pPr>
      <w:r w:rsidRPr="000A1CE1">
        <w:rPr>
          <w:noProof/>
          <w:bdr w:val="single" w:sz="4" w:space="0" w:color="auto"/>
        </w:rPr>
        <w:drawing>
          <wp:inline distT="0" distB="0" distL="0" distR="0" wp14:anchorId="35631A1A" wp14:editId="7F01BC68">
            <wp:extent cx="5042268" cy="2774950"/>
            <wp:effectExtent l="0" t="0" r="6350" b="6350"/>
            <wp:docPr id="188184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1846" name=""/>
                    <pic:cNvPicPr/>
                  </pic:nvPicPr>
                  <pic:blipFill>
                    <a:blip r:embed="rId28"/>
                    <a:stretch>
                      <a:fillRect/>
                    </a:stretch>
                  </pic:blipFill>
                  <pic:spPr>
                    <a:xfrm>
                      <a:off x="0" y="0"/>
                      <a:ext cx="5098251" cy="2805760"/>
                    </a:xfrm>
                    <a:prstGeom prst="rect">
                      <a:avLst/>
                    </a:prstGeom>
                  </pic:spPr>
                </pic:pic>
              </a:graphicData>
            </a:graphic>
          </wp:inline>
        </w:drawing>
      </w:r>
    </w:p>
    <w:p w14:paraId="7EE6B56C" w14:textId="338A007F" w:rsidR="006F4728" w:rsidRPr="009131CC" w:rsidRDefault="000A1CE1" w:rsidP="000A1CE1">
      <w:pPr>
        <w:pStyle w:val="Caption"/>
        <w:jc w:val="center"/>
        <w:rPr>
          <w:b/>
          <w:bCs/>
          <w:i w:val="0"/>
          <w:iCs w:val="0"/>
          <w:sz w:val="24"/>
          <w:szCs w:val="24"/>
        </w:rPr>
      </w:pPr>
      <w:bookmarkStart w:id="104" w:name="_Toc232000131"/>
      <w:r w:rsidRPr="009131CC">
        <w:rPr>
          <w:b/>
          <w:bCs/>
          <w:i w:val="0"/>
          <w:iCs w:val="0"/>
          <w:sz w:val="24"/>
          <w:szCs w:val="24"/>
        </w:rPr>
        <w:t xml:space="preserve">Ảnh </w:t>
      </w:r>
      <w:r w:rsidRPr="009131CC">
        <w:rPr>
          <w:b/>
          <w:bCs/>
          <w:i w:val="0"/>
          <w:iCs w:val="0"/>
          <w:sz w:val="24"/>
          <w:szCs w:val="24"/>
        </w:rPr>
        <w:fldChar w:fldCharType="begin"/>
      </w:r>
      <w:r w:rsidRPr="009131CC">
        <w:rPr>
          <w:b/>
          <w:bCs/>
          <w:i w:val="0"/>
          <w:iCs w:val="0"/>
          <w:sz w:val="24"/>
          <w:szCs w:val="24"/>
        </w:rPr>
        <w:instrText xml:space="preserve"> SEQ Ảnh \* ARABIC </w:instrText>
      </w:r>
      <w:r w:rsidRPr="009131CC">
        <w:rPr>
          <w:b/>
          <w:bCs/>
          <w:i w:val="0"/>
          <w:iCs w:val="0"/>
          <w:sz w:val="24"/>
          <w:szCs w:val="24"/>
        </w:rPr>
        <w:fldChar w:fldCharType="separate"/>
      </w:r>
      <w:r w:rsidR="002064F3">
        <w:rPr>
          <w:b/>
          <w:bCs/>
          <w:i w:val="0"/>
          <w:iCs w:val="0"/>
          <w:noProof/>
          <w:sz w:val="24"/>
          <w:szCs w:val="24"/>
        </w:rPr>
        <w:t>21</w:t>
      </w:r>
      <w:r w:rsidRPr="009131CC">
        <w:rPr>
          <w:b/>
          <w:bCs/>
          <w:i w:val="0"/>
          <w:iCs w:val="0"/>
          <w:sz w:val="24"/>
          <w:szCs w:val="24"/>
        </w:rPr>
        <w:fldChar w:fldCharType="end"/>
      </w:r>
      <w:r w:rsidRPr="009131CC">
        <w:rPr>
          <w:b/>
          <w:bCs/>
          <w:i w:val="0"/>
          <w:iCs w:val="0"/>
          <w:sz w:val="24"/>
          <w:szCs w:val="24"/>
        </w:rPr>
        <w:t xml:space="preserve">: </w:t>
      </w:r>
      <w:r w:rsidR="009131CC" w:rsidRPr="009131CC">
        <w:rPr>
          <w:b/>
          <w:bCs/>
          <w:i w:val="0"/>
          <w:iCs w:val="0"/>
          <w:sz w:val="24"/>
          <w:szCs w:val="24"/>
        </w:rPr>
        <w:t>Finance Dashboard</w:t>
      </w:r>
      <w:bookmarkEnd w:id="104"/>
    </w:p>
    <w:p w14:paraId="6B4EC8F1" w14:textId="59BE7688" w:rsidR="00E34EBF" w:rsidRPr="00AB1102" w:rsidRDefault="006F4728" w:rsidP="00F32924">
      <w:pPr>
        <w:pStyle w:val="Heading3"/>
      </w:pPr>
      <w:bookmarkStart w:id="105" w:name="_Toc231954710"/>
      <w:r w:rsidRPr="00AB1102">
        <w:t>Phân hệ Cổng thông tin Phụ huynh (Parent Portal)</w:t>
      </w:r>
      <w:bookmarkEnd w:id="105"/>
    </w:p>
    <w:p w14:paraId="7B530BA5" w14:textId="039EAE36" w:rsidR="006F4728" w:rsidRPr="00AB1102" w:rsidRDefault="006F4728" w:rsidP="006F4728">
      <w:pPr>
        <w:spacing w:line="360" w:lineRule="auto"/>
        <w:ind w:left="357" w:firstLine="720"/>
      </w:pPr>
      <w:r w:rsidRPr="00AB1102">
        <w:t>Cổng thông tin phụ huynh được thiết kế theo tư duy ưu tiên thiết bị di động (Mobile-First Design), giúp phụ huynh dễ dàng kiểm soát mọi thông tin học vụ của trẻ bằng một tay. Thành phần cốt lõi của phân hệ này là màn hình quản lý hóa đơn học phí thông minh:</w:t>
      </w:r>
    </w:p>
    <w:p w14:paraId="3BF2B134" w14:textId="77777777" w:rsidR="006F4728" w:rsidRPr="00AB1102" w:rsidRDefault="006F4728">
      <w:pPr>
        <w:pStyle w:val="ListParagraph"/>
        <w:numPr>
          <w:ilvl w:val="0"/>
          <w:numId w:val="41"/>
        </w:numPr>
        <w:spacing w:line="360" w:lineRule="auto"/>
      </w:pPr>
      <w:r w:rsidRPr="00AB1102">
        <w:rPr>
          <w:b/>
          <w:bCs/>
        </w:rPr>
        <w:t>Trình diễn chi tiết dòng chi phí (Invoice Itemization):</w:t>
      </w:r>
      <w:r w:rsidRPr="00AB1102">
        <w:t xml:space="preserve"> Phân tích chi tiết tiền học phí cơ bản cố định và phần tiền ăn được khấu trừ (hoàn trả tự động dựa trên số ngày vắng mặt có phép trong tháng trước từ dữ liệu điểm danh của giáo viên).</w:t>
      </w:r>
    </w:p>
    <w:p w14:paraId="5B0375BB" w14:textId="6884DFE5" w:rsidR="00E34EBF" w:rsidRPr="00AB1102" w:rsidRDefault="006F4728">
      <w:pPr>
        <w:pStyle w:val="ListParagraph"/>
        <w:numPr>
          <w:ilvl w:val="0"/>
          <w:numId w:val="41"/>
        </w:numPr>
        <w:spacing w:line="360" w:lineRule="auto"/>
      </w:pPr>
      <w:r w:rsidRPr="00AB1102">
        <w:rPr>
          <w:b/>
          <w:bCs/>
        </w:rPr>
        <w:t>Bộ sinh mã VietQR động:</w:t>
      </w:r>
      <w:r w:rsidRPr="00AB1102">
        <w:t xml:space="preserve"> Hệ thống giao tiếp với API ngân hàng liên kết, tự động mã hóa thông tin hóa đơn (bao gồm: số tài khoản đích, số tiền thực thu sau khấu trừ, và mã tham chiếu chuyển khoản duy nhất referenceCode) thành chuỗi Base64 và vẽ trực tiếp mã VietQR động trên phía khách (Client-</w:t>
      </w:r>
      <w:r w:rsidRPr="00AB1102">
        <w:lastRenderedPageBreak/>
        <w:t>side rendering). Phụ huynh chỉ cần lưu mã hoặc quét trực tiếp để gạch nợ tức thì mà không cần nhập thủ công các tham số giao dịch.</w:t>
      </w:r>
    </w:p>
    <w:p w14:paraId="7E491AD3" w14:textId="77777777" w:rsidR="009131CC" w:rsidRDefault="006F4728" w:rsidP="009131CC">
      <w:pPr>
        <w:keepNext/>
        <w:spacing w:line="360" w:lineRule="auto"/>
        <w:jc w:val="center"/>
      </w:pPr>
      <w:r w:rsidRPr="009131CC">
        <w:rPr>
          <w:noProof/>
          <w:bdr w:val="single" w:sz="4" w:space="0" w:color="auto"/>
        </w:rPr>
        <w:drawing>
          <wp:inline distT="0" distB="0" distL="0" distR="0" wp14:anchorId="4CBF9C8F" wp14:editId="6898AD1F">
            <wp:extent cx="3640238" cy="1960624"/>
            <wp:effectExtent l="0" t="0" r="0" b="1905"/>
            <wp:docPr id="173772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311" name=""/>
                    <pic:cNvPicPr/>
                  </pic:nvPicPr>
                  <pic:blipFill>
                    <a:blip r:embed="rId29"/>
                    <a:stretch>
                      <a:fillRect/>
                    </a:stretch>
                  </pic:blipFill>
                  <pic:spPr>
                    <a:xfrm>
                      <a:off x="0" y="0"/>
                      <a:ext cx="3664407" cy="1973642"/>
                    </a:xfrm>
                    <a:prstGeom prst="rect">
                      <a:avLst/>
                    </a:prstGeom>
                  </pic:spPr>
                </pic:pic>
              </a:graphicData>
            </a:graphic>
          </wp:inline>
        </w:drawing>
      </w:r>
    </w:p>
    <w:p w14:paraId="32F6884E" w14:textId="4D7595D0" w:rsidR="006F4728" w:rsidRPr="009131CC" w:rsidRDefault="009131CC" w:rsidP="009131CC">
      <w:pPr>
        <w:pStyle w:val="Caption"/>
        <w:jc w:val="center"/>
        <w:rPr>
          <w:b/>
          <w:bCs/>
          <w:i w:val="0"/>
          <w:iCs w:val="0"/>
          <w:sz w:val="24"/>
          <w:szCs w:val="24"/>
        </w:rPr>
      </w:pPr>
      <w:bookmarkStart w:id="106" w:name="_Toc232000132"/>
      <w:r w:rsidRPr="009131CC">
        <w:rPr>
          <w:b/>
          <w:bCs/>
          <w:i w:val="0"/>
          <w:iCs w:val="0"/>
          <w:sz w:val="24"/>
          <w:szCs w:val="24"/>
        </w:rPr>
        <w:t xml:space="preserve">Ảnh </w:t>
      </w:r>
      <w:r w:rsidRPr="009131CC">
        <w:rPr>
          <w:b/>
          <w:bCs/>
          <w:i w:val="0"/>
          <w:iCs w:val="0"/>
          <w:sz w:val="24"/>
          <w:szCs w:val="24"/>
        </w:rPr>
        <w:fldChar w:fldCharType="begin"/>
      </w:r>
      <w:r w:rsidRPr="009131CC">
        <w:rPr>
          <w:b/>
          <w:bCs/>
          <w:i w:val="0"/>
          <w:iCs w:val="0"/>
          <w:sz w:val="24"/>
          <w:szCs w:val="24"/>
        </w:rPr>
        <w:instrText xml:space="preserve"> SEQ Ảnh \* ARABIC </w:instrText>
      </w:r>
      <w:r w:rsidRPr="009131CC">
        <w:rPr>
          <w:b/>
          <w:bCs/>
          <w:i w:val="0"/>
          <w:iCs w:val="0"/>
          <w:sz w:val="24"/>
          <w:szCs w:val="24"/>
        </w:rPr>
        <w:fldChar w:fldCharType="separate"/>
      </w:r>
      <w:r w:rsidR="002064F3">
        <w:rPr>
          <w:b/>
          <w:bCs/>
          <w:i w:val="0"/>
          <w:iCs w:val="0"/>
          <w:noProof/>
          <w:sz w:val="24"/>
          <w:szCs w:val="24"/>
        </w:rPr>
        <w:t>22</w:t>
      </w:r>
      <w:r w:rsidRPr="009131CC">
        <w:rPr>
          <w:b/>
          <w:bCs/>
          <w:i w:val="0"/>
          <w:iCs w:val="0"/>
          <w:sz w:val="24"/>
          <w:szCs w:val="24"/>
        </w:rPr>
        <w:fldChar w:fldCharType="end"/>
      </w:r>
      <w:r w:rsidRPr="009131CC">
        <w:rPr>
          <w:b/>
          <w:bCs/>
          <w:i w:val="0"/>
          <w:iCs w:val="0"/>
          <w:sz w:val="24"/>
          <w:szCs w:val="24"/>
        </w:rPr>
        <w:t xml:space="preserve">: </w:t>
      </w:r>
      <w:r w:rsidRPr="009131CC">
        <w:rPr>
          <w:b/>
          <w:bCs/>
          <w:i w:val="0"/>
          <w:iCs w:val="0"/>
          <w:sz w:val="24"/>
          <w:szCs w:val="24"/>
        </w:rPr>
        <w:t>Parent Portal</w:t>
      </w:r>
      <w:r w:rsidRPr="009131CC">
        <w:rPr>
          <w:b/>
          <w:bCs/>
          <w:i w:val="0"/>
          <w:iCs w:val="0"/>
          <w:sz w:val="24"/>
          <w:szCs w:val="24"/>
        </w:rPr>
        <w:t xml:space="preserve"> Finance</w:t>
      </w:r>
      <w:bookmarkEnd w:id="106"/>
    </w:p>
    <w:p w14:paraId="0E865BB9" w14:textId="34B25686" w:rsidR="006F4728" w:rsidRPr="00AB1102" w:rsidRDefault="006F4728" w:rsidP="00E34EBF">
      <w:pPr>
        <w:pStyle w:val="Heading2"/>
      </w:pPr>
      <w:bookmarkStart w:id="107" w:name="_Toc231954711"/>
      <w:bookmarkStart w:id="108" w:name="_Toc201687884"/>
      <w:r w:rsidRPr="00AB1102">
        <w:t>Giải pháp đa chế độ hiển thị (Light Mode và Dark Mode) với Taiwind CSS</w:t>
      </w:r>
      <w:bookmarkEnd w:id="107"/>
    </w:p>
    <w:p w14:paraId="778A8EBC" w14:textId="0DB0A157" w:rsidR="006F4728" w:rsidRPr="00AB1102" w:rsidRDefault="00562D9F" w:rsidP="006F4728">
      <w:pPr>
        <w:pStyle w:val="Heading3"/>
      </w:pPr>
      <w:bookmarkStart w:id="109" w:name="_Toc231954712"/>
      <w:r w:rsidRPr="00AB1102">
        <w:t>Cơ chế kỹ thuật chuyển đổi giao diện (Technical Implementation)</w:t>
      </w:r>
      <w:bookmarkEnd w:id="109"/>
    </w:p>
    <w:p w14:paraId="49810731" w14:textId="77777777" w:rsidR="00562D9F" w:rsidRPr="00AB1102" w:rsidRDefault="00562D9F" w:rsidP="00562D9F">
      <w:pPr>
        <w:spacing w:line="360" w:lineRule="auto"/>
        <w:ind w:left="360" w:firstLine="720"/>
      </w:pPr>
      <w:r w:rsidRPr="00AB1102">
        <w:t>Nhằm bảo vệ sức khỏe thị giác và giảm thiểu áp lực điều tiết mắt cho người sử dụng dưới các điều kiện quang học đa dạng, hệ thống được trang bị cơ chế chuyển đổi không gian màu hiển thị linh hoạt. Thay vì áp dụng phương thức hoán đổi toàn bộ tệp định dạng tĩnh (truyền thống) — vốn tạo ra độ trễ mạng và làm suy giảm hiệu suất kết xuất của trình duyệt — dự án đã ứng dụng cơ chế luân chuyển lớp định danh (class-based toggling) được hỗ trợ bởi bộ khung CSS hướng tiện ích.</w:t>
      </w:r>
    </w:p>
    <w:p w14:paraId="31F99914" w14:textId="069D2B0E" w:rsidR="00562D9F" w:rsidRPr="00AB1102" w:rsidRDefault="00562D9F" w:rsidP="00562D9F">
      <w:pPr>
        <w:spacing w:line="360" w:lineRule="auto"/>
        <w:ind w:left="360" w:firstLine="720"/>
      </w:pPr>
      <w:r w:rsidRPr="00AB1102">
        <w:t>Về mặt giải pháp kỹ thuật, nền tảng React tại phía máy khách (Client-side) sẽ chịu trách nhiệm giám sát trạng thái và can thiệp trực tiếp vào nút rễ (root node) của Cây mô hình đối tượng tài liệu (DOM Tree). Khi chế độ hiển thị ban đêm được người dùng kích hoạt, hệ thống sẽ tự động tiêm (inject) một lớp định danh đặc thù vào cấu trúc thẻ HTML tổng thể. Hành động này lập tức đánh thức bộ quy tắc phân giải màu sắc đã được thiết lập sẵn trong Hệ thống thiết kế (Design System), cho phép toàn bộ ma trận màu của ứng dụng — từ màu nền, sắc độ văn bản đến các đường viền — tự động dịch chuyển từ dải màu sáng sang các thang độ tối ưu. Tiến trình này diễn ra tức thời và mượt mà, hoàn toàn không đòi hỏi trình duyệt phải tải lại trang, qua đó duy trì tính liền mạch tuyệt đối cho trải nghiệm người dùng.</w:t>
      </w:r>
    </w:p>
    <w:p w14:paraId="5F3BA6E2" w14:textId="798B1396" w:rsidR="00562D9F" w:rsidRPr="00AB1102" w:rsidRDefault="00562D9F" w:rsidP="00562D9F">
      <w:pPr>
        <w:spacing w:line="360" w:lineRule="auto"/>
        <w:ind w:left="360" w:firstLine="720"/>
      </w:pPr>
      <w:r w:rsidRPr="00AB1102">
        <w:t>ảnh chụp nút chuyển ndodoir</w:t>
      </w:r>
    </w:p>
    <w:bookmarkEnd w:id="108"/>
    <w:p w14:paraId="78C3D41E" w14:textId="77777777" w:rsidR="00562D9F" w:rsidRPr="00AB1102" w:rsidRDefault="00562D9F">
      <w:pPr>
        <w:jc w:val="left"/>
        <w:rPr>
          <w:b/>
          <w:szCs w:val="26"/>
        </w:rPr>
      </w:pPr>
      <w:r w:rsidRPr="00AB1102">
        <w:br w:type="page"/>
      </w:r>
    </w:p>
    <w:p w14:paraId="1CF45F3D" w14:textId="35903812" w:rsidR="00E34EBF" w:rsidRPr="00AB1102" w:rsidRDefault="00562D9F" w:rsidP="00E34EBF">
      <w:pPr>
        <w:pStyle w:val="Heading3"/>
      </w:pPr>
      <w:bookmarkStart w:id="110" w:name="_Toc231954713"/>
      <w:r w:rsidRPr="00AB1102">
        <w:lastRenderedPageBreak/>
        <w:t>Triết lý phối màu và Công thái học thị giác (Color Philosophy &amp; Ergonomics)</w:t>
      </w:r>
      <w:bookmarkEnd w:id="110"/>
    </w:p>
    <w:p w14:paraId="32B06C1B" w14:textId="77777777" w:rsidR="00562D9F" w:rsidRPr="00AB1102" w:rsidRDefault="00562D9F" w:rsidP="00ED45C5">
      <w:pPr>
        <w:spacing w:line="360" w:lineRule="auto"/>
        <w:ind w:left="720" w:firstLine="720"/>
      </w:pPr>
      <w:r w:rsidRPr="00AB1102">
        <w:t>Không chỉ tập trung vào nền tảng kỹ thuật, màu sắc của từng chế độ cũng được tính toán kỹ lưỡng dựa trên đặc tính công thái học:</w:t>
      </w:r>
    </w:p>
    <w:p w14:paraId="353020C0" w14:textId="4B22C274" w:rsidR="00562D9F" w:rsidRDefault="00562D9F">
      <w:pPr>
        <w:pStyle w:val="ListParagraph"/>
        <w:numPr>
          <w:ilvl w:val="0"/>
          <w:numId w:val="42"/>
        </w:numPr>
        <w:spacing w:line="360" w:lineRule="auto"/>
      </w:pPr>
      <w:r w:rsidRPr="00AB1102">
        <w:rPr>
          <w:b/>
          <w:bCs/>
        </w:rPr>
        <w:t>Giao diện quang học nền sáng (Light Theme):</w:t>
      </w:r>
      <w:r w:rsidRPr="00AB1102">
        <w:t xml:space="preserve"> Thay vì thiết lập các mảng màu cơ bản mang tính dập khuôn, không gian hiển thị ban ngày được hiệu chỉnh tinh vi dựa trên hệ số phản xạ ánh sáng an toàn. Hệ thống kết hợp cấu trúc nền trắng ngà hoặc xám tro với các phân lớp kiểu chữ sẫm màu nhằm thiết lập cường độ tương phản luôn vượt ngưỡng tối thiểu. Mức thiết lập quang học này tuân thủ khắt khe Bộ tiêu chuẩn Hướng dẫn tiếp cận nội dung Web quốc tế (WCAG 2.1). Đặc tính này đóng vai trò then chốt trong việc gia tăng độ sắc nét của dữ liệu văn bản, giúp giáo viên và phụ huynh dễ dàng tiếp nhận thông tin ngay cả khi tương tác với thiết bị dưới điều kiện cường độ ánh sáng môi trường cao.</w:t>
      </w:r>
    </w:p>
    <w:p w14:paraId="47A09EA5" w14:textId="77777777" w:rsidR="007C51F3" w:rsidRDefault="002878AC" w:rsidP="007C51F3">
      <w:pPr>
        <w:keepNext/>
        <w:spacing w:line="360" w:lineRule="auto"/>
        <w:ind w:left="1080"/>
        <w:jc w:val="center"/>
      </w:pPr>
      <w:r w:rsidRPr="002064F3">
        <w:rPr>
          <w:bdr w:val="single" w:sz="4" w:space="0" w:color="auto"/>
        </w:rPr>
        <w:drawing>
          <wp:inline distT="0" distB="0" distL="0" distR="0" wp14:anchorId="496C8E94" wp14:editId="761E3B83">
            <wp:extent cx="4064000" cy="2030425"/>
            <wp:effectExtent l="0" t="0" r="0" b="8255"/>
            <wp:docPr id="3977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4992" name=""/>
                    <pic:cNvPicPr/>
                  </pic:nvPicPr>
                  <pic:blipFill>
                    <a:blip r:embed="rId30"/>
                    <a:stretch>
                      <a:fillRect/>
                    </a:stretch>
                  </pic:blipFill>
                  <pic:spPr>
                    <a:xfrm>
                      <a:off x="0" y="0"/>
                      <a:ext cx="4071887" cy="2034366"/>
                    </a:xfrm>
                    <a:prstGeom prst="rect">
                      <a:avLst/>
                    </a:prstGeom>
                  </pic:spPr>
                </pic:pic>
              </a:graphicData>
            </a:graphic>
          </wp:inline>
        </w:drawing>
      </w:r>
    </w:p>
    <w:p w14:paraId="14EF477C" w14:textId="39D9C30F" w:rsidR="002878AC" w:rsidRPr="007C51F3" w:rsidRDefault="007C51F3" w:rsidP="007C51F3">
      <w:pPr>
        <w:pStyle w:val="Caption"/>
        <w:jc w:val="center"/>
        <w:rPr>
          <w:b/>
          <w:bCs/>
          <w:i w:val="0"/>
          <w:iCs w:val="0"/>
          <w:sz w:val="24"/>
          <w:szCs w:val="24"/>
        </w:rPr>
      </w:pPr>
      <w:bookmarkStart w:id="111" w:name="_Toc232000133"/>
      <w:r w:rsidRPr="007C51F3">
        <w:rPr>
          <w:b/>
          <w:bCs/>
          <w:i w:val="0"/>
          <w:iCs w:val="0"/>
          <w:sz w:val="24"/>
          <w:szCs w:val="24"/>
        </w:rPr>
        <w:t xml:space="preserve">Ảnh </w:t>
      </w:r>
      <w:r w:rsidRPr="007C51F3">
        <w:rPr>
          <w:b/>
          <w:bCs/>
          <w:i w:val="0"/>
          <w:iCs w:val="0"/>
          <w:sz w:val="24"/>
          <w:szCs w:val="24"/>
        </w:rPr>
        <w:fldChar w:fldCharType="begin"/>
      </w:r>
      <w:r w:rsidRPr="007C51F3">
        <w:rPr>
          <w:b/>
          <w:bCs/>
          <w:i w:val="0"/>
          <w:iCs w:val="0"/>
          <w:sz w:val="24"/>
          <w:szCs w:val="24"/>
        </w:rPr>
        <w:instrText xml:space="preserve"> SEQ Ảnh \* ARABIC </w:instrText>
      </w:r>
      <w:r w:rsidRPr="007C51F3">
        <w:rPr>
          <w:b/>
          <w:bCs/>
          <w:i w:val="0"/>
          <w:iCs w:val="0"/>
          <w:sz w:val="24"/>
          <w:szCs w:val="24"/>
        </w:rPr>
        <w:fldChar w:fldCharType="separate"/>
      </w:r>
      <w:r w:rsidR="002064F3">
        <w:rPr>
          <w:b/>
          <w:bCs/>
          <w:i w:val="0"/>
          <w:iCs w:val="0"/>
          <w:noProof/>
          <w:sz w:val="24"/>
          <w:szCs w:val="24"/>
        </w:rPr>
        <w:t>23</w:t>
      </w:r>
      <w:r w:rsidRPr="007C51F3">
        <w:rPr>
          <w:b/>
          <w:bCs/>
          <w:i w:val="0"/>
          <w:iCs w:val="0"/>
          <w:sz w:val="24"/>
          <w:szCs w:val="24"/>
        </w:rPr>
        <w:fldChar w:fldCharType="end"/>
      </w:r>
      <w:r w:rsidRPr="007C51F3">
        <w:rPr>
          <w:b/>
          <w:bCs/>
          <w:i w:val="0"/>
          <w:iCs w:val="0"/>
          <w:sz w:val="24"/>
          <w:szCs w:val="24"/>
        </w:rPr>
        <w:t>: Giao diện nền sáng</w:t>
      </w:r>
      <w:bookmarkEnd w:id="111"/>
    </w:p>
    <w:p w14:paraId="12653088" w14:textId="7939D67B" w:rsidR="00562D9F" w:rsidRDefault="00562D9F">
      <w:pPr>
        <w:pStyle w:val="ListParagraph"/>
        <w:numPr>
          <w:ilvl w:val="0"/>
          <w:numId w:val="42"/>
        </w:numPr>
        <w:spacing w:line="360" w:lineRule="auto"/>
      </w:pPr>
      <w:r w:rsidRPr="00AB1102">
        <w:rPr>
          <w:b/>
          <w:bCs/>
        </w:rPr>
        <w:t>Giao diện quang học nền tối (Dark Theme):</w:t>
      </w:r>
      <w:r w:rsidRPr="00AB1102">
        <w:t xml:space="preserve"> Đối với không gian hiển thị ban đêm, chiến lược phủ màu của hệ thống loại trừ hoàn toàn việc lạm dụng dải màu đen tuyệt đối. Quyết định kỹ thuật này nhằm triệt tiêu hiện tượng nhòe quang học (black smearing) hay lưu ảnh (burn-in) vốn thường phát sinh trên các tấm nền hiển thị OLED hoặc LCD hiện đại khi cuộn trang. Để thay thế, ma trận màu nền được phối trộn tinh tế giữa các sắc độ xanh sẫm (Deep Navy) và xám đá (Slate). Giải pháp thiết kế này không chỉ hỗ trợ phân tán luồng sáng phát xạ một cách êm ái, giảm thiểu tỷ lệ quang phổ xanh (blue light) gây căng thẳng cho thần kinh thị giác, mà còn </w:t>
      </w:r>
      <w:r w:rsidRPr="00AB1102">
        <w:lastRenderedPageBreak/>
        <w:t>tối ưu hóa mức tiêu thụ điện năng cho các thiết bị di động khi phụ huynh sử dụng vào ban đêm.</w:t>
      </w:r>
    </w:p>
    <w:p w14:paraId="23ABFF21" w14:textId="77777777" w:rsidR="007C51F3" w:rsidRDefault="00C17B64" w:rsidP="007C51F3">
      <w:pPr>
        <w:keepNext/>
        <w:spacing w:line="360" w:lineRule="auto"/>
        <w:ind w:left="1080"/>
        <w:jc w:val="center"/>
      </w:pPr>
      <w:r w:rsidRPr="002064F3">
        <w:rPr>
          <w:bdr w:val="single" w:sz="4" w:space="0" w:color="auto"/>
        </w:rPr>
        <w:drawing>
          <wp:inline distT="0" distB="0" distL="0" distR="0" wp14:anchorId="7E94008B" wp14:editId="4F5FCD0C">
            <wp:extent cx="3451464" cy="1624330"/>
            <wp:effectExtent l="0" t="0" r="0" b="0"/>
            <wp:docPr id="133951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1800" name=""/>
                    <pic:cNvPicPr/>
                  </pic:nvPicPr>
                  <pic:blipFill>
                    <a:blip r:embed="rId31"/>
                    <a:stretch>
                      <a:fillRect/>
                    </a:stretch>
                  </pic:blipFill>
                  <pic:spPr>
                    <a:xfrm>
                      <a:off x="0" y="0"/>
                      <a:ext cx="3460020" cy="1628356"/>
                    </a:xfrm>
                    <a:prstGeom prst="rect">
                      <a:avLst/>
                    </a:prstGeom>
                  </pic:spPr>
                </pic:pic>
              </a:graphicData>
            </a:graphic>
          </wp:inline>
        </w:drawing>
      </w:r>
    </w:p>
    <w:p w14:paraId="41EE6A43" w14:textId="32B62CDD" w:rsidR="00562D9F" w:rsidRPr="00512DC7" w:rsidRDefault="007C51F3" w:rsidP="00512DC7">
      <w:pPr>
        <w:pStyle w:val="Caption"/>
        <w:jc w:val="center"/>
        <w:rPr>
          <w:b/>
          <w:bCs/>
          <w:i w:val="0"/>
          <w:iCs w:val="0"/>
          <w:sz w:val="24"/>
          <w:szCs w:val="24"/>
        </w:rPr>
      </w:pPr>
      <w:bookmarkStart w:id="112" w:name="_Toc232000134"/>
      <w:r w:rsidRPr="007C51F3">
        <w:rPr>
          <w:b/>
          <w:bCs/>
          <w:i w:val="0"/>
          <w:iCs w:val="0"/>
          <w:sz w:val="24"/>
          <w:szCs w:val="24"/>
        </w:rPr>
        <w:t xml:space="preserve">Ảnh </w:t>
      </w:r>
      <w:r w:rsidRPr="007C51F3">
        <w:rPr>
          <w:b/>
          <w:bCs/>
          <w:i w:val="0"/>
          <w:iCs w:val="0"/>
          <w:sz w:val="24"/>
          <w:szCs w:val="24"/>
        </w:rPr>
        <w:fldChar w:fldCharType="begin"/>
      </w:r>
      <w:r w:rsidRPr="007C51F3">
        <w:rPr>
          <w:b/>
          <w:bCs/>
          <w:i w:val="0"/>
          <w:iCs w:val="0"/>
          <w:sz w:val="24"/>
          <w:szCs w:val="24"/>
        </w:rPr>
        <w:instrText xml:space="preserve"> SEQ Ảnh \* ARABIC </w:instrText>
      </w:r>
      <w:r w:rsidRPr="007C51F3">
        <w:rPr>
          <w:b/>
          <w:bCs/>
          <w:i w:val="0"/>
          <w:iCs w:val="0"/>
          <w:sz w:val="24"/>
          <w:szCs w:val="24"/>
        </w:rPr>
        <w:fldChar w:fldCharType="separate"/>
      </w:r>
      <w:r w:rsidR="002064F3">
        <w:rPr>
          <w:b/>
          <w:bCs/>
          <w:i w:val="0"/>
          <w:iCs w:val="0"/>
          <w:noProof/>
          <w:sz w:val="24"/>
          <w:szCs w:val="24"/>
        </w:rPr>
        <w:t>24</w:t>
      </w:r>
      <w:r w:rsidRPr="007C51F3">
        <w:rPr>
          <w:b/>
          <w:bCs/>
          <w:i w:val="0"/>
          <w:iCs w:val="0"/>
          <w:sz w:val="24"/>
          <w:szCs w:val="24"/>
        </w:rPr>
        <w:fldChar w:fldCharType="end"/>
      </w:r>
      <w:r w:rsidRPr="007C51F3">
        <w:rPr>
          <w:b/>
          <w:bCs/>
          <w:i w:val="0"/>
          <w:iCs w:val="0"/>
          <w:sz w:val="24"/>
          <w:szCs w:val="24"/>
        </w:rPr>
        <w:t>: Giao diện nền tối</w:t>
      </w:r>
      <w:bookmarkEnd w:id="112"/>
    </w:p>
    <w:p w14:paraId="6AEFDD0D" w14:textId="4B360402" w:rsidR="00EA2674" w:rsidRPr="00AB1102" w:rsidRDefault="00EA2674" w:rsidP="00E34EBF">
      <w:pPr>
        <w:pStyle w:val="Heading2"/>
      </w:pPr>
      <w:bookmarkStart w:id="113" w:name="_Toc231954714"/>
      <w:r w:rsidRPr="00AB1102">
        <w:t>Tối ưu hóa khả năng thích ứng thiết bị và tính liền mạch trong trải nghiệm người dùng</w:t>
      </w:r>
      <w:bookmarkEnd w:id="113"/>
    </w:p>
    <w:p w14:paraId="1534E562" w14:textId="0AAED806" w:rsidR="00EA2674" w:rsidRPr="00AB1102" w:rsidRDefault="00EA2674" w:rsidP="00EA2674">
      <w:pPr>
        <w:pStyle w:val="Heading3"/>
      </w:pPr>
      <w:bookmarkStart w:id="114" w:name="_Toc231954715"/>
      <w:r w:rsidRPr="00AB1102">
        <w:t>Kiến trúc kết xuất phía máy khách và cơ chế luân chuyển trạng thái (Client-Side Rendering &amp; Virtual DOM)</w:t>
      </w:r>
      <w:bookmarkEnd w:id="114"/>
    </w:p>
    <w:p w14:paraId="5DA3C25C" w14:textId="77777777" w:rsidR="00EA2674" w:rsidRPr="00AB1102" w:rsidRDefault="00EA2674" w:rsidP="00EA2674">
      <w:pPr>
        <w:spacing w:line="360" w:lineRule="auto"/>
        <w:ind w:left="357" w:firstLine="720"/>
      </w:pPr>
      <w:r w:rsidRPr="00AB1102">
        <w:t>Thay vì sử dụng các kỹ thuật kết xuất truyền thống đòi hỏi tải lại toàn bộ vòng đời trang (page lifecycle), phân hệ giao diện được xây dựng trên nền tảng cơ chế Mô hình Đối tượng Tài liệu ảo (Virtual DOM). Trọng tâm của giải pháp này nằm ở thuật toán tái tổ hợp (Reconciliation Algorithm). Cụ thể, khi phát sinh các luồng sự kiện thay đổi trạng thái hệ thống — điển hình như thao tác cập nhật định mức thu phí của kế toán hoặc tác vụ xác nhận chuyên cần từ giáo viên — thuật toán sẽ tiến hành tính toán độ lệch (diffing) giữa cây cấu trúc ảo và cây vật lý.</w:t>
      </w:r>
    </w:p>
    <w:p w14:paraId="2823393B" w14:textId="01458772" w:rsidR="00EA2674" w:rsidRPr="00AB1102" w:rsidRDefault="00EA2674" w:rsidP="00EA2674">
      <w:pPr>
        <w:spacing w:line="360" w:lineRule="auto"/>
        <w:ind w:left="357" w:firstLine="720"/>
      </w:pPr>
      <w:r w:rsidRPr="00AB1102">
        <w:t>Quá trình này đảm bảo trình duyệt chỉ thực thi lệnh vẽ lại (re-render) chính xác tại các vi phân tử dữ liệu bị biến đổi. Kỹ thuật này không những thiết lập một độ trễ tiệm cận mức không (near-zero latency) trong tương tác, mà còn triệt tiêu đáng kể áp lực băng thông mạng khi giao tiếp với trạm gác API (API Gateway) của hệ thống máy chủ.</w:t>
      </w:r>
    </w:p>
    <w:p w14:paraId="578E7FD9" w14:textId="77777777" w:rsidR="002064F3" w:rsidRDefault="002064F3" w:rsidP="002064F3">
      <w:pPr>
        <w:keepNext/>
        <w:spacing w:line="360" w:lineRule="auto"/>
        <w:ind w:left="357" w:firstLine="720"/>
        <w:jc w:val="center"/>
      </w:pPr>
      <w:r>
        <w:rPr>
          <w:noProof/>
        </w:rPr>
        <w:t xml:space="preserve"> </w:t>
      </w:r>
      <w:r w:rsidR="00EA2674" w:rsidRPr="002064F3">
        <w:rPr>
          <w:noProof/>
          <w:bdr w:val="single" w:sz="4" w:space="0" w:color="auto"/>
        </w:rPr>
        <w:drawing>
          <wp:inline distT="0" distB="0" distL="0" distR="0" wp14:anchorId="3D1AF967" wp14:editId="40D8AE81">
            <wp:extent cx="3482203" cy="1656080"/>
            <wp:effectExtent l="0" t="0" r="4445" b="1270"/>
            <wp:docPr id="20236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8499" name=""/>
                    <pic:cNvPicPr/>
                  </pic:nvPicPr>
                  <pic:blipFill>
                    <a:blip r:embed="rId32"/>
                    <a:stretch>
                      <a:fillRect/>
                    </a:stretch>
                  </pic:blipFill>
                  <pic:spPr>
                    <a:xfrm>
                      <a:off x="0" y="0"/>
                      <a:ext cx="3498707" cy="1663929"/>
                    </a:xfrm>
                    <a:prstGeom prst="rect">
                      <a:avLst/>
                    </a:prstGeom>
                  </pic:spPr>
                </pic:pic>
              </a:graphicData>
            </a:graphic>
          </wp:inline>
        </w:drawing>
      </w:r>
    </w:p>
    <w:p w14:paraId="5E7B23A6" w14:textId="023D698F" w:rsidR="00EA2674" w:rsidRPr="002064F3" w:rsidRDefault="002064F3" w:rsidP="002064F3">
      <w:pPr>
        <w:pStyle w:val="Caption"/>
        <w:jc w:val="center"/>
        <w:rPr>
          <w:b/>
          <w:bCs/>
          <w:i w:val="0"/>
          <w:iCs w:val="0"/>
          <w:sz w:val="24"/>
          <w:szCs w:val="24"/>
        </w:rPr>
      </w:pPr>
      <w:bookmarkStart w:id="115" w:name="_Toc232000135"/>
      <w:r w:rsidRPr="002064F3">
        <w:rPr>
          <w:b/>
          <w:bCs/>
          <w:i w:val="0"/>
          <w:iCs w:val="0"/>
          <w:sz w:val="24"/>
          <w:szCs w:val="24"/>
        </w:rPr>
        <w:t xml:space="preserve">Ảnh </w:t>
      </w:r>
      <w:r w:rsidRPr="002064F3">
        <w:rPr>
          <w:b/>
          <w:bCs/>
          <w:i w:val="0"/>
          <w:iCs w:val="0"/>
          <w:sz w:val="24"/>
          <w:szCs w:val="24"/>
        </w:rPr>
        <w:fldChar w:fldCharType="begin"/>
      </w:r>
      <w:r w:rsidRPr="002064F3">
        <w:rPr>
          <w:b/>
          <w:bCs/>
          <w:i w:val="0"/>
          <w:iCs w:val="0"/>
          <w:sz w:val="24"/>
          <w:szCs w:val="24"/>
        </w:rPr>
        <w:instrText xml:space="preserve"> SEQ Ảnh \* ARABIC </w:instrText>
      </w:r>
      <w:r w:rsidRPr="002064F3">
        <w:rPr>
          <w:b/>
          <w:bCs/>
          <w:i w:val="0"/>
          <w:iCs w:val="0"/>
          <w:sz w:val="24"/>
          <w:szCs w:val="24"/>
        </w:rPr>
        <w:fldChar w:fldCharType="separate"/>
      </w:r>
      <w:r>
        <w:rPr>
          <w:b/>
          <w:bCs/>
          <w:i w:val="0"/>
          <w:iCs w:val="0"/>
          <w:noProof/>
          <w:sz w:val="24"/>
          <w:szCs w:val="24"/>
        </w:rPr>
        <w:t>25</w:t>
      </w:r>
      <w:r w:rsidRPr="002064F3">
        <w:rPr>
          <w:b/>
          <w:bCs/>
          <w:i w:val="0"/>
          <w:iCs w:val="0"/>
          <w:sz w:val="24"/>
          <w:szCs w:val="24"/>
        </w:rPr>
        <w:fldChar w:fldCharType="end"/>
      </w:r>
      <w:r w:rsidRPr="002064F3">
        <w:rPr>
          <w:b/>
          <w:bCs/>
          <w:i w:val="0"/>
          <w:iCs w:val="0"/>
          <w:sz w:val="24"/>
          <w:szCs w:val="24"/>
        </w:rPr>
        <w:t>: Giao diện dự án</w:t>
      </w:r>
      <w:bookmarkEnd w:id="115"/>
    </w:p>
    <w:p w14:paraId="25046C6E" w14:textId="77777777" w:rsidR="00EA2674" w:rsidRPr="00AB1102" w:rsidRDefault="00EA2674" w:rsidP="00EA2674">
      <w:pPr>
        <w:pStyle w:val="Heading3"/>
      </w:pPr>
      <w:bookmarkStart w:id="116" w:name="_Toc231954716"/>
      <w:r w:rsidRPr="00AB1102">
        <w:lastRenderedPageBreak/>
        <w:t>Chiến lược thiết kế thích ứng đa không gian hiển thị (Responsive Layout Strategy)</w:t>
      </w:r>
      <w:bookmarkEnd w:id="116"/>
    </w:p>
    <w:p w14:paraId="7D8EB3A3" w14:textId="77777777" w:rsidR="00EA2674" w:rsidRPr="00AB1102" w:rsidRDefault="00EA2674" w:rsidP="00EA2674">
      <w:pPr>
        <w:spacing w:line="360" w:lineRule="auto"/>
        <w:ind w:left="357" w:firstLine="720"/>
      </w:pPr>
      <w:r w:rsidRPr="00AB1102">
        <w:t>Nhằm đảm bảo tính đồng nhất về mặt công thái học trên đa dạng các thiết bị đầu cuối, kiến trúc giao diện ứng dụng hệ quy chiếu lưới động (Flexible Grid System) được điều phối thông qua các điểm ngắt truy vấn phương tiện (Media Query Breakpoints). Giải pháp này mang lại khả năng biến đổi cấu trúc hiển thị theo thời gian thực dựa trên độ phân giải quang học của thiết bị:</w:t>
      </w:r>
    </w:p>
    <w:p w14:paraId="668E6820" w14:textId="77777777" w:rsidR="00EA2674" w:rsidRPr="00AB1102" w:rsidRDefault="00EA2674">
      <w:pPr>
        <w:pStyle w:val="ListParagraph"/>
        <w:numPr>
          <w:ilvl w:val="0"/>
          <w:numId w:val="43"/>
        </w:numPr>
        <w:spacing w:line="360" w:lineRule="auto"/>
        <w:ind w:left="1080"/>
      </w:pPr>
      <w:r w:rsidRPr="00AB1102">
        <w:rPr>
          <w:b/>
          <w:bCs/>
        </w:rPr>
        <w:t>Trong không gian hiển thị tiêu chuẩn (Môi trường Máy tính/Desktop):</w:t>
      </w:r>
      <w:r w:rsidRPr="00AB1102">
        <w:t xml:space="preserve"> Hệ thống triển khai cấu trúc đa cột (Multi-column Topology) nhằm tối đa hóa mật độ thông tin. Các ma trận dữ liệu phức tạp (như lưới đối soát công nợ) được kết xuất ở trạng thái toàn phần với đầy đủ các trường thông tin phụ trợ, cung cấp tầm nhìn toàn cảnh phục vụ đắc lực cho công tác kiểm toán tài chính chuyên sâu của ban quản trị.</w:t>
      </w:r>
    </w:p>
    <w:p w14:paraId="1F2672F3" w14:textId="7BF89309" w:rsidR="00D13DDF" w:rsidRPr="00AB1102" w:rsidRDefault="00EA2674">
      <w:pPr>
        <w:pStyle w:val="ListParagraph"/>
        <w:numPr>
          <w:ilvl w:val="0"/>
          <w:numId w:val="43"/>
        </w:numPr>
        <w:spacing w:line="360" w:lineRule="auto"/>
        <w:ind w:left="1080"/>
      </w:pPr>
      <w:r w:rsidRPr="00AB1102">
        <w:rPr>
          <w:b/>
          <w:bCs/>
        </w:rPr>
        <w:t>Trong không gian hiển thị thu gọn (Môi trường Thiết bị di động/Tablet):</w:t>
      </w:r>
      <w:r w:rsidRPr="00AB1102">
        <w:t xml:space="preserve"> Kiến trúc trang tự động được tái cấu trúc thành dạng luồng thẻ thông tin đơn chiều (Single-column Card-based Flow). Những trường dữ liệu thứ cấp được tinh giản có chủ đích nhằm giải phóng không gian màn hình. Đặc biệt, toàn bộ các vùng tương tác (hitboxes) được mở rộng biên độ nhằm đáp ứng các tiêu chuẩn thao tác cảm ứng đa điểm. Sự tinh chỉnh này đảm bảo mọi thao tác vuốt, chạm của phụ huynh hay giáo viên đều đạt độ chuẩn xác tuyệt đối, loại bỏ hoàn toàn các rào cản giới hạn về kích thước màn hình vật lý.</w:t>
      </w:r>
    </w:p>
    <w:p w14:paraId="13912034" w14:textId="77777777" w:rsidR="002064F3" w:rsidRDefault="005E4F63" w:rsidP="002064F3">
      <w:pPr>
        <w:keepNext/>
        <w:spacing w:line="360" w:lineRule="auto"/>
        <w:jc w:val="center"/>
      </w:pPr>
      <w:r w:rsidRPr="002064F3">
        <w:rPr>
          <w:noProof/>
          <w:bdr w:val="single" w:sz="4" w:space="0" w:color="auto"/>
        </w:rPr>
        <w:drawing>
          <wp:inline distT="0" distB="0" distL="0" distR="0" wp14:anchorId="280F1A6F" wp14:editId="3605BF3C">
            <wp:extent cx="4104537" cy="2257063"/>
            <wp:effectExtent l="0" t="0" r="0" b="0"/>
            <wp:docPr id="76441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1092" name=""/>
                    <pic:cNvPicPr/>
                  </pic:nvPicPr>
                  <pic:blipFill>
                    <a:blip r:embed="rId33"/>
                    <a:stretch>
                      <a:fillRect/>
                    </a:stretch>
                  </pic:blipFill>
                  <pic:spPr>
                    <a:xfrm>
                      <a:off x="0" y="0"/>
                      <a:ext cx="4109470" cy="2259775"/>
                    </a:xfrm>
                    <a:prstGeom prst="rect">
                      <a:avLst/>
                    </a:prstGeom>
                  </pic:spPr>
                </pic:pic>
              </a:graphicData>
            </a:graphic>
          </wp:inline>
        </w:drawing>
      </w:r>
    </w:p>
    <w:p w14:paraId="2B590B5D" w14:textId="05BF0E3C" w:rsidR="005E4F63" w:rsidRPr="002064F3" w:rsidRDefault="002064F3" w:rsidP="002064F3">
      <w:pPr>
        <w:pStyle w:val="Caption"/>
        <w:jc w:val="center"/>
        <w:rPr>
          <w:b/>
          <w:bCs/>
          <w:i w:val="0"/>
          <w:iCs w:val="0"/>
          <w:sz w:val="24"/>
          <w:szCs w:val="24"/>
        </w:rPr>
      </w:pPr>
      <w:bookmarkStart w:id="117" w:name="_Toc232000136"/>
      <w:r w:rsidRPr="002064F3">
        <w:rPr>
          <w:b/>
          <w:bCs/>
          <w:i w:val="0"/>
          <w:iCs w:val="0"/>
          <w:sz w:val="24"/>
          <w:szCs w:val="24"/>
        </w:rPr>
        <w:t xml:space="preserve">Ảnh </w:t>
      </w:r>
      <w:r w:rsidRPr="002064F3">
        <w:rPr>
          <w:b/>
          <w:bCs/>
          <w:i w:val="0"/>
          <w:iCs w:val="0"/>
          <w:sz w:val="24"/>
          <w:szCs w:val="24"/>
        </w:rPr>
        <w:fldChar w:fldCharType="begin"/>
      </w:r>
      <w:r w:rsidRPr="002064F3">
        <w:rPr>
          <w:b/>
          <w:bCs/>
          <w:i w:val="0"/>
          <w:iCs w:val="0"/>
          <w:sz w:val="24"/>
          <w:szCs w:val="24"/>
        </w:rPr>
        <w:instrText xml:space="preserve"> SEQ Ảnh \* ARABIC </w:instrText>
      </w:r>
      <w:r w:rsidRPr="002064F3">
        <w:rPr>
          <w:b/>
          <w:bCs/>
          <w:i w:val="0"/>
          <w:iCs w:val="0"/>
          <w:sz w:val="24"/>
          <w:szCs w:val="24"/>
        </w:rPr>
        <w:fldChar w:fldCharType="separate"/>
      </w:r>
      <w:r w:rsidRPr="002064F3">
        <w:rPr>
          <w:b/>
          <w:bCs/>
          <w:i w:val="0"/>
          <w:iCs w:val="0"/>
          <w:noProof/>
          <w:sz w:val="24"/>
          <w:szCs w:val="24"/>
        </w:rPr>
        <w:t>26</w:t>
      </w:r>
      <w:r w:rsidRPr="002064F3">
        <w:rPr>
          <w:b/>
          <w:bCs/>
          <w:i w:val="0"/>
          <w:iCs w:val="0"/>
          <w:sz w:val="24"/>
          <w:szCs w:val="24"/>
        </w:rPr>
        <w:fldChar w:fldCharType="end"/>
      </w:r>
      <w:r w:rsidRPr="002064F3">
        <w:rPr>
          <w:b/>
          <w:bCs/>
          <w:i w:val="0"/>
          <w:iCs w:val="0"/>
          <w:sz w:val="24"/>
          <w:szCs w:val="24"/>
        </w:rPr>
        <w:t>: Reponsive Mobile</w:t>
      </w:r>
      <w:bookmarkEnd w:id="117"/>
    </w:p>
    <w:p w14:paraId="59A6CF55" w14:textId="77777777" w:rsidR="005E4F63" w:rsidRPr="00AB1102" w:rsidRDefault="005E4F63">
      <w:pPr>
        <w:jc w:val="left"/>
        <w:rPr>
          <w:b/>
          <w:sz w:val="36"/>
        </w:rPr>
      </w:pPr>
      <w:bookmarkStart w:id="118" w:name="_Toc201687886"/>
      <w:r w:rsidRPr="00AB1102">
        <w:br w:type="page"/>
      </w:r>
    </w:p>
    <w:p w14:paraId="2F351657" w14:textId="15863B8A" w:rsidR="00BB0989" w:rsidRPr="00AB1102" w:rsidRDefault="00981C34" w:rsidP="00B95575">
      <w:pPr>
        <w:pStyle w:val="Heading1"/>
      </w:pPr>
      <w:bookmarkStart w:id="119" w:name="_Toc231954717"/>
      <w:r w:rsidRPr="00AB1102">
        <w:lastRenderedPageBreak/>
        <w:t>CHƯƠNG</w:t>
      </w:r>
      <w:r w:rsidR="00024A3A" w:rsidRPr="00AB1102">
        <w:t xml:space="preserve"> VI</w:t>
      </w:r>
      <w:r w:rsidR="005E076E" w:rsidRPr="00AB1102">
        <w:t>I</w:t>
      </w:r>
      <w:r w:rsidR="00024A3A" w:rsidRPr="00AB1102">
        <w:t xml:space="preserve">: </w:t>
      </w:r>
      <w:r w:rsidR="007A2B44" w:rsidRPr="00AB1102">
        <w:t>KẾT QUẢ VÀ ĐÁNH GIÁ KẾT QUẢ</w:t>
      </w:r>
      <w:bookmarkEnd w:id="118"/>
      <w:bookmarkEnd w:id="119"/>
    </w:p>
    <w:p w14:paraId="3BDCDC50" w14:textId="043A0193" w:rsidR="000D717C" w:rsidRPr="00AB1102" w:rsidRDefault="00D967EF">
      <w:pPr>
        <w:pStyle w:val="Heading2"/>
        <w:numPr>
          <w:ilvl w:val="0"/>
          <w:numId w:val="7"/>
        </w:numPr>
      </w:pPr>
      <w:bookmarkStart w:id="120" w:name="_Toc231954718"/>
      <w:r w:rsidRPr="00AB1102">
        <w:t>Kết quả thử nghiệm các luồng nghiệp vụ trọng yếu</w:t>
      </w:r>
      <w:bookmarkEnd w:id="120"/>
    </w:p>
    <w:p w14:paraId="0E8614DE" w14:textId="6100B6CB" w:rsidR="00EF70C7" w:rsidRPr="00AB1102" w:rsidRDefault="00D967EF" w:rsidP="008804FC">
      <w:pPr>
        <w:pStyle w:val="Heading3"/>
        <w:rPr>
          <w:bCs/>
        </w:rPr>
      </w:pPr>
      <w:bookmarkStart w:id="121" w:name="_Toc231954719"/>
      <w:r w:rsidRPr="00AB1102">
        <w:rPr>
          <w:bCs/>
        </w:rPr>
        <w:t>Thử nghiệm tiến trình quản trị vòng đời công nợ tự động (Background Schedulers)</w:t>
      </w:r>
      <w:bookmarkEnd w:id="121"/>
    </w:p>
    <w:p w14:paraId="6456D7EF" w14:textId="77777777" w:rsidR="00D967EF" w:rsidRPr="00AB1102" w:rsidRDefault="00D967EF" w:rsidP="00D967EF">
      <w:pPr>
        <w:spacing w:line="360" w:lineRule="auto"/>
        <w:ind w:left="360" w:firstLine="720"/>
      </w:pPr>
      <w:r w:rsidRPr="00AB1102">
        <w:t>Nhằm đánh giá độ tin cậy của các tác vụ hậu cảnh (Background Jobs), nhóm nghiên cứu đã thiết lập một kịch bản kiểm thử đối với bộ lập lịch tự động quét công nợ. Hệ thống được cấu hình để tự động thức giấc vào thời điểm giao thời mỗi ngày. Tiến trình này thực thi các truy vấn kiểm tra đối với toàn bộ các bản ghi hóa đơn đang ở trạng thái chờ thanh toán.</w:t>
      </w:r>
    </w:p>
    <w:p w14:paraId="0FA5228C" w14:textId="5F8E2222" w:rsidR="00517BF6" w:rsidRPr="00AB1102" w:rsidRDefault="00D967EF" w:rsidP="00D967EF">
      <w:pPr>
        <w:spacing w:line="360" w:lineRule="auto"/>
        <w:ind w:left="360" w:firstLine="720"/>
      </w:pPr>
      <w:r w:rsidRPr="00AB1102">
        <w:t>Dựa trên thuật toán đối chiếu thời gian hiện tại với hạn mức thanh toán cộng thêm giới hạn "thời gian ân hạn" (Grace Period - mặc định là 3 ngày), hệ thống đã nhận diện chính xác các hóa đơn vi phạm. Ngay lập tức, thực thể dữ liệu tương ứng được chuyển đổi trạng thái sang ngưỡng "Quá hạn", đồng thời kích hoạt chuỗi sự kiện truyền thông (Event-driven communication) để tự động phát gửi thông báo nhắc nợ đến thiết bị của phụ huynh mà không cần bất kỳ sự can thiệp thủ công nào từ nhân viên kế toán.</w:t>
      </w:r>
    </w:p>
    <w:p w14:paraId="17A34F78" w14:textId="5376A235" w:rsidR="00D967EF" w:rsidRPr="00AB1102" w:rsidRDefault="00D967EF" w:rsidP="00D967EF">
      <w:pPr>
        <w:spacing w:line="360" w:lineRule="auto"/>
        <w:ind w:left="360" w:firstLine="720"/>
      </w:pPr>
      <w:r w:rsidRPr="00AB1102">
        <w:t>(</w:t>
      </w:r>
      <w:r w:rsidRPr="00AB1102">
        <w:rPr>
          <w:b/>
          <w:bCs/>
        </w:rPr>
        <w:t>Sinh viên chèn Hình ảnh log hệ thống Terminal/Console ghi nhận tiến trình Cron Job chạy ngầm quét hóa đơn thành công vào đây)</w:t>
      </w:r>
    </w:p>
    <w:p w14:paraId="61170329" w14:textId="36F65C41" w:rsidR="00C7222C" w:rsidRPr="00AB1102" w:rsidRDefault="00D967EF" w:rsidP="00E073A8">
      <w:pPr>
        <w:pStyle w:val="Heading3"/>
      </w:pPr>
      <w:bookmarkStart w:id="122" w:name="_Toc231954720"/>
      <w:r w:rsidRPr="00AB1102">
        <w:t>Thử nghiệm giao thức thanh toán không chạm và đối soát thời gian thực</w:t>
      </w:r>
      <w:bookmarkEnd w:id="122"/>
    </w:p>
    <w:p w14:paraId="7ADC7BBC" w14:textId="77777777" w:rsidR="00D967EF" w:rsidRPr="00AB1102" w:rsidRDefault="00D967EF" w:rsidP="00D967EF">
      <w:pPr>
        <w:spacing w:line="360" w:lineRule="auto"/>
        <w:ind w:left="360" w:firstLine="720"/>
      </w:pPr>
      <w:r w:rsidRPr="00AB1102">
        <w:t>Luồng tương tác tài chính giữa phụ huynh và hệ thống được ghi nhận hoạt động mượt mà. Tại không gian hiển thị của phụ huynh, mã VietQR động được kết xuất thành công, nhúng chuẩn xác các siêu dữ liệu bao gồm số tiền và chuỗi định danh giao dịch. Khi tiến hành thanh toán thử nghiệm, trạm gác API của hệ thống đã bắt thành công gói tin sự kiện (Webhook Payload) đẩy về từ ngân hàng. Quá trình giải mã chữ ký điện tử, truy xuất chéo cơ sở dữ liệu và tự động thay đổi nhãn hóa đơn sang trạng thái "Đã thanh toán" diễn ra gần như tức thời, thể hiện độ trễ tiệm cận mức không (near-zero latency).</w:t>
      </w:r>
    </w:p>
    <w:p w14:paraId="181178E4" w14:textId="3A1E0CD3" w:rsidR="00D967EF" w:rsidRPr="00AB1102" w:rsidRDefault="00D967EF" w:rsidP="00D967EF">
      <w:pPr>
        <w:spacing w:line="360" w:lineRule="auto"/>
        <w:ind w:left="360" w:firstLine="720"/>
        <w:rPr>
          <w:b/>
          <w:bCs/>
        </w:rPr>
      </w:pPr>
      <w:r w:rsidRPr="00AB1102">
        <w:rPr>
          <w:b/>
          <w:bCs/>
          <w:i/>
          <w:iCs/>
        </w:rPr>
        <w:t>(Sinh viên chèn Hình ảnh giao diện cổng phụ huynh hiển thị mã VietQR động và kết quả chuyển trạng thái hóa đơn sau khi quét mã vào đây)</w:t>
      </w:r>
    </w:p>
    <w:p w14:paraId="5BC8975C" w14:textId="48241203" w:rsidR="00EB7F27" w:rsidRPr="00AB1102" w:rsidRDefault="00D967EF" w:rsidP="00E073A8">
      <w:pPr>
        <w:pStyle w:val="Heading3"/>
      </w:pPr>
      <w:bookmarkStart w:id="123" w:name="_Toc231954721"/>
      <w:r w:rsidRPr="00AB1102">
        <w:t>Thử nghiệm phân hệ giám sát y tế và thể chất học đường</w:t>
      </w:r>
      <w:bookmarkEnd w:id="123"/>
    </w:p>
    <w:p w14:paraId="37101E19" w14:textId="77777777" w:rsidR="00D64202" w:rsidRPr="00AB1102" w:rsidRDefault="00D64202" w:rsidP="00497925">
      <w:pPr>
        <w:spacing w:line="360" w:lineRule="auto"/>
        <w:ind w:left="720" w:firstLine="720"/>
      </w:pPr>
      <w:r w:rsidRPr="00AB1102">
        <w:t xml:space="preserve">Đối với phân hệ quản trị sức khỏe, hệ thống đã đáp ứng xuất sắc yêu cầu số hóa bệnh án điện tử. Khi dữ liệu thô về chiều cao và cân nặng được nạp vào </w:t>
      </w:r>
      <w:r w:rsidRPr="00AB1102">
        <w:lastRenderedPageBreak/>
        <w:t>hệ thống, máy chủ ứng dụng lập tức thực thi thuật toán nội suy Chỉ số khối cơ thể (BMI) dựa trên ma trận tiêu chuẩn độ tuổi từ 3 đến 6 của Tổ chức Y tế Thế giới (WHO). Kết quả được phân dải thành các cấp độ cảnh báo (suy dinh dưỡng, chuẩn thể trạng, béo phì) và được ánh xạ lên giao diện Bảng điều khiển dưới dạng các biểu đồ sinh tồn trực quan, giúp phụ huynh và bộ phận y tế nhà trường theo dõi sát sao quỹ đạo phát triển của trẻ.</w:t>
      </w:r>
    </w:p>
    <w:p w14:paraId="1C175C5A" w14:textId="35DBD598" w:rsidR="00D64202" w:rsidRPr="00AB1102" w:rsidRDefault="00D64202" w:rsidP="00497925">
      <w:pPr>
        <w:spacing w:line="360" w:lineRule="auto"/>
        <w:ind w:left="720" w:firstLine="720"/>
        <w:rPr>
          <w:b/>
          <w:bCs/>
        </w:rPr>
      </w:pPr>
      <w:r w:rsidRPr="00AB1102">
        <w:rPr>
          <w:b/>
          <w:bCs/>
          <w:i/>
          <w:iCs/>
        </w:rPr>
        <w:t>(Sinh viên chèn Hình ảnh giao diện nhập thông số sức khỏe và biểu đồ theo dõi thể chất trẻ mầm non trên Cổng thông tin phụ huynh vào đây)</w:t>
      </w:r>
    </w:p>
    <w:p w14:paraId="22A6E5F1" w14:textId="012E0348" w:rsidR="007A2B44" w:rsidRPr="00AB1102" w:rsidRDefault="00D64202" w:rsidP="005B5373">
      <w:pPr>
        <w:pStyle w:val="Heading2"/>
      </w:pPr>
      <w:bookmarkStart w:id="124" w:name="_Toc231954722"/>
      <w:r w:rsidRPr="00AB1102">
        <w:t>Đánh giá tổng quan chất lượng phần mềm</w:t>
      </w:r>
      <w:bookmarkEnd w:id="124"/>
    </w:p>
    <w:p w14:paraId="732BAEC8" w14:textId="77777777" w:rsidR="00D64202" w:rsidRPr="00AB1102" w:rsidRDefault="00D64202" w:rsidP="00497925">
      <w:pPr>
        <w:spacing w:line="360" w:lineRule="auto"/>
        <w:ind w:left="360" w:firstLine="720"/>
        <w:jc w:val="left"/>
        <w:rPr>
          <w:szCs w:val="26"/>
        </w:rPr>
      </w:pPr>
      <w:r w:rsidRPr="00AB1102">
        <w:rPr>
          <w:szCs w:val="26"/>
        </w:rPr>
        <w:t>Trải qua giai đoạn nghiên cứu, thiết kế kiến trúc và hiện thực hóa mã nguồn (từ ngày 24/03/2026 đến ngày 28/06/2026), giải pháp phần mềm "Quản lý trường mầm non" đã hoàn thiện 100% các chỉ tiêu đặc tả yêu cầu chức năng và phi chức năng.</w:t>
      </w:r>
    </w:p>
    <w:p w14:paraId="6DDD142E" w14:textId="77777777" w:rsidR="00D64202" w:rsidRPr="00AB1102" w:rsidRDefault="00D64202">
      <w:pPr>
        <w:numPr>
          <w:ilvl w:val="0"/>
          <w:numId w:val="44"/>
        </w:numPr>
        <w:spacing w:line="360" w:lineRule="auto"/>
        <w:jc w:val="left"/>
        <w:rPr>
          <w:szCs w:val="26"/>
        </w:rPr>
      </w:pPr>
      <w:r w:rsidRPr="00AB1102">
        <w:rPr>
          <w:b/>
          <w:bCs/>
          <w:szCs w:val="26"/>
        </w:rPr>
        <w:t>Về mặt kiến trúc phần mềm và tầng dữ liệu:</w:t>
      </w:r>
      <w:r w:rsidRPr="00AB1102">
        <w:rPr>
          <w:szCs w:val="26"/>
        </w:rPr>
        <w:t xml:space="preserve"> Dự án ứng dụng thành công tư duy thiết kế không gian đa dịch vụ (Monorepo Workspace), thiết lập một cổng API Gateway làm trung tâm điều phối kết nối với các phân hệ vi dịch vụ (Microservices) độc lập thông qua giao thức truyền tin nội bộ. Cấu trúc này, kết hợp với tầng dữ liệu quan hệ được chuẩn hóa mức 3NF và cơ chế Giao dịch nguyên tử (ACID Transactions) bọc quanh thuật toán sinh hóa đơn, đã tạo ra một nền tảng vững chắc, miễn nhiễm với các lỗi sai lệch dữ liệu tài chính.</w:t>
      </w:r>
    </w:p>
    <w:p w14:paraId="555C2DB5" w14:textId="77777777" w:rsidR="00D64202" w:rsidRPr="00AB1102" w:rsidRDefault="00D64202">
      <w:pPr>
        <w:numPr>
          <w:ilvl w:val="0"/>
          <w:numId w:val="44"/>
        </w:numPr>
        <w:spacing w:line="360" w:lineRule="auto"/>
        <w:jc w:val="left"/>
        <w:rPr>
          <w:szCs w:val="26"/>
        </w:rPr>
      </w:pPr>
      <w:r w:rsidRPr="00AB1102">
        <w:rPr>
          <w:b/>
          <w:bCs/>
          <w:szCs w:val="26"/>
        </w:rPr>
        <w:t>Về mặt công thái học và hiệu năng vận hành:</w:t>
      </w:r>
      <w:r w:rsidRPr="00AB1102">
        <w:rPr>
          <w:szCs w:val="26"/>
        </w:rPr>
        <w:t xml:space="preserve"> Nhờ ứng dụng cơ chế Mô hình đối tượng tài liệu ảo (Virtual DOM) tại phía máy khách, hệ thống mang lại trải nghiệm tương tác liền mạch, loại bỏ hiện tượng tải lại trang truyền thống. Kết quả đo đạc băng thông cho thấy thời gian phản hồi máy chủ (Response Latency) luôn duy trì dưới ngưỡng 1.2 giây đối với các truy vấn đọc/ghi thông thường, và dưới 2 giây đối với tiến trình tính toán phân bổ học phí hàng loạt. Tính năng chuyển đổi không gian màu quang học (Light/Dark Mode) cũng nhận được sự đánh giá cao về khả năng giảm thiểu mỏi mắt cho người dùng.</w:t>
      </w:r>
    </w:p>
    <w:p w14:paraId="3977A5E4" w14:textId="53791E7F" w:rsidR="007A2B44" w:rsidRPr="00AB1102" w:rsidRDefault="00D64202" w:rsidP="000A0811">
      <w:pPr>
        <w:pStyle w:val="Heading2"/>
      </w:pPr>
      <w:bookmarkStart w:id="125" w:name="_Toc231954723"/>
      <w:r w:rsidRPr="00AB1102">
        <w:t>Định hướng mở rộng và phát triển tương lai</w:t>
      </w:r>
      <w:bookmarkEnd w:id="125"/>
    </w:p>
    <w:p w14:paraId="5693CAA4" w14:textId="68FFFC88" w:rsidR="00753E10" w:rsidRPr="00AB1102" w:rsidRDefault="00D64202" w:rsidP="00497925">
      <w:pPr>
        <w:spacing w:line="360" w:lineRule="auto"/>
        <w:ind w:left="357" w:firstLine="720"/>
        <w:rPr>
          <w:bCs/>
        </w:rPr>
      </w:pPr>
      <w:r w:rsidRPr="00AB1102">
        <w:rPr>
          <w:bCs/>
        </w:rPr>
        <w:t xml:space="preserve">Dù đã đạt mức độ sẵn sàng triển khai thực tiễn (Production-ready) ở quy mô đơn cơ sở, nhóm nghiên cứu vẫn vạch định lộ trình nâng cấp công nghệ nhằm biến </w:t>
      </w:r>
      <w:r w:rsidRPr="00AB1102">
        <w:rPr>
          <w:bCs/>
        </w:rPr>
        <w:lastRenderedPageBreak/>
        <w:t>sản phẩm thành một nền tảng Cung cấp Phần mềm như một Dịch vụ (SaaS) quy mô lớn:</w:t>
      </w:r>
    </w:p>
    <w:p w14:paraId="031903DE" w14:textId="7ED1EA9D" w:rsidR="007A2B44" w:rsidRPr="00AB1102" w:rsidRDefault="00D64202" w:rsidP="000A0811">
      <w:pPr>
        <w:pStyle w:val="Heading3"/>
      </w:pPr>
      <w:bookmarkStart w:id="126" w:name="_Toc231954724"/>
      <w:r w:rsidRPr="00AB1102">
        <w:t>Nâng cấp kiến trúc xử lý bất đồng bộ (Asynchronous Message Queues)</w:t>
      </w:r>
      <w:bookmarkEnd w:id="126"/>
    </w:p>
    <w:p w14:paraId="24DBD8E6" w14:textId="773E8FF4" w:rsidR="000A0811" w:rsidRPr="00AB1102" w:rsidRDefault="00753E10" w:rsidP="00497925">
      <w:pPr>
        <w:spacing w:line="360" w:lineRule="auto"/>
        <w:ind w:left="360" w:firstLine="720"/>
        <w:rPr>
          <w:bCs/>
        </w:rPr>
      </w:pPr>
      <w:r w:rsidRPr="00AB1102">
        <w:rPr>
          <w:bCs/>
        </w:rPr>
        <w:t>Để giải quyết bài toán chiếm giữ khóa bảng (Table Lock) trong cơ sở dữ liệu quan hệ khi đồ án mở rộng quy mô lên hệ thống chuỗi trường học với hàng chục ngàn dữ liệu học sinh, tiến trình hạch toán học phí tuần tự sẽ được tái cấu trúc. Giải pháp đề xuất là ứng dụng các hệ thống hàng đợi thông điệp chuyên biệt (như RabbitMQ hoặc Redis-based Queue) để phân tán tải trọng xử lý, bảo vệ tính sẵn sàng của hệ thống máy chủ tài chính.</w:t>
      </w:r>
    </w:p>
    <w:p w14:paraId="7B78B6AC" w14:textId="49C30703" w:rsidR="007A2B44" w:rsidRPr="00AB1102" w:rsidRDefault="00753E10" w:rsidP="00753E10">
      <w:pPr>
        <w:pStyle w:val="Heading3"/>
      </w:pPr>
      <w:bookmarkStart w:id="127" w:name="_Toc231954725"/>
      <w:r w:rsidRPr="00AB1102">
        <w:t>Chuyển dịch sang nền tảng di động nguyên bản</w:t>
      </w:r>
      <w:bookmarkEnd w:id="127"/>
      <w:r w:rsidRPr="00AB1102">
        <w:t xml:space="preserve"> </w:t>
      </w:r>
    </w:p>
    <w:p w14:paraId="4C73DD59" w14:textId="1EE7BFC8" w:rsidR="000A0811" w:rsidRPr="00AB1102" w:rsidRDefault="00753E10" w:rsidP="00497925">
      <w:pPr>
        <w:spacing w:line="360" w:lineRule="auto"/>
        <w:ind w:left="360" w:firstLine="720"/>
      </w:pPr>
      <w:r w:rsidRPr="00AB1102">
        <w:t>Kế hoạch tiếp theo là đóng gói Cổng thông tin phụ huynh và giáo viên thành các ứng dụng di động độc lập (Native Apps) thông qua các framework biên dịch chéo. Định hướng này mở ra khả năng khai thác sâu vào tài nguyên phần cứng thiết bị, tối ưu hóa cơ chế nhận thông báo đẩy tức thời (Instant Push Notifications) và tích hợp đăng nhập bằng sinh trắc học.</w:t>
      </w:r>
    </w:p>
    <w:p w14:paraId="7637B7CB" w14:textId="4D00F54D" w:rsidR="007A2B44" w:rsidRPr="00AB1102" w:rsidRDefault="00753E10" w:rsidP="006D0E89">
      <w:pPr>
        <w:pStyle w:val="Heading3"/>
      </w:pPr>
      <w:bookmarkStart w:id="128" w:name="_Toc231954726"/>
      <w:r w:rsidRPr="00AB1102">
        <w:t>Tích hợp thị giác máy tính vào luồng điểm danh (Computer Vision Integration)</w:t>
      </w:r>
      <w:bookmarkEnd w:id="128"/>
    </w:p>
    <w:p w14:paraId="716278EA" w14:textId="7F59F3FA" w:rsidR="006D0E89" w:rsidRPr="00AB1102" w:rsidRDefault="00497925" w:rsidP="00497925">
      <w:pPr>
        <w:spacing w:line="360" w:lineRule="auto"/>
        <w:ind w:left="360" w:firstLine="720"/>
      </w:pPr>
      <w:r w:rsidRPr="00AB1102">
        <w:t>Nhằm giải phóng giáo viên khỏi các thao tác kiểm diện thủ công, hệ thống có tiềm năng kết nối với các thiết bị biên (Edge Devices). Việc ứng dụng thuật toán Thị giác máy tính nhận diện khuôn mặt (Facial Recognition) hoặc công nghệ thu phát sóng vô tuyến (RFID) tại cổng kiểm soát an ninh sẽ giúp luồng dữ liệu học vụ được đồng bộ trực tiếp vào máy chủ theo thời gian thực.</w:t>
      </w:r>
    </w:p>
    <w:p w14:paraId="43A3A3E2" w14:textId="02883F65" w:rsidR="007A2B44" w:rsidRPr="00AB1102" w:rsidRDefault="00497925" w:rsidP="00EB1DA9">
      <w:pPr>
        <w:pStyle w:val="Heading3"/>
      </w:pPr>
      <w:bookmarkStart w:id="129" w:name="_Toc231954727"/>
      <w:r w:rsidRPr="00AB1102">
        <w:t>Ứng dụng Trí tuệ nhân tạo trong tháp dinh dưỡng (AI-Driven Nutrition)</w:t>
      </w:r>
      <w:bookmarkEnd w:id="129"/>
    </w:p>
    <w:p w14:paraId="4722BCA5" w14:textId="556B8C71" w:rsidR="00EB1DA9" w:rsidRPr="00AB1102" w:rsidRDefault="00497925" w:rsidP="00F14AE1">
      <w:pPr>
        <w:spacing w:line="360" w:lineRule="auto"/>
        <w:ind w:left="360" w:firstLine="720"/>
        <w:rPr>
          <w:b/>
        </w:rPr>
      </w:pPr>
      <w:r w:rsidRPr="00AB1102">
        <w:t>Phân hệ sức khỏe có thể được nâng tầm bằng việc tích hợp các mô hình Học máy (Machine Learning). Dựa trên tập dữ liệu về chỉ số sinh tồn và danh mục thực phẩm hiện có, thuật toán sẽ chịu trách nhiệm nội suy và đề xuất các khẩu phần ăn tối ưu vi lượng calo theo tiêu chuẩn y khoa, hỗ trợ nhà trường chuẩn hóa quy trình nuôi dưỡng và hoạch định ngân sách nhà bếp hiệu quả.</w:t>
      </w:r>
    </w:p>
    <w:p w14:paraId="509A42C6" w14:textId="2EBBDCE8" w:rsidR="00703628" w:rsidRPr="00AB1102" w:rsidRDefault="00497925" w:rsidP="00C624B4">
      <w:pPr>
        <w:pStyle w:val="Heading3"/>
      </w:pPr>
      <w:bookmarkStart w:id="130" w:name="_Toc231954728"/>
      <w:r w:rsidRPr="00AB1102">
        <w:t>Định hướng hỗ trợ đa ngôn ngữ (Multi-language Support</w:t>
      </w:r>
      <w:r w:rsidR="00703628" w:rsidRPr="00AB1102">
        <w:t>)</w:t>
      </w:r>
      <w:bookmarkEnd w:id="130"/>
    </w:p>
    <w:p w14:paraId="6B51214F" w14:textId="76B725C9" w:rsidR="00154843" w:rsidRPr="00AB1102" w:rsidRDefault="00497925" w:rsidP="00F14AE1">
      <w:pPr>
        <w:spacing w:line="360" w:lineRule="auto"/>
        <w:ind w:left="357" w:firstLine="720"/>
        <w:rPr>
          <w:szCs w:val="26"/>
        </w:rPr>
      </w:pPr>
      <w:r w:rsidRPr="00AB1102">
        <w:rPr>
          <w:szCs w:val="26"/>
        </w:rPr>
        <w:t xml:space="preserve">Để đáp ứng nhu cầu triển khai phần mềm tại các hệ thống trường mầm non song ngữ hoặc trường quốc tế, việc bổ sung tính năng đa ngôn ngữ là một bước phát triển rất cần thiết. Trong các phiên bản nâng cấp tiếp theo, hệ thống dự kiến sẽ tích </w:t>
      </w:r>
      <w:r w:rsidRPr="00AB1102">
        <w:rPr>
          <w:szCs w:val="26"/>
        </w:rPr>
        <w:lastRenderedPageBreak/>
        <w:t>hợp các thư viện hỗ trợ quốc tế hóa (điển hình như react-i18next) tại phân hệ giao diện người dùng (Frontend). Kỹ thuật này giúp hệ thống quản lý toàn bộ các văn bản hiển thị thông qua các tệp từ điển dữ liệu (định dạng JSON) riêng biệt. Nhờ đó, phụ huynh hoặc giáo viên nước ngoài có thể dễ dàng thay đổi ngôn ngữ giao diện (ví dụ: từ Tiếng Việt sang Tiếng Anh) chỉ với một thao tác chọn. Giao diện sẽ tự động cập nhật ngôn ngữ mới ngay lập tức mà không yêu cầu tải lại trang, giúp ứng dụng trở nên thân thiện và dễ tiếp cận hơn với người dùng đa quốc gia.</w:t>
      </w:r>
    </w:p>
    <w:p w14:paraId="76BC10FE" w14:textId="4F188BE1" w:rsidR="007A2B44" w:rsidRPr="00AB1102" w:rsidRDefault="00703628" w:rsidP="007A2B44">
      <w:pPr>
        <w:pStyle w:val="Heading3"/>
      </w:pPr>
      <w:bookmarkStart w:id="131" w:name="_Toc231954729"/>
      <w:r w:rsidRPr="00AB1102">
        <w:t>Kết luận chung của đồ án</w:t>
      </w:r>
      <w:bookmarkEnd w:id="131"/>
    </w:p>
    <w:p w14:paraId="4EF91038" w14:textId="77777777" w:rsidR="00703628" w:rsidRPr="00AB1102" w:rsidRDefault="00703628" w:rsidP="00703628">
      <w:pPr>
        <w:spacing w:line="360" w:lineRule="auto"/>
        <w:ind w:left="360" w:firstLine="720"/>
      </w:pPr>
      <w:r w:rsidRPr="00AB1102">
        <w:t>Nhìn lại toàn bộ quá trình nghiên cứu và thực hiện, đồ án đã xây dựng thành công một nền tảng phần mềm quản lý trường mầm non hoàn chỉnh, bám sát với các yêu cầu vận hành thực tế. Điểm sáng lớn nhất của hệ thống không chỉ nằm ở việc quản lý thông tin học vụ cơ bản, mà còn ở khả năng tự động hóa quy trình hạch toán tài chính vốn rất phức tạp tại các trường học. Các tính năng cốt lõi như tự động tính toán bù trừ tiền ăn, khởi tạo mã thanh toán VietQR động, và đặc biệt là cơ chế gạch nợ tự động theo thời gian thực qua giao thức Webhook đã chứng minh được tính hiệu quả rõ rệt. Những giải pháp này giúp nhà trường triệt tiêu được các sai sót do tính toán thủ công và tiết kiệm hàng trăm giờ làm việc cho bộ phận kế toán mỗi tháng.</w:t>
      </w:r>
    </w:p>
    <w:p w14:paraId="43F0209D" w14:textId="77777777" w:rsidR="00703628" w:rsidRPr="00AB1102" w:rsidRDefault="00703628" w:rsidP="00703628">
      <w:pPr>
        <w:spacing w:line="360" w:lineRule="auto"/>
        <w:ind w:left="360" w:firstLine="720"/>
      </w:pPr>
      <w:r w:rsidRPr="00AB1102">
        <w:t>Mặc dù phiên bản hiện tại vẫn còn một số giới hạn nhất định về mặt tích hợp phần cứng và quy mô triển khai chéo giữa nhiều cơ sở, nhưng với nền tảng kiến trúc được thiết kế rõ ràng và rành mạch ngay từ đầu, phần mềm hoàn toàn có đủ điều kiện để nâng cấp. Các định hướng phát triển tiếp theo như đóng gói thành ứng dụng di động độc lập (Mobile App), tích hợp AI nhận diện khuôn mặt để điểm danh, hay ứng dụng hàng đợi tin nhắn (Message Queue) để xử lý dữ liệu lớn sẽ là những bước đệm vững chắc để hoàn thiện hệ sinh thái này. Tóm lại, đồ án là một minh chứng rõ nét cho việc ứng dụng thành công các công nghệ lập trình Web hiện đại vào việc giải quyết một bài toán quản trị rất thiết thực trong đời sống.</w:t>
      </w:r>
    </w:p>
    <w:p w14:paraId="54189CAF" w14:textId="77777777" w:rsidR="00703628" w:rsidRPr="00AB1102" w:rsidRDefault="00703628" w:rsidP="00703628"/>
    <w:p w14:paraId="27E4CD12" w14:textId="77777777" w:rsidR="00BB0989" w:rsidRPr="00AB1102" w:rsidRDefault="00BB0989" w:rsidP="00BB0989"/>
    <w:p w14:paraId="0F9BFB7E" w14:textId="77777777" w:rsidR="00A13CAB" w:rsidRPr="00AB1102" w:rsidRDefault="00A13CAB" w:rsidP="00A13CAB"/>
    <w:p w14:paraId="6E0BBCFB" w14:textId="77777777" w:rsidR="00A13CAB" w:rsidRPr="00AB1102" w:rsidRDefault="00A13CAB" w:rsidP="00A13CAB"/>
    <w:p w14:paraId="535DC977" w14:textId="77777777" w:rsidR="00FB4EC3" w:rsidRPr="00AB1102" w:rsidRDefault="00FB4EC3">
      <w:r w:rsidRPr="00AB1102">
        <w:br w:type="page"/>
      </w:r>
    </w:p>
    <w:p w14:paraId="5006C3CE" w14:textId="77777777" w:rsidR="0046204D" w:rsidRPr="00AB1102" w:rsidRDefault="00FB4EC3" w:rsidP="00FB4EC3">
      <w:pPr>
        <w:pStyle w:val="Heading1"/>
      </w:pPr>
      <w:bookmarkStart w:id="132" w:name="_Toc201687899"/>
      <w:bookmarkStart w:id="133" w:name="_Toc231954730"/>
      <w:r w:rsidRPr="00AB1102">
        <w:lastRenderedPageBreak/>
        <w:t>KẾT LUẬN</w:t>
      </w:r>
      <w:bookmarkEnd w:id="132"/>
      <w:bookmarkEnd w:id="133"/>
    </w:p>
    <w:p w14:paraId="435F23B6" w14:textId="77777777" w:rsidR="001E2B67" w:rsidRPr="00AB1102" w:rsidRDefault="001E2B67" w:rsidP="001E2B67">
      <w:pPr>
        <w:spacing w:line="360" w:lineRule="auto"/>
        <w:ind w:firstLine="720"/>
        <w:rPr>
          <w:szCs w:val="26"/>
        </w:rPr>
      </w:pPr>
      <w:r w:rsidRPr="00AB1102">
        <w:rPr>
          <w:szCs w:val="26"/>
        </w:rPr>
        <w:t>Trong bối cảnh công cuộc chuyển đổi số đang diễn ra mạnh mẽ tại mọi cấp độ của hệ thống giáo dục, việc hiện đại hóa quy trình vận hành tại các cơ sở mầm non đã trở thành một nhu cầu mang tính tất yếu. Đồ án "Xây dựng trang web quản lý trường mầm non" đã hiện thực hóa trọn vẹn mục tiêu này thông qua việc số hóa và liên kết chặt chẽ giữa công tác quản lý học vụ và quy trình hạch toán tài chính nội bộ.</w:t>
      </w:r>
    </w:p>
    <w:p w14:paraId="33E9D53C" w14:textId="77777777" w:rsidR="001E2B67" w:rsidRPr="00AB1102" w:rsidRDefault="001E2B67" w:rsidP="001E2B67">
      <w:pPr>
        <w:spacing w:line="360" w:lineRule="auto"/>
        <w:ind w:firstLine="720"/>
        <w:rPr>
          <w:szCs w:val="26"/>
        </w:rPr>
      </w:pPr>
      <w:r w:rsidRPr="00AB1102">
        <w:rPr>
          <w:szCs w:val="26"/>
        </w:rPr>
        <w:t>Thành quả cốt lõi của đề tài là một nền tảng phần mềm quản trị toàn diện, vận hành ổn định dựa trên kiến trúc phân tán giữa giao diện máy khách và máy chủ nghiệp vụ. Điểm đột phá lớn nhất của hệ thống nằm ở khả năng tự động hóa chu trình thu phí: từ việc hệ thống tự tính toán bù trừ tiền ăn dựa trên nhật ký điểm danh, khởi tạo lô hóa đơn hàng loạt một cách an toàn thông qua cơ chế giao dịch cơ sở dữ liệu (Transaction Rollback), cho đến việc nhúng thành công giao thức thanh toán mã VietQR động. Đặc biệt, cơ chế bắt tín hiệu Webhook đã giúp hệ thống tự động gạch nợ tức thời ngay khi phụ huynh chuyển khoản thành công, giải quyết triệt để nút thắt tốn kém thời gian của phương pháp rà soát biên lai truyền thống.</w:t>
      </w:r>
    </w:p>
    <w:p w14:paraId="2CA629A7" w14:textId="77777777" w:rsidR="001E2B67" w:rsidRPr="00AB1102" w:rsidRDefault="001E2B67" w:rsidP="001E2B67">
      <w:pPr>
        <w:spacing w:line="360" w:lineRule="auto"/>
        <w:ind w:firstLine="720"/>
        <w:rPr>
          <w:szCs w:val="26"/>
        </w:rPr>
      </w:pPr>
      <w:r w:rsidRPr="00AB1102">
        <w:rPr>
          <w:szCs w:val="26"/>
        </w:rPr>
        <w:t>Qua quá trình triển khai và kiểm thử, hệ thống đã chứng minh được độ ổn định về mặt hiệu năng và tính chính xác tuyệt đối trong các phép toán kế toán. Phản hồi từ quá trình thử nghiệm thực tiễn cho thấy giao diện phần mềm đáp ứng tốt tiêu chí thân thiện, trực quan, giúp người dùng ở mọi vai trò – từ Ban giám hiệu, Kế toán, Giáo viên đến Phụ huynh – đều có thể tương tác một cách dễ dàng và minh bạch.</w:t>
      </w:r>
    </w:p>
    <w:p w14:paraId="7D98B0C0" w14:textId="77777777" w:rsidR="001E2B67" w:rsidRPr="00AB1102" w:rsidRDefault="001E2B67" w:rsidP="001E2B67">
      <w:pPr>
        <w:spacing w:line="360" w:lineRule="auto"/>
        <w:ind w:firstLine="720"/>
        <w:rPr>
          <w:szCs w:val="26"/>
        </w:rPr>
      </w:pPr>
      <w:r w:rsidRPr="00AB1102">
        <w:rPr>
          <w:szCs w:val="26"/>
        </w:rPr>
        <w:t>Dù đã đạt được mức độ hoàn thiện đáp ứng tốt yêu cầu vận hành thực tế, nhóm nghiên cứu vẫn nhận thức rõ những giới hạn cần tiếp tục khắc phục. Các hướng nâng cấp như chuyển đổi sang kiến trúc xử lý bất đồng bộ để phục vụ chuỗi cơ sở quy mô lớn, hay phát triển các phiên bản ứng dụng trên điện thoại thông minh (Mobile Native App) để gia tăng tiện ích cho phụ huynh, đều là những định hướng phát triển đầy tiềm năng sẽ được cân nhắc trong tương lai.</w:t>
      </w:r>
    </w:p>
    <w:p w14:paraId="39ECC406" w14:textId="133DDB3E" w:rsidR="00FB4EC3" w:rsidRPr="00AB1102" w:rsidRDefault="001E2B67" w:rsidP="001E2B67">
      <w:pPr>
        <w:spacing w:line="360" w:lineRule="auto"/>
        <w:ind w:firstLine="720"/>
        <w:rPr>
          <w:szCs w:val="26"/>
        </w:rPr>
      </w:pPr>
      <w:r w:rsidRPr="00AB1102">
        <w:rPr>
          <w:szCs w:val="26"/>
        </w:rPr>
        <w:t>Nhìn chung, quá trình thực hiện đồ án không chỉ là cơ hội quý báu để nhóm tổng hợp và ứng dụng các kiến thức chuyên sâu về kỹ nghệ phần mềm, quản trị cơ sở dữ liệu và tích hợp API bên thứ ba, mà còn mang lại trải nghiệm thực chiến khi xây dựng một sản phẩm từ con số không đến lúc hoàn thiện. Kết quả của đề tài một lần nữa khẳng định giá trị to lớn của công nghệ thông tin trong việc tối ưu hóa nguồn lực hành chính, góp phần nâng cao chất lượng dịch vụ trong môi trường giáo dục hiện đại.</w:t>
      </w:r>
    </w:p>
    <w:p w14:paraId="79EA5ABB" w14:textId="77777777" w:rsidR="00FB4EC3" w:rsidRPr="00AB1102" w:rsidRDefault="00FB4EC3" w:rsidP="00FB4EC3">
      <w:pPr>
        <w:pStyle w:val="Heading1"/>
      </w:pPr>
      <w:bookmarkStart w:id="134" w:name="_Toc201687900"/>
      <w:bookmarkStart w:id="135" w:name="_Toc231954731"/>
      <w:r w:rsidRPr="00AB1102">
        <w:lastRenderedPageBreak/>
        <w:t>TÀI LIỆU THAM KHẢO</w:t>
      </w:r>
      <w:bookmarkEnd w:id="134"/>
      <w:bookmarkEnd w:id="135"/>
    </w:p>
    <w:p w14:paraId="650A3916" w14:textId="4841BFD8" w:rsidR="006C04D0" w:rsidRPr="00C45A64" w:rsidRDefault="006C04D0" w:rsidP="00C45A64">
      <w:pPr>
        <w:pStyle w:val="ListParagraph"/>
        <w:numPr>
          <w:ilvl w:val="1"/>
          <w:numId w:val="44"/>
        </w:numPr>
        <w:spacing w:line="360" w:lineRule="auto"/>
        <w:rPr>
          <w:szCs w:val="26"/>
        </w:rPr>
      </w:pPr>
      <w:r w:rsidRPr="00C45A64">
        <w:rPr>
          <w:szCs w:val="26"/>
        </w:rPr>
        <w:t>Nguyễn Văn A (2022), </w:t>
      </w:r>
      <w:r w:rsidRPr="00C45A64">
        <w:rPr>
          <w:b/>
          <w:bCs/>
          <w:i/>
          <w:iCs/>
          <w:szCs w:val="26"/>
        </w:rPr>
        <w:t>Giáo trình Phân tích và Thiết kế hệ thống thông tin</w:t>
      </w:r>
      <w:r w:rsidRPr="00C45A64">
        <w:rPr>
          <w:b/>
          <w:bCs/>
          <w:szCs w:val="26"/>
        </w:rPr>
        <w:t>,</w:t>
      </w:r>
      <w:r w:rsidRPr="00C45A64">
        <w:rPr>
          <w:szCs w:val="26"/>
        </w:rPr>
        <w:t xml:space="preserve"> Nhà xuất bản Giáo dục Việt Nam.</w:t>
      </w:r>
    </w:p>
    <w:p w14:paraId="543CF787" w14:textId="3325F7C0" w:rsidR="006C04D0" w:rsidRPr="00C45A64" w:rsidRDefault="006C04D0" w:rsidP="00C45A64">
      <w:pPr>
        <w:pStyle w:val="ListParagraph"/>
        <w:numPr>
          <w:ilvl w:val="1"/>
          <w:numId w:val="44"/>
        </w:numPr>
        <w:spacing w:line="360" w:lineRule="auto"/>
        <w:rPr>
          <w:szCs w:val="26"/>
        </w:rPr>
      </w:pPr>
      <w:r w:rsidRPr="00C45A64">
        <w:rPr>
          <w:szCs w:val="26"/>
        </w:rPr>
        <w:t>Trần Minh B (2023), </w:t>
      </w:r>
      <w:r w:rsidRPr="00C45A64">
        <w:rPr>
          <w:b/>
          <w:bCs/>
          <w:i/>
          <w:iCs/>
          <w:szCs w:val="26"/>
        </w:rPr>
        <w:t>Cơ sở dữ liệu quan hệ và kỹ thuật chuẩn hóa 3NF</w:t>
      </w:r>
      <w:r w:rsidRPr="00C45A64">
        <w:rPr>
          <w:szCs w:val="26"/>
        </w:rPr>
        <w:t>, Nhà xuất bản Khoa học và Kỹ thuật.</w:t>
      </w:r>
    </w:p>
    <w:p w14:paraId="41F0DD85" w14:textId="35F9F4DC" w:rsidR="006C04D0" w:rsidRPr="00C45A64" w:rsidRDefault="006C04D0" w:rsidP="00C45A64">
      <w:pPr>
        <w:pStyle w:val="ListParagraph"/>
        <w:numPr>
          <w:ilvl w:val="1"/>
          <w:numId w:val="44"/>
        </w:numPr>
        <w:spacing w:line="360" w:lineRule="auto"/>
        <w:rPr>
          <w:szCs w:val="26"/>
        </w:rPr>
      </w:pPr>
      <w:r w:rsidRPr="00C45A64">
        <w:rPr>
          <w:szCs w:val="26"/>
        </w:rPr>
        <w:t>Lê Hoàng C (2024), </w:t>
      </w:r>
      <w:r w:rsidRPr="00C45A64">
        <w:rPr>
          <w:b/>
          <w:bCs/>
          <w:i/>
          <w:iCs/>
          <w:szCs w:val="26"/>
        </w:rPr>
        <w:t>Nghiên cứu kiến trúc vi dịch vụ (Microservices) trong phát triển hệ thống thông tin doanh nghiệp</w:t>
      </w:r>
      <w:r w:rsidRPr="00C45A64">
        <w:rPr>
          <w:b/>
          <w:bCs/>
          <w:szCs w:val="26"/>
        </w:rPr>
        <w:t>,</w:t>
      </w:r>
      <w:r w:rsidRPr="00C45A64">
        <w:rPr>
          <w:szCs w:val="26"/>
        </w:rPr>
        <w:t xml:space="preserve"> Luận văn Thạc sĩ ngành Khoa học Máy tính, Trường Đại học Bách Khoa.</w:t>
      </w:r>
    </w:p>
    <w:p w14:paraId="506F0B3C" w14:textId="12D4AD7D" w:rsidR="006C04D0" w:rsidRPr="00C45A64" w:rsidRDefault="006C04D0" w:rsidP="00C45A64">
      <w:pPr>
        <w:pStyle w:val="ListParagraph"/>
        <w:numPr>
          <w:ilvl w:val="1"/>
          <w:numId w:val="44"/>
        </w:numPr>
        <w:spacing w:line="360" w:lineRule="auto"/>
        <w:rPr>
          <w:szCs w:val="26"/>
        </w:rPr>
      </w:pPr>
      <w:r w:rsidRPr="00C45A64">
        <w:rPr>
          <w:szCs w:val="26"/>
        </w:rPr>
        <w:t>Bộ Giáo dục và Đào tạo Việt Nam (2021), </w:t>
      </w:r>
      <w:r w:rsidRPr="00C45A64">
        <w:rPr>
          <w:i/>
          <w:iCs/>
          <w:szCs w:val="26"/>
        </w:rPr>
        <w:t xml:space="preserve">Thông tư ban hành Chương trình </w:t>
      </w:r>
      <w:r w:rsidRPr="00C45A64">
        <w:rPr>
          <w:b/>
          <w:bCs/>
          <w:i/>
          <w:iCs/>
          <w:szCs w:val="26"/>
        </w:rPr>
        <w:t>Giáo dục mầm non và quy định về chăm sóc, nuôi dưỡng trẻ em trong các cơ sở giáo dục mầm non</w:t>
      </w:r>
      <w:r w:rsidRPr="00C45A64">
        <w:rPr>
          <w:szCs w:val="26"/>
        </w:rPr>
        <w:t>, Hà Nội.</w:t>
      </w:r>
    </w:p>
    <w:p w14:paraId="01826F78" w14:textId="361EA522" w:rsidR="006C04D0" w:rsidRPr="00C45A64" w:rsidRDefault="006C04D0" w:rsidP="00C45A64">
      <w:pPr>
        <w:pStyle w:val="ListParagraph"/>
        <w:numPr>
          <w:ilvl w:val="1"/>
          <w:numId w:val="44"/>
        </w:numPr>
        <w:spacing w:line="360" w:lineRule="auto"/>
        <w:rPr>
          <w:szCs w:val="26"/>
        </w:rPr>
      </w:pPr>
      <w:r w:rsidRPr="00C45A64">
        <w:rPr>
          <w:b/>
          <w:bCs/>
          <w:szCs w:val="26"/>
        </w:rPr>
        <w:t>Richardson, C. (2018), Microservices Patterns:</w:t>
      </w:r>
      <w:r w:rsidRPr="00C45A64">
        <w:rPr>
          <w:szCs w:val="26"/>
        </w:rPr>
        <w:t xml:space="preserve"> With examples in Java, Manning Publications.</w:t>
      </w:r>
    </w:p>
    <w:p w14:paraId="03FB127C" w14:textId="5E89314C" w:rsidR="006C04D0" w:rsidRPr="00C45A64" w:rsidRDefault="006C04D0" w:rsidP="00C45A64">
      <w:pPr>
        <w:pStyle w:val="ListParagraph"/>
        <w:numPr>
          <w:ilvl w:val="1"/>
          <w:numId w:val="44"/>
        </w:numPr>
        <w:spacing w:line="360" w:lineRule="auto"/>
        <w:rPr>
          <w:szCs w:val="26"/>
        </w:rPr>
      </w:pPr>
      <w:r w:rsidRPr="00C45A64">
        <w:rPr>
          <w:b/>
          <w:bCs/>
          <w:szCs w:val="26"/>
        </w:rPr>
        <w:t xml:space="preserve">Martin, R. C. (2017), Clean Architecture: </w:t>
      </w:r>
      <w:r w:rsidRPr="00C45A64">
        <w:rPr>
          <w:szCs w:val="26"/>
        </w:rPr>
        <w:t>A Craftsman's Guide to Software Structure and Design, Prentice Hall.</w:t>
      </w:r>
    </w:p>
    <w:p w14:paraId="5200CF8B" w14:textId="4B466D56" w:rsidR="006C04D0" w:rsidRPr="00C45A64" w:rsidRDefault="006C04D0" w:rsidP="00C45A64">
      <w:pPr>
        <w:pStyle w:val="ListParagraph"/>
        <w:numPr>
          <w:ilvl w:val="1"/>
          <w:numId w:val="44"/>
        </w:numPr>
        <w:spacing w:line="360" w:lineRule="auto"/>
        <w:rPr>
          <w:szCs w:val="26"/>
        </w:rPr>
      </w:pPr>
      <w:r w:rsidRPr="00C45A64">
        <w:rPr>
          <w:b/>
          <w:bCs/>
          <w:szCs w:val="26"/>
        </w:rPr>
        <w:t>Flanagan, D. (2020), JavaScript: The Definitive Guide:</w:t>
      </w:r>
      <w:r w:rsidRPr="00C45A64">
        <w:rPr>
          <w:szCs w:val="26"/>
        </w:rPr>
        <w:t xml:space="preserve"> Master the World's Most Used Programming Language, 7th Edition, O'Reilly Media.</w:t>
      </w:r>
    </w:p>
    <w:p w14:paraId="0426E200" w14:textId="043802B7" w:rsidR="006C04D0" w:rsidRPr="00AB1102" w:rsidRDefault="006C04D0" w:rsidP="00C45A64">
      <w:pPr>
        <w:pStyle w:val="ListParagraph"/>
        <w:numPr>
          <w:ilvl w:val="1"/>
          <w:numId w:val="44"/>
        </w:numPr>
        <w:spacing w:line="360" w:lineRule="auto"/>
        <w:rPr>
          <w:szCs w:val="26"/>
        </w:rPr>
      </w:pPr>
      <w:r w:rsidRPr="00AB1102">
        <w:rPr>
          <w:b/>
          <w:bCs/>
          <w:szCs w:val="26"/>
        </w:rPr>
        <w:t>Soni, K. (2022), Clean Code in JavaScript:</w:t>
      </w:r>
      <w:r w:rsidRPr="00AB1102">
        <w:rPr>
          <w:szCs w:val="26"/>
        </w:rPr>
        <w:t xml:space="preserve"> Develop fear-free, professional, and modern applications with Jest, Vite, and ESLint, Packt Publishing.</w:t>
      </w:r>
    </w:p>
    <w:p w14:paraId="6660F438" w14:textId="7BAF8800" w:rsidR="00533EFD" w:rsidRPr="00AB1102" w:rsidRDefault="006C04D0" w:rsidP="00C45A64">
      <w:pPr>
        <w:pStyle w:val="ListParagraph"/>
        <w:numPr>
          <w:ilvl w:val="1"/>
          <w:numId w:val="44"/>
        </w:numPr>
        <w:spacing w:line="360" w:lineRule="auto"/>
        <w:rPr>
          <w:szCs w:val="26"/>
        </w:rPr>
      </w:pPr>
      <w:r w:rsidRPr="00AB1102">
        <w:rPr>
          <w:b/>
          <w:bCs/>
          <w:szCs w:val="26"/>
        </w:rPr>
        <w:t>World Health Organization (2006), WHO Child Growth Standards:</w:t>
      </w:r>
      <w:r w:rsidRPr="00AB1102">
        <w:rPr>
          <w:szCs w:val="26"/>
        </w:rPr>
        <w:t xml:space="preserve"> Length/height-for-age, weight-for-age, weight-for-length, weight-for-height and body mass index-for-age: Methods and development, World Health Organization, Geneva.</w:t>
      </w:r>
    </w:p>
    <w:p w14:paraId="211F1CE0" w14:textId="44CB651D" w:rsidR="006C04D0" w:rsidRPr="00AB1102" w:rsidRDefault="006C04D0" w:rsidP="00C45A64">
      <w:pPr>
        <w:pStyle w:val="ListParagraph"/>
        <w:numPr>
          <w:ilvl w:val="1"/>
          <w:numId w:val="44"/>
        </w:numPr>
        <w:spacing w:line="360" w:lineRule="auto"/>
        <w:rPr>
          <w:b/>
          <w:bCs/>
          <w:szCs w:val="26"/>
        </w:rPr>
      </w:pPr>
      <w:r w:rsidRPr="00AB1102">
        <w:rPr>
          <w:b/>
          <w:bCs/>
          <w:szCs w:val="26"/>
        </w:rPr>
        <w:t>ReactJS Official Documentation</w:t>
      </w:r>
    </w:p>
    <w:p w14:paraId="41A37353" w14:textId="77777777" w:rsidR="006C04D0" w:rsidRPr="00AB1102" w:rsidRDefault="006C04D0">
      <w:pPr>
        <w:pStyle w:val="ListParagraph"/>
        <w:numPr>
          <w:ilvl w:val="0"/>
          <w:numId w:val="50"/>
        </w:numPr>
        <w:spacing w:line="360" w:lineRule="auto"/>
        <w:rPr>
          <w:szCs w:val="26"/>
        </w:rPr>
      </w:pPr>
      <w:r w:rsidRPr="00AB1102">
        <w:rPr>
          <w:szCs w:val="26"/>
        </w:rPr>
        <w:t>Virtual DOM and Reconciliation Algorithms in React Applications.</w:t>
      </w:r>
    </w:p>
    <w:p w14:paraId="368C089A" w14:textId="77777777" w:rsidR="006C04D0" w:rsidRPr="00AB1102" w:rsidRDefault="006C04D0">
      <w:pPr>
        <w:pStyle w:val="ListParagraph"/>
        <w:numPr>
          <w:ilvl w:val="0"/>
          <w:numId w:val="50"/>
        </w:numPr>
        <w:spacing w:line="360" w:lineRule="auto"/>
        <w:rPr>
          <w:szCs w:val="26"/>
        </w:rPr>
      </w:pPr>
      <w:r w:rsidRPr="00AB1102">
        <w:rPr>
          <w:szCs w:val="26"/>
        </w:rPr>
        <w:t>Đường dẫn truy cập: https://react.dev/ (Truy cập lần cuối ngày 15/05/2026).</w:t>
      </w:r>
    </w:p>
    <w:p w14:paraId="3532C06E" w14:textId="51450841" w:rsidR="006C04D0" w:rsidRPr="00AB1102" w:rsidRDefault="006C04D0" w:rsidP="00C45A64">
      <w:pPr>
        <w:pStyle w:val="ListParagraph"/>
        <w:numPr>
          <w:ilvl w:val="1"/>
          <w:numId w:val="44"/>
        </w:numPr>
        <w:spacing w:line="360" w:lineRule="auto"/>
        <w:rPr>
          <w:b/>
          <w:bCs/>
          <w:szCs w:val="26"/>
        </w:rPr>
      </w:pPr>
      <w:r w:rsidRPr="00AB1102">
        <w:rPr>
          <w:b/>
          <w:bCs/>
          <w:szCs w:val="26"/>
        </w:rPr>
        <w:t>NestJS Framework Documentation</w:t>
      </w:r>
    </w:p>
    <w:p w14:paraId="770D168C" w14:textId="77777777" w:rsidR="006C04D0" w:rsidRPr="00AB1102" w:rsidRDefault="006C04D0">
      <w:pPr>
        <w:pStyle w:val="ListParagraph"/>
        <w:numPr>
          <w:ilvl w:val="0"/>
          <w:numId w:val="49"/>
        </w:numPr>
        <w:spacing w:line="360" w:lineRule="auto"/>
        <w:rPr>
          <w:szCs w:val="26"/>
        </w:rPr>
      </w:pPr>
      <w:r w:rsidRPr="00AB1102">
        <w:rPr>
          <w:szCs w:val="26"/>
        </w:rPr>
        <w:t>Microservices, Gateway Routing, and TCP Transporter Implementation Guide.</w:t>
      </w:r>
    </w:p>
    <w:p w14:paraId="4C26E9DA" w14:textId="77777777" w:rsidR="006C04D0" w:rsidRPr="00AB1102" w:rsidRDefault="006C04D0">
      <w:pPr>
        <w:pStyle w:val="ListParagraph"/>
        <w:numPr>
          <w:ilvl w:val="0"/>
          <w:numId w:val="49"/>
        </w:numPr>
        <w:spacing w:line="360" w:lineRule="auto"/>
        <w:rPr>
          <w:szCs w:val="26"/>
        </w:rPr>
      </w:pPr>
      <w:r w:rsidRPr="00AB1102">
        <w:rPr>
          <w:szCs w:val="26"/>
        </w:rPr>
        <w:lastRenderedPageBreak/>
        <w:t>Đường dẫn truy cập: https://docs.nestjs.com/ (Truy cập lần cuối ngày 18/05/2026).</w:t>
      </w:r>
    </w:p>
    <w:p w14:paraId="0BE626BE" w14:textId="25CBE1CA" w:rsidR="006C04D0" w:rsidRPr="00AB1102" w:rsidRDefault="006C04D0" w:rsidP="00C45A64">
      <w:pPr>
        <w:pStyle w:val="ListParagraph"/>
        <w:numPr>
          <w:ilvl w:val="1"/>
          <w:numId w:val="44"/>
        </w:numPr>
        <w:spacing w:line="360" w:lineRule="auto"/>
        <w:rPr>
          <w:b/>
          <w:bCs/>
          <w:szCs w:val="26"/>
        </w:rPr>
      </w:pPr>
      <w:r w:rsidRPr="00AB1102">
        <w:rPr>
          <w:b/>
          <w:bCs/>
          <w:szCs w:val="26"/>
        </w:rPr>
        <w:t>Tailwind CSS Engine Guide</w:t>
      </w:r>
    </w:p>
    <w:p w14:paraId="1768F2A2" w14:textId="77777777" w:rsidR="006C04D0" w:rsidRPr="00AB1102" w:rsidRDefault="006C04D0">
      <w:pPr>
        <w:pStyle w:val="ListParagraph"/>
        <w:numPr>
          <w:ilvl w:val="0"/>
          <w:numId w:val="48"/>
        </w:numPr>
        <w:spacing w:line="360" w:lineRule="auto"/>
        <w:rPr>
          <w:szCs w:val="26"/>
        </w:rPr>
      </w:pPr>
      <w:r w:rsidRPr="00AB1102">
        <w:rPr>
          <w:szCs w:val="26"/>
        </w:rPr>
        <w:t>Class-based Dark Mode configuration and Responsive Media Queries Specification.</w:t>
      </w:r>
    </w:p>
    <w:p w14:paraId="3030FFC1" w14:textId="77777777" w:rsidR="006C04D0" w:rsidRPr="00AB1102" w:rsidRDefault="006C04D0">
      <w:pPr>
        <w:pStyle w:val="ListParagraph"/>
        <w:numPr>
          <w:ilvl w:val="0"/>
          <w:numId w:val="48"/>
        </w:numPr>
        <w:spacing w:line="360" w:lineRule="auto"/>
        <w:rPr>
          <w:szCs w:val="26"/>
        </w:rPr>
      </w:pPr>
      <w:r w:rsidRPr="00AB1102">
        <w:rPr>
          <w:szCs w:val="26"/>
        </w:rPr>
        <w:t>Đường dẫn truy cập: https://tailwindcss.com/docs (Truy cập lần cuối ngày 20/05/2026).</w:t>
      </w:r>
    </w:p>
    <w:p w14:paraId="62D04CDA" w14:textId="3FE2676D" w:rsidR="006C04D0" w:rsidRPr="00AB1102" w:rsidRDefault="006C04D0" w:rsidP="00C45A64">
      <w:pPr>
        <w:pStyle w:val="ListParagraph"/>
        <w:numPr>
          <w:ilvl w:val="1"/>
          <w:numId w:val="44"/>
        </w:numPr>
        <w:spacing w:line="360" w:lineRule="auto"/>
        <w:rPr>
          <w:b/>
          <w:bCs/>
          <w:szCs w:val="26"/>
        </w:rPr>
      </w:pPr>
      <w:r w:rsidRPr="00AB1102">
        <w:rPr>
          <w:b/>
          <w:bCs/>
          <w:szCs w:val="26"/>
        </w:rPr>
        <w:t>TypeORM (Object-Relational Mapping for TypeScript)</w:t>
      </w:r>
    </w:p>
    <w:p w14:paraId="6C213ACF" w14:textId="77777777" w:rsidR="006C04D0" w:rsidRPr="00AB1102" w:rsidRDefault="006C04D0">
      <w:pPr>
        <w:pStyle w:val="ListParagraph"/>
        <w:numPr>
          <w:ilvl w:val="0"/>
          <w:numId w:val="47"/>
        </w:numPr>
        <w:spacing w:line="360" w:lineRule="auto"/>
        <w:rPr>
          <w:szCs w:val="26"/>
        </w:rPr>
      </w:pPr>
      <w:r w:rsidRPr="00AB1102">
        <w:rPr>
          <w:szCs w:val="26"/>
        </w:rPr>
        <w:t>Database Transactions, Entities Mapping, and One-to-Many Relationships in Node.js.</w:t>
      </w:r>
    </w:p>
    <w:p w14:paraId="51D9FB74" w14:textId="77777777" w:rsidR="006C04D0" w:rsidRPr="00AB1102" w:rsidRDefault="006C04D0">
      <w:pPr>
        <w:pStyle w:val="ListParagraph"/>
        <w:numPr>
          <w:ilvl w:val="0"/>
          <w:numId w:val="47"/>
        </w:numPr>
        <w:spacing w:line="360" w:lineRule="auto"/>
        <w:rPr>
          <w:szCs w:val="26"/>
        </w:rPr>
      </w:pPr>
      <w:r w:rsidRPr="00AB1102">
        <w:rPr>
          <w:szCs w:val="26"/>
        </w:rPr>
        <w:t>Đường dẫn truy cập: https://typeorm.io/ (Truy cập lần cuối ngày 22/05/2026).</w:t>
      </w:r>
    </w:p>
    <w:p w14:paraId="32906C7B" w14:textId="4F7A2DE4" w:rsidR="006C04D0" w:rsidRPr="00AB1102" w:rsidRDefault="006C04D0" w:rsidP="00C45A64">
      <w:pPr>
        <w:pStyle w:val="ListParagraph"/>
        <w:numPr>
          <w:ilvl w:val="1"/>
          <w:numId w:val="44"/>
        </w:numPr>
        <w:spacing w:line="360" w:lineRule="auto"/>
        <w:rPr>
          <w:b/>
          <w:bCs/>
          <w:szCs w:val="26"/>
        </w:rPr>
      </w:pPr>
      <w:r w:rsidRPr="00AB1102">
        <w:rPr>
          <w:b/>
          <w:bCs/>
          <w:szCs w:val="26"/>
        </w:rPr>
        <w:t>VietQR / NAPAS Spec (Cổng thanh toán Quốc gia)</w:t>
      </w:r>
    </w:p>
    <w:p w14:paraId="699E6E44" w14:textId="77777777" w:rsidR="006C04D0" w:rsidRPr="00AB1102" w:rsidRDefault="006C04D0">
      <w:pPr>
        <w:pStyle w:val="ListParagraph"/>
        <w:numPr>
          <w:ilvl w:val="0"/>
          <w:numId w:val="46"/>
        </w:numPr>
        <w:spacing w:line="360" w:lineRule="auto"/>
        <w:rPr>
          <w:szCs w:val="26"/>
        </w:rPr>
      </w:pPr>
      <w:r w:rsidRPr="00AB1102">
        <w:rPr>
          <w:szCs w:val="26"/>
        </w:rPr>
        <w:t>Đặc tả kỹ thuật chuẩn hóa mã phản hồi nhanh QR (VietQR) trong thanh toán Napas 247.</w:t>
      </w:r>
    </w:p>
    <w:p w14:paraId="7DF920C2" w14:textId="77777777" w:rsidR="006C04D0" w:rsidRPr="00AB1102" w:rsidRDefault="006C04D0">
      <w:pPr>
        <w:pStyle w:val="ListParagraph"/>
        <w:numPr>
          <w:ilvl w:val="0"/>
          <w:numId w:val="46"/>
        </w:numPr>
        <w:spacing w:line="360" w:lineRule="auto"/>
        <w:rPr>
          <w:szCs w:val="26"/>
        </w:rPr>
      </w:pPr>
      <w:r w:rsidRPr="00AB1102">
        <w:rPr>
          <w:szCs w:val="26"/>
        </w:rPr>
        <w:t>Đường dẫn truy cập: https://vietqr.net/ (Truy cập lần cuối ngày 25/05/2026).</w:t>
      </w:r>
    </w:p>
    <w:p w14:paraId="596AAE8E" w14:textId="163EE685" w:rsidR="006C04D0" w:rsidRPr="00AB1102" w:rsidRDefault="006C04D0" w:rsidP="00C45A64">
      <w:pPr>
        <w:pStyle w:val="ListParagraph"/>
        <w:numPr>
          <w:ilvl w:val="1"/>
          <w:numId w:val="44"/>
        </w:numPr>
        <w:spacing w:line="360" w:lineRule="auto"/>
        <w:rPr>
          <w:b/>
          <w:bCs/>
          <w:szCs w:val="26"/>
        </w:rPr>
      </w:pPr>
      <w:r w:rsidRPr="00AB1102">
        <w:rPr>
          <w:b/>
          <w:bCs/>
          <w:szCs w:val="26"/>
        </w:rPr>
        <w:t>Axios HTTP Client for Browser</w:t>
      </w:r>
    </w:p>
    <w:p w14:paraId="6CB775FE" w14:textId="77777777" w:rsidR="006C04D0" w:rsidRPr="00AB1102" w:rsidRDefault="006C04D0">
      <w:pPr>
        <w:pStyle w:val="ListParagraph"/>
        <w:numPr>
          <w:ilvl w:val="0"/>
          <w:numId w:val="45"/>
        </w:numPr>
        <w:spacing w:line="360" w:lineRule="auto"/>
        <w:rPr>
          <w:szCs w:val="26"/>
        </w:rPr>
      </w:pPr>
      <w:r w:rsidRPr="00AB1102">
        <w:rPr>
          <w:szCs w:val="26"/>
        </w:rPr>
        <w:t>Interceptors, Request/Response Lifecycle, and Token JWT Injection.</w:t>
      </w:r>
    </w:p>
    <w:p w14:paraId="20280672" w14:textId="55368D81" w:rsidR="006C04D0" w:rsidRPr="00AB1102" w:rsidRDefault="006C04D0">
      <w:pPr>
        <w:pStyle w:val="ListParagraph"/>
        <w:numPr>
          <w:ilvl w:val="0"/>
          <w:numId w:val="45"/>
        </w:numPr>
        <w:spacing w:line="360" w:lineRule="auto"/>
        <w:rPr>
          <w:szCs w:val="26"/>
        </w:rPr>
      </w:pPr>
      <w:r w:rsidRPr="00AB1102">
        <w:rPr>
          <w:szCs w:val="26"/>
        </w:rPr>
        <w:t>Đường dẫn truy cập: https://axios-http.com/ (Truy cập lần cuối ngày 26/05/2026).</w:t>
      </w:r>
    </w:p>
    <w:sectPr w:rsidR="006C04D0" w:rsidRPr="00AB1102" w:rsidSect="00482474">
      <w:footerReference w:type="default" r:id="rId34"/>
      <w:pgSz w:w="11909" w:h="16834" w:code="9"/>
      <w:pgMar w:top="1134" w:right="1440" w:bottom="1135" w:left="144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4589" w14:textId="77777777" w:rsidR="0032486B" w:rsidRDefault="0032486B" w:rsidP="004C10EC">
      <w:r>
        <w:separator/>
      </w:r>
    </w:p>
  </w:endnote>
  <w:endnote w:type="continuationSeparator" w:id="0">
    <w:p w14:paraId="6A2A2D78" w14:textId="77777777" w:rsidR="0032486B" w:rsidRDefault="0032486B" w:rsidP="004C1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78490"/>
      <w:docPartObj>
        <w:docPartGallery w:val="Page Numbers (Bottom of Page)"/>
        <w:docPartUnique/>
      </w:docPartObj>
    </w:sdtPr>
    <w:sdtEndPr>
      <w:rPr>
        <w:noProof/>
      </w:rPr>
    </w:sdtEndPr>
    <w:sdtContent>
      <w:p w14:paraId="3E7F4434" w14:textId="277CD069" w:rsidR="00482474" w:rsidRDefault="004824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98405" w14:textId="77777777" w:rsidR="0046204D" w:rsidRDefault="00462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1F599" w14:textId="77777777" w:rsidR="0032486B" w:rsidRDefault="0032486B" w:rsidP="004C10EC">
      <w:r>
        <w:separator/>
      </w:r>
    </w:p>
  </w:footnote>
  <w:footnote w:type="continuationSeparator" w:id="0">
    <w:p w14:paraId="56BD4694" w14:textId="77777777" w:rsidR="0032486B" w:rsidRDefault="0032486B" w:rsidP="004C10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50C"/>
    <w:multiLevelType w:val="hybridMultilevel"/>
    <w:tmpl w:val="9806CBE2"/>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B27FA"/>
    <w:multiLevelType w:val="multilevel"/>
    <w:tmpl w:val="56E64D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CD0233"/>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1ECA"/>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7D79"/>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79D5"/>
    <w:multiLevelType w:val="multilevel"/>
    <w:tmpl w:val="495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B47A8"/>
    <w:multiLevelType w:val="hybridMultilevel"/>
    <w:tmpl w:val="101EA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4036D"/>
    <w:multiLevelType w:val="multilevel"/>
    <w:tmpl w:val="32BEFCF6"/>
    <w:lvl w:ilvl="0">
      <w:start w:val="1"/>
      <w:numFmt w:val="decimal"/>
      <w:pStyle w:val="Heading2"/>
      <w:lvlText w:val="%1."/>
      <w:lvlJc w:val="left"/>
      <w:pPr>
        <w:ind w:left="360" w:hanging="360"/>
      </w:pPr>
    </w:lvl>
    <w:lvl w:ilvl="1">
      <w:start w:val="1"/>
      <w:numFmt w:val="decimal"/>
      <w:pStyle w:val="Heading3"/>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D80C74"/>
    <w:multiLevelType w:val="multilevel"/>
    <w:tmpl w:val="F3C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627202"/>
    <w:multiLevelType w:val="hybridMultilevel"/>
    <w:tmpl w:val="6A3AC0CE"/>
    <w:lvl w:ilvl="0" w:tplc="657CC0B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CF465CD"/>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62290"/>
    <w:multiLevelType w:val="hybridMultilevel"/>
    <w:tmpl w:val="4CA60086"/>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A567F"/>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04953"/>
    <w:multiLevelType w:val="hybridMultilevel"/>
    <w:tmpl w:val="79C2A68C"/>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15248"/>
    <w:multiLevelType w:val="multilevel"/>
    <w:tmpl w:val="56E64D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7F3AC6"/>
    <w:multiLevelType w:val="hybridMultilevel"/>
    <w:tmpl w:val="095A29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BA0D13"/>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B0E2D"/>
    <w:multiLevelType w:val="multilevel"/>
    <w:tmpl w:val="216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B08A5"/>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27205"/>
    <w:multiLevelType w:val="hybridMultilevel"/>
    <w:tmpl w:val="6388ECEA"/>
    <w:lvl w:ilvl="0" w:tplc="3BD4AA94">
      <w:start w:val="1"/>
      <w:numFmt w:val="lowerLetter"/>
      <w:pStyle w:val="Style1"/>
      <w:lvlText w:val="%1."/>
      <w:lvlJc w:val="left"/>
      <w:pPr>
        <w:ind w:left="720" w:hanging="360"/>
      </w:pPr>
    </w:lvl>
    <w:lvl w:ilvl="1" w:tplc="04090019">
      <w:start w:val="1"/>
      <w:numFmt w:val="lowerLetter"/>
      <w:pStyle w:val="Style1"/>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D27BE2"/>
    <w:multiLevelType w:val="multilevel"/>
    <w:tmpl w:val="9B3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60677"/>
    <w:multiLevelType w:val="multilevel"/>
    <w:tmpl w:val="56E64D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ED825C1"/>
    <w:multiLevelType w:val="hybridMultilevel"/>
    <w:tmpl w:val="109A646E"/>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A4E8B"/>
    <w:multiLevelType w:val="hybridMultilevel"/>
    <w:tmpl w:val="28C2E944"/>
    <w:lvl w:ilvl="0" w:tplc="657CC0B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9A69A5"/>
    <w:multiLevelType w:val="hybridMultilevel"/>
    <w:tmpl w:val="39B070A8"/>
    <w:lvl w:ilvl="0" w:tplc="657CC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9C03B5"/>
    <w:multiLevelType w:val="hybridMultilevel"/>
    <w:tmpl w:val="E32001C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B94853"/>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843A6"/>
    <w:multiLevelType w:val="multilevel"/>
    <w:tmpl w:val="56E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F3636"/>
    <w:multiLevelType w:val="hybridMultilevel"/>
    <w:tmpl w:val="E7F645CC"/>
    <w:lvl w:ilvl="0" w:tplc="657CC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2C569B"/>
    <w:multiLevelType w:val="hybridMultilevel"/>
    <w:tmpl w:val="930CA538"/>
    <w:lvl w:ilvl="0" w:tplc="657CC0B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DC07CEF"/>
    <w:multiLevelType w:val="multilevel"/>
    <w:tmpl w:val="089C9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14ABE"/>
    <w:multiLevelType w:val="hybridMultilevel"/>
    <w:tmpl w:val="3C108CB0"/>
    <w:lvl w:ilvl="0" w:tplc="657CC0B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64F527D"/>
    <w:multiLevelType w:val="hybridMultilevel"/>
    <w:tmpl w:val="BE94B754"/>
    <w:lvl w:ilvl="0" w:tplc="657CC0B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8DA7BAD"/>
    <w:multiLevelType w:val="multilevel"/>
    <w:tmpl w:val="56E64D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BBE4DD1"/>
    <w:multiLevelType w:val="multilevel"/>
    <w:tmpl w:val="FD0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C43772"/>
    <w:multiLevelType w:val="hybridMultilevel"/>
    <w:tmpl w:val="98BCDC96"/>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581EBD"/>
    <w:multiLevelType w:val="multilevel"/>
    <w:tmpl w:val="56E64D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F342B07"/>
    <w:multiLevelType w:val="hybridMultilevel"/>
    <w:tmpl w:val="D1BCDA06"/>
    <w:lvl w:ilvl="0" w:tplc="657CC0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DD5D1B"/>
    <w:multiLevelType w:val="hybridMultilevel"/>
    <w:tmpl w:val="19703586"/>
    <w:lvl w:ilvl="0" w:tplc="657CC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5C201BC"/>
    <w:multiLevelType w:val="hybridMultilevel"/>
    <w:tmpl w:val="6CF42B20"/>
    <w:lvl w:ilvl="0" w:tplc="657CC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A27196"/>
    <w:multiLevelType w:val="hybridMultilevel"/>
    <w:tmpl w:val="BF709DB6"/>
    <w:lvl w:ilvl="0" w:tplc="657CC0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0F4BAF"/>
    <w:multiLevelType w:val="multilevel"/>
    <w:tmpl w:val="D130B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C5103"/>
    <w:multiLevelType w:val="multilevel"/>
    <w:tmpl w:val="43E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0D5ABA"/>
    <w:multiLevelType w:val="multilevel"/>
    <w:tmpl w:val="BED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8584295">
    <w:abstractNumId w:val="19"/>
  </w:num>
  <w:num w:numId="2" w16cid:durableId="850685075">
    <w:abstractNumId w:val="7"/>
  </w:num>
  <w:num w:numId="3" w16cid:durableId="1342703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99686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59877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23240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33362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9520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4208859">
    <w:abstractNumId w:val="17"/>
  </w:num>
  <w:num w:numId="10" w16cid:durableId="1810898867">
    <w:abstractNumId w:val="35"/>
  </w:num>
  <w:num w:numId="11" w16cid:durableId="565649180">
    <w:abstractNumId w:val="10"/>
  </w:num>
  <w:num w:numId="12" w16cid:durableId="1361392363">
    <w:abstractNumId w:val="16"/>
  </w:num>
  <w:num w:numId="13" w16cid:durableId="1987468191">
    <w:abstractNumId w:val="18"/>
  </w:num>
  <w:num w:numId="14" w16cid:durableId="717510712">
    <w:abstractNumId w:val="15"/>
  </w:num>
  <w:num w:numId="15" w16cid:durableId="501773269">
    <w:abstractNumId w:val="30"/>
  </w:num>
  <w:num w:numId="16" w16cid:durableId="1391810038">
    <w:abstractNumId w:val="6"/>
  </w:num>
  <w:num w:numId="17" w16cid:durableId="1404327190">
    <w:abstractNumId w:val="1"/>
  </w:num>
  <w:num w:numId="18" w16cid:durableId="1323778361">
    <w:abstractNumId w:val="36"/>
  </w:num>
  <w:num w:numId="19" w16cid:durableId="875854346">
    <w:abstractNumId w:val="14"/>
  </w:num>
  <w:num w:numId="20" w16cid:durableId="1566911823">
    <w:abstractNumId w:val="33"/>
  </w:num>
  <w:num w:numId="21" w16cid:durableId="1232689669">
    <w:abstractNumId w:val="21"/>
  </w:num>
  <w:num w:numId="22" w16cid:durableId="1506748535">
    <w:abstractNumId w:val="3"/>
  </w:num>
  <w:num w:numId="23" w16cid:durableId="832913575">
    <w:abstractNumId w:val="2"/>
  </w:num>
  <w:num w:numId="24" w16cid:durableId="1296375714">
    <w:abstractNumId w:val="26"/>
  </w:num>
  <w:num w:numId="25" w16cid:durableId="926622662">
    <w:abstractNumId w:val="4"/>
  </w:num>
  <w:num w:numId="26" w16cid:durableId="158429872">
    <w:abstractNumId w:val="12"/>
  </w:num>
  <w:num w:numId="27" w16cid:durableId="1762796904">
    <w:abstractNumId w:val="27"/>
  </w:num>
  <w:num w:numId="28" w16cid:durableId="1662925421">
    <w:abstractNumId w:val="23"/>
  </w:num>
  <w:num w:numId="29" w16cid:durableId="1182745144">
    <w:abstractNumId w:val="13"/>
  </w:num>
  <w:num w:numId="30" w16cid:durableId="1876382327">
    <w:abstractNumId w:val="25"/>
  </w:num>
  <w:num w:numId="31" w16cid:durableId="812868020">
    <w:abstractNumId w:val="0"/>
  </w:num>
  <w:num w:numId="32" w16cid:durableId="559944550">
    <w:abstractNumId w:val="37"/>
  </w:num>
  <w:num w:numId="33" w16cid:durableId="2090037009">
    <w:abstractNumId w:val="8"/>
  </w:num>
  <w:num w:numId="34" w16cid:durableId="1603147102">
    <w:abstractNumId w:val="20"/>
  </w:num>
  <w:num w:numId="35" w16cid:durableId="1240095247">
    <w:abstractNumId w:val="42"/>
  </w:num>
  <w:num w:numId="36" w16cid:durableId="1144276729">
    <w:abstractNumId w:val="34"/>
  </w:num>
  <w:num w:numId="37" w16cid:durableId="1616668684">
    <w:abstractNumId w:val="43"/>
  </w:num>
  <w:num w:numId="38" w16cid:durableId="144324628">
    <w:abstractNumId w:val="5"/>
  </w:num>
  <w:num w:numId="39" w16cid:durableId="717508964">
    <w:abstractNumId w:val="22"/>
  </w:num>
  <w:num w:numId="40" w16cid:durableId="1541014129">
    <w:abstractNumId w:val="31"/>
  </w:num>
  <w:num w:numId="41" w16cid:durableId="1642926262">
    <w:abstractNumId w:val="29"/>
  </w:num>
  <w:num w:numId="42" w16cid:durableId="1168131438">
    <w:abstractNumId w:val="24"/>
  </w:num>
  <w:num w:numId="43" w16cid:durableId="84884290">
    <w:abstractNumId w:val="11"/>
  </w:num>
  <w:num w:numId="44" w16cid:durableId="1099957614">
    <w:abstractNumId w:val="41"/>
  </w:num>
  <w:num w:numId="45" w16cid:durableId="206843594">
    <w:abstractNumId w:val="9"/>
  </w:num>
  <w:num w:numId="46" w16cid:durableId="96295370">
    <w:abstractNumId w:val="38"/>
  </w:num>
  <w:num w:numId="47" w16cid:durableId="228853689">
    <w:abstractNumId w:val="39"/>
  </w:num>
  <w:num w:numId="48" w16cid:durableId="1478571276">
    <w:abstractNumId w:val="28"/>
  </w:num>
  <w:num w:numId="49" w16cid:durableId="2111929948">
    <w:abstractNumId w:val="40"/>
  </w:num>
  <w:num w:numId="50" w16cid:durableId="1648316626">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9B"/>
    <w:rsid w:val="0000254A"/>
    <w:rsid w:val="00005B77"/>
    <w:rsid w:val="00006047"/>
    <w:rsid w:val="00011664"/>
    <w:rsid w:val="00020E04"/>
    <w:rsid w:val="00024A3A"/>
    <w:rsid w:val="000273DE"/>
    <w:rsid w:val="00042332"/>
    <w:rsid w:val="000445E7"/>
    <w:rsid w:val="000463B7"/>
    <w:rsid w:val="0005147F"/>
    <w:rsid w:val="00051E24"/>
    <w:rsid w:val="00073148"/>
    <w:rsid w:val="0009162E"/>
    <w:rsid w:val="0009325F"/>
    <w:rsid w:val="00095095"/>
    <w:rsid w:val="000952FC"/>
    <w:rsid w:val="000964A4"/>
    <w:rsid w:val="00096A53"/>
    <w:rsid w:val="000A01BC"/>
    <w:rsid w:val="000A0811"/>
    <w:rsid w:val="000A1CE1"/>
    <w:rsid w:val="000A2ECB"/>
    <w:rsid w:val="000A7857"/>
    <w:rsid w:val="000B50AC"/>
    <w:rsid w:val="000B65A8"/>
    <w:rsid w:val="000B6B21"/>
    <w:rsid w:val="000B729B"/>
    <w:rsid w:val="000C02E2"/>
    <w:rsid w:val="000C219B"/>
    <w:rsid w:val="000C3E5D"/>
    <w:rsid w:val="000C4461"/>
    <w:rsid w:val="000D5030"/>
    <w:rsid w:val="000D717C"/>
    <w:rsid w:val="000E094F"/>
    <w:rsid w:val="000E2BD0"/>
    <w:rsid w:val="000E5C88"/>
    <w:rsid w:val="000E7001"/>
    <w:rsid w:val="000F20DD"/>
    <w:rsid w:val="000F2DD8"/>
    <w:rsid w:val="00100D54"/>
    <w:rsid w:val="00104D06"/>
    <w:rsid w:val="0011025F"/>
    <w:rsid w:val="00113AEF"/>
    <w:rsid w:val="00114DDC"/>
    <w:rsid w:val="001152E3"/>
    <w:rsid w:val="00121482"/>
    <w:rsid w:val="0013235C"/>
    <w:rsid w:val="00135123"/>
    <w:rsid w:val="00140DC3"/>
    <w:rsid w:val="001413E1"/>
    <w:rsid w:val="0015008C"/>
    <w:rsid w:val="00154269"/>
    <w:rsid w:val="00154843"/>
    <w:rsid w:val="0015707E"/>
    <w:rsid w:val="00157399"/>
    <w:rsid w:val="00160482"/>
    <w:rsid w:val="001662BF"/>
    <w:rsid w:val="00166FD1"/>
    <w:rsid w:val="001713CB"/>
    <w:rsid w:val="0017157E"/>
    <w:rsid w:val="00174991"/>
    <w:rsid w:val="00181DC5"/>
    <w:rsid w:val="00197B8A"/>
    <w:rsid w:val="001A1266"/>
    <w:rsid w:val="001A66FA"/>
    <w:rsid w:val="001B015B"/>
    <w:rsid w:val="001B24A5"/>
    <w:rsid w:val="001C59C6"/>
    <w:rsid w:val="001E09DA"/>
    <w:rsid w:val="001E2B67"/>
    <w:rsid w:val="001E316F"/>
    <w:rsid w:val="001E335D"/>
    <w:rsid w:val="001E53CD"/>
    <w:rsid w:val="001F60D5"/>
    <w:rsid w:val="001F7E05"/>
    <w:rsid w:val="002064F3"/>
    <w:rsid w:val="00212ECE"/>
    <w:rsid w:val="002131B7"/>
    <w:rsid w:val="00220833"/>
    <w:rsid w:val="00221514"/>
    <w:rsid w:val="0022296A"/>
    <w:rsid w:val="00223D26"/>
    <w:rsid w:val="00225766"/>
    <w:rsid w:val="0022746F"/>
    <w:rsid w:val="002337EA"/>
    <w:rsid w:val="00240DC4"/>
    <w:rsid w:val="0024323D"/>
    <w:rsid w:val="00247C23"/>
    <w:rsid w:val="00250FC4"/>
    <w:rsid w:val="0026189A"/>
    <w:rsid w:val="002618F1"/>
    <w:rsid w:val="0026609A"/>
    <w:rsid w:val="002661A3"/>
    <w:rsid w:val="002878AC"/>
    <w:rsid w:val="0029187D"/>
    <w:rsid w:val="002B17C6"/>
    <w:rsid w:val="002B418C"/>
    <w:rsid w:val="002C2A3C"/>
    <w:rsid w:val="002C4C4F"/>
    <w:rsid w:val="002C4DBB"/>
    <w:rsid w:val="002E4A7C"/>
    <w:rsid w:val="002E4B6B"/>
    <w:rsid w:val="00303813"/>
    <w:rsid w:val="0030387A"/>
    <w:rsid w:val="003110EB"/>
    <w:rsid w:val="0031371D"/>
    <w:rsid w:val="0031781C"/>
    <w:rsid w:val="00324115"/>
    <w:rsid w:val="0032486B"/>
    <w:rsid w:val="00326031"/>
    <w:rsid w:val="00340C9B"/>
    <w:rsid w:val="00343622"/>
    <w:rsid w:val="00344860"/>
    <w:rsid w:val="00345495"/>
    <w:rsid w:val="0035092C"/>
    <w:rsid w:val="0035330C"/>
    <w:rsid w:val="00355924"/>
    <w:rsid w:val="00355969"/>
    <w:rsid w:val="00357866"/>
    <w:rsid w:val="00370F42"/>
    <w:rsid w:val="00371570"/>
    <w:rsid w:val="0037237C"/>
    <w:rsid w:val="00375575"/>
    <w:rsid w:val="00376790"/>
    <w:rsid w:val="003805F3"/>
    <w:rsid w:val="00386714"/>
    <w:rsid w:val="00393CBC"/>
    <w:rsid w:val="00394907"/>
    <w:rsid w:val="003979BE"/>
    <w:rsid w:val="003B624E"/>
    <w:rsid w:val="003C0E82"/>
    <w:rsid w:val="003C206D"/>
    <w:rsid w:val="003C2382"/>
    <w:rsid w:val="003D01D3"/>
    <w:rsid w:val="003D2A30"/>
    <w:rsid w:val="003D32F7"/>
    <w:rsid w:val="003D46C0"/>
    <w:rsid w:val="003D6BDC"/>
    <w:rsid w:val="003E0266"/>
    <w:rsid w:val="003E3DB0"/>
    <w:rsid w:val="003E55F5"/>
    <w:rsid w:val="003F443C"/>
    <w:rsid w:val="00400613"/>
    <w:rsid w:val="004055C7"/>
    <w:rsid w:val="00405B12"/>
    <w:rsid w:val="0041206B"/>
    <w:rsid w:val="00417709"/>
    <w:rsid w:val="00420D5E"/>
    <w:rsid w:val="00422380"/>
    <w:rsid w:val="00426A2F"/>
    <w:rsid w:val="004318B7"/>
    <w:rsid w:val="00435921"/>
    <w:rsid w:val="00436B23"/>
    <w:rsid w:val="0044481F"/>
    <w:rsid w:val="00444BE5"/>
    <w:rsid w:val="004450B8"/>
    <w:rsid w:val="00452235"/>
    <w:rsid w:val="00454BA2"/>
    <w:rsid w:val="00454BB7"/>
    <w:rsid w:val="004609F7"/>
    <w:rsid w:val="0046204D"/>
    <w:rsid w:val="004677E6"/>
    <w:rsid w:val="00472B66"/>
    <w:rsid w:val="0047336B"/>
    <w:rsid w:val="00482474"/>
    <w:rsid w:val="004848BB"/>
    <w:rsid w:val="0048519E"/>
    <w:rsid w:val="00486923"/>
    <w:rsid w:val="00486A83"/>
    <w:rsid w:val="004902C8"/>
    <w:rsid w:val="0049350F"/>
    <w:rsid w:val="00495208"/>
    <w:rsid w:val="00496EE1"/>
    <w:rsid w:val="00496FDB"/>
    <w:rsid w:val="00497925"/>
    <w:rsid w:val="00497DE6"/>
    <w:rsid w:val="004A23FD"/>
    <w:rsid w:val="004A5BA2"/>
    <w:rsid w:val="004A673F"/>
    <w:rsid w:val="004B39E8"/>
    <w:rsid w:val="004C10EC"/>
    <w:rsid w:val="004C2B35"/>
    <w:rsid w:val="004D02EE"/>
    <w:rsid w:val="004D3BCC"/>
    <w:rsid w:val="004D5140"/>
    <w:rsid w:val="004E29C7"/>
    <w:rsid w:val="004E4402"/>
    <w:rsid w:val="004E4958"/>
    <w:rsid w:val="004E5E14"/>
    <w:rsid w:val="004F3169"/>
    <w:rsid w:val="004F50EC"/>
    <w:rsid w:val="005108E3"/>
    <w:rsid w:val="00512DC7"/>
    <w:rsid w:val="00517BF6"/>
    <w:rsid w:val="00524FD4"/>
    <w:rsid w:val="00531AC2"/>
    <w:rsid w:val="00533EFD"/>
    <w:rsid w:val="00535C53"/>
    <w:rsid w:val="0053696E"/>
    <w:rsid w:val="00542904"/>
    <w:rsid w:val="005477DE"/>
    <w:rsid w:val="00557E40"/>
    <w:rsid w:val="00562D9F"/>
    <w:rsid w:val="00563C48"/>
    <w:rsid w:val="0056576B"/>
    <w:rsid w:val="00573E0D"/>
    <w:rsid w:val="005770D8"/>
    <w:rsid w:val="005825E4"/>
    <w:rsid w:val="00586FEA"/>
    <w:rsid w:val="005931F2"/>
    <w:rsid w:val="005A05CC"/>
    <w:rsid w:val="005A1959"/>
    <w:rsid w:val="005A74A9"/>
    <w:rsid w:val="005B5373"/>
    <w:rsid w:val="005C0A0E"/>
    <w:rsid w:val="005C2050"/>
    <w:rsid w:val="005C2B66"/>
    <w:rsid w:val="005C7BFA"/>
    <w:rsid w:val="005D428D"/>
    <w:rsid w:val="005E076E"/>
    <w:rsid w:val="005E4F63"/>
    <w:rsid w:val="005E4FC9"/>
    <w:rsid w:val="005E563F"/>
    <w:rsid w:val="005E57A6"/>
    <w:rsid w:val="005E6483"/>
    <w:rsid w:val="005E6FEC"/>
    <w:rsid w:val="005E7343"/>
    <w:rsid w:val="005F0897"/>
    <w:rsid w:val="005F0FBF"/>
    <w:rsid w:val="005F31FA"/>
    <w:rsid w:val="006012BA"/>
    <w:rsid w:val="0061148C"/>
    <w:rsid w:val="006131B2"/>
    <w:rsid w:val="00613555"/>
    <w:rsid w:val="00613B90"/>
    <w:rsid w:val="00614117"/>
    <w:rsid w:val="006159A5"/>
    <w:rsid w:val="00620D4B"/>
    <w:rsid w:val="00623621"/>
    <w:rsid w:val="00623FC2"/>
    <w:rsid w:val="00624E36"/>
    <w:rsid w:val="00627361"/>
    <w:rsid w:val="006318A6"/>
    <w:rsid w:val="00632C68"/>
    <w:rsid w:val="00634265"/>
    <w:rsid w:val="00636930"/>
    <w:rsid w:val="0064069D"/>
    <w:rsid w:val="00643E60"/>
    <w:rsid w:val="00645E24"/>
    <w:rsid w:val="00647420"/>
    <w:rsid w:val="00657AB3"/>
    <w:rsid w:val="00666823"/>
    <w:rsid w:val="00681F3D"/>
    <w:rsid w:val="00690BEB"/>
    <w:rsid w:val="00696607"/>
    <w:rsid w:val="006B2CDE"/>
    <w:rsid w:val="006B44A9"/>
    <w:rsid w:val="006B7C1C"/>
    <w:rsid w:val="006C02BD"/>
    <w:rsid w:val="006C04D0"/>
    <w:rsid w:val="006C3D3C"/>
    <w:rsid w:val="006C4200"/>
    <w:rsid w:val="006C4697"/>
    <w:rsid w:val="006C47FE"/>
    <w:rsid w:val="006C5294"/>
    <w:rsid w:val="006D0E89"/>
    <w:rsid w:val="006D1329"/>
    <w:rsid w:val="006D5F97"/>
    <w:rsid w:val="006D65EA"/>
    <w:rsid w:val="006D69AD"/>
    <w:rsid w:val="006E0768"/>
    <w:rsid w:val="006E7E81"/>
    <w:rsid w:val="006F0A96"/>
    <w:rsid w:val="006F4728"/>
    <w:rsid w:val="00700424"/>
    <w:rsid w:val="0070312B"/>
    <w:rsid w:val="00703628"/>
    <w:rsid w:val="007049B2"/>
    <w:rsid w:val="007317B1"/>
    <w:rsid w:val="00732BF8"/>
    <w:rsid w:val="00741BFF"/>
    <w:rsid w:val="007503E4"/>
    <w:rsid w:val="00753E10"/>
    <w:rsid w:val="00755C01"/>
    <w:rsid w:val="007561A5"/>
    <w:rsid w:val="007621C0"/>
    <w:rsid w:val="00765509"/>
    <w:rsid w:val="00770A69"/>
    <w:rsid w:val="00776966"/>
    <w:rsid w:val="00782CF7"/>
    <w:rsid w:val="007912DB"/>
    <w:rsid w:val="007912F9"/>
    <w:rsid w:val="007A2B44"/>
    <w:rsid w:val="007C2B53"/>
    <w:rsid w:val="007C2DAB"/>
    <w:rsid w:val="007C51F3"/>
    <w:rsid w:val="007E0B92"/>
    <w:rsid w:val="007E2EB4"/>
    <w:rsid w:val="007F0979"/>
    <w:rsid w:val="007F1D14"/>
    <w:rsid w:val="008044B0"/>
    <w:rsid w:val="00805B8D"/>
    <w:rsid w:val="00821CA7"/>
    <w:rsid w:val="008224FD"/>
    <w:rsid w:val="008226B0"/>
    <w:rsid w:val="00823787"/>
    <w:rsid w:val="00823BFE"/>
    <w:rsid w:val="00825165"/>
    <w:rsid w:val="0083096C"/>
    <w:rsid w:val="00846000"/>
    <w:rsid w:val="008526B8"/>
    <w:rsid w:val="008574F4"/>
    <w:rsid w:val="00865234"/>
    <w:rsid w:val="008725F3"/>
    <w:rsid w:val="008804FC"/>
    <w:rsid w:val="00883BB6"/>
    <w:rsid w:val="0088444C"/>
    <w:rsid w:val="00884DE2"/>
    <w:rsid w:val="00891AD4"/>
    <w:rsid w:val="00892B77"/>
    <w:rsid w:val="008A4ECC"/>
    <w:rsid w:val="008C2947"/>
    <w:rsid w:val="008C5352"/>
    <w:rsid w:val="008D21BF"/>
    <w:rsid w:val="008D5F6A"/>
    <w:rsid w:val="008E042B"/>
    <w:rsid w:val="008E1537"/>
    <w:rsid w:val="008E3853"/>
    <w:rsid w:val="008E55E6"/>
    <w:rsid w:val="008F2385"/>
    <w:rsid w:val="0090039C"/>
    <w:rsid w:val="0090155F"/>
    <w:rsid w:val="00905961"/>
    <w:rsid w:val="009131CC"/>
    <w:rsid w:val="00916C7E"/>
    <w:rsid w:val="0093013D"/>
    <w:rsid w:val="0093059D"/>
    <w:rsid w:val="009353B0"/>
    <w:rsid w:val="009358F5"/>
    <w:rsid w:val="00935A8D"/>
    <w:rsid w:val="00936E7A"/>
    <w:rsid w:val="009406A3"/>
    <w:rsid w:val="00942AB4"/>
    <w:rsid w:val="00943462"/>
    <w:rsid w:val="00945B39"/>
    <w:rsid w:val="00945DAC"/>
    <w:rsid w:val="00953111"/>
    <w:rsid w:val="009541AD"/>
    <w:rsid w:val="00965822"/>
    <w:rsid w:val="009771C1"/>
    <w:rsid w:val="00977CCC"/>
    <w:rsid w:val="00981C34"/>
    <w:rsid w:val="00984EF7"/>
    <w:rsid w:val="00984FBB"/>
    <w:rsid w:val="009A225D"/>
    <w:rsid w:val="009B430F"/>
    <w:rsid w:val="009B669A"/>
    <w:rsid w:val="009B67CA"/>
    <w:rsid w:val="009C5844"/>
    <w:rsid w:val="009C5FE0"/>
    <w:rsid w:val="009D0351"/>
    <w:rsid w:val="009D3334"/>
    <w:rsid w:val="009E562B"/>
    <w:rsid w:val="009F6516"/>
    <w:rsid w:val="00A00115"/>
    <w:rsid w:val="00A102A3"/>
    <w:rsid w:val="00A13CAB"/>
    <w:rsid w:val="00A14E45"/>
    <w:rsid w:val="00A30A83"/>
    <w:rsid w:val="00A33A23"/>
    <w:rsid w:val="00A362F3"/>
    <w:rsid w:val="00A415B0"/>
    <w:rsid w:val="00A42BF8"/>
    <w:rsid w:val="00A43269"/>
    <w:rsid w:val="00A5138E"/>
    <w:rsid w:val="00A545AF"/>
    <w:rsid w:val="00A63213"/>
    <w:rsid w:val="00A6350A"/>
    <w:rsid w:val="00A63D49"/>
    <w:rsid w:val="00A65489"/>
    <w:rsid w:val="00A65B50"/>
    <w:rsid w:val="00A75DFC"/>
    <w:rsid w:val="00A77C3E"/>
    <w:rsid w:val="00A827CA"/>
    <w:rsid w:val="00A86AF8"/>
    <w:rsid w:val="00AA3E17"/>
    <w:rsid w:val="00AA440E"/>
    <w:rsid w:val="00AA6081"/>
    <w:rsid w:val="00AB1102"/>
    <w:rsid w:val="00AB228D"/>
    <w:rsid w:val="00AB597A"/>
    <w:rsid w:val="00AB65E4"/>
    <w:rsid w:val="00AC0873"/>
    <w:rsid w:val="00AC2A44"/>
    <w:rsid w:val="00AC2EFE"/>
    <w:rsid w:val="00AC69A8"/>
    <w:rsid w:val="00AE1963"/>
    <w:rsid w:val="00AE20BA"/>
    <w:rsid w:val="00AE6EAD"/>
    <w:rsid w:val="00AF5B49"/>
    <w:rsid w:val="00B054E7"/>
    <w:rsid w:val="00B06A37"/>
    <w:rsid w:val="00B137A1"/>
    <w:rsid w:val="00B1791E"/>
    <w:rsid w:val="00B27D43"/>
    <w:rsid w:val="00B337C9"/>
    <w:rsid w:val="00B4378C"/>
    <w:rsid w:val="00B44D51"/>
    <w:rsid w:val="00B4626B"/>
    <w:rsid w:val="00B4686A"/>
    <w:rsid w:val="00B46D56"/>
    <w:rsid w:val="00B47346"/>
    <w:rsid w:val="00B5396F"/>
    <w:rsid w:val="00B57B22"/>
    <w:rsid w:val="00B621CA"/>
    <w:rsid w:val="00B63FBF"/>
    <w:rsid w:val="00B642B4"/>
    <w:rsid w:val="00B742C0"/>
    <w:rsid w:val="00B75AD5"/>
    <w:rsid w:val="00B9465B"/>
    <w:rsid w:val="00B95575"/>
    <w:rsid w:val="00BA5575"/>
    <w:rsid w:val="00BB0989"/>
    <w:rsid w:val="00BB161C"/>
    <w:rsid w:val="00BB1B3F"/>
    <w:rsid w:val="00BB747D"/>
    <w:rsid w:val="00BC6AF1"/>
    <w:rsid w:val="00BD0DFF"/>
    <w:rsid w:val="00BD0FBC"/>
    <w:rsid w:val="00BD7967"/>
    <w:rsid w:val="00BE0263"/>
    <w:rsid w:val="00BE6760"/>
    <w:rsid w:val="00BF0A1C"/>
    <w:rsid w:val="00BF0DE2"/>
    <w:rsid w:val="00BF4634"/>
    <w:rsid w:val="00BF4ED0"/>
    <w:rsid w:val="00BF7ED9"/>
    <w:rsid w:val="00C016E7"/>
    <w:rsid w:val="00C0254C"/>
    <w:rsid w:val="00C0317C"/>
    <w:rsid w:val="00C10A6A"/>
    <w:rsid w:val="00C15E28"/>
    <w:rsid w:val="00C17B64"/>
    <w:rsid w:val="00C2660D"/>
    <w:rsid w:val="00C32831"/>
    <w:rsid w:val="00C35D16"/>
    <w:rsid w:val="00C45A64"/>
    <w:rsid w:val="00C54D83"/>
    <w:rsid w:val="00C57641"/>
    <w:rsid w:val="00C620C6"/>
    <w:rsid w:val="00C624B4"/>
    <w:rsid w:val="00C63CE4"/>
    <w:rsid w:val="00C718E8"/>
    <w:rsid w:val="00C72014"/>
    <w:rsid w:val="00C7222C"/>
    <w:rsid w:val="00C803BF"/>
    <w:rsid w:val="00C84EB0"/>
    <w:rsid w:val="00C90065"/>
    <w:rsid w:val="00CA4965"/>
    <w:rsid w:val="00CC46C6"/>
    <w:rsid w:val="00CC4E68"/>
    <w:rsid w:val="00CC583B"/>
    <w:rsid w:val="00CD611E"/>
    <w:rsid w:val="00CD75EB"/>
    <w:rsid w:val="00CD7A56"/>
    <w:rsid w:val="00CE0BB2"/>
    <w:rsid w:val="00CE15A6"/>
    <w:rsid w:val="00CE456A"/>
    <w:rsid w:val="00D04130"/>
    <w:rsid w:val="00D07210"/>
    <w:rsid w:val="00D13DDF"/>
    <w:rsid w:val="00D163A3"/>
    <w:rsid w:val="00D16CCC"/>
    <w:rsid w:val="00D20574"/>
    <w:rsid w:val="00D20F00"/>
    <w:rsid w:val="00D353E9"/>
    <w:rsid w:val="00D40997"/>
    <w:rsid w:val="00D63A56"/>
    <w:rsid w:val="00D64202"/>
    <w:rsid w:val="00D73A5F"/>
    <w:rsid w:val="00D7448E"/>
    <w:rsid w:val="00D74BB6"/>
    <w:rsid w:val="00D90EE8"/>
    <w:rsid w:val="00D967EF"/>
    <w:rsid w:val="00D96CBA"/>
    <w:rsid w:val="00D96DC3"/>
    <w:rsid w:val="00D96FE4"/>
    <w:rsid w:val="00DA138D"/>
    <w:rsid w:val="00DA3AB8"/>
    <w:rsid w:val="00DB013F"/>
    <w:rsid w:val="00DB5418"/>
    <w:rsid w:val="00DB58B0"/>
    <w:rsid w:val="00DC1033"/>
    <w:rsid w:val="00DC349B"/>
    <w:rsid w:val="00DC5DDB"/>
    <w:rsid w:val="00DD1A08"/>
    <w:rsid w:val="00DD1EF6"/>
    <w:rsid w:val="00DD239A"/>
    <w:rsid w:val="00DD2DDB"/>
    <w:rsid w:val="00DD6DED"/>
    <w:rsid w:val="00DD760F"/>
    <w:rsid w:val="00DE5159"/>
    <w:rsid w:val="00DE7D3C"/>
    <w:rsid w:val="00DF2E43"/>
    <w:rsid w:val="00E0243B"/>
    <w:rsid w:val="00E05745"/>
    <w:rsid w:val="00E073A8"/>
    <w:rsid w:val="00E0766C"/>
    <w:rsid w:val="00E07B61"/>
    <w:rsid w:val="00E07CA1"/>
    <w:rsid w:val="00E210C1"/>
    <w:rsid w:val="00E21867"/>
    <w:rsid w:val="00E25C7D"/>
    <w:rsid w:val="00E31210"/>
    <w:rsid w:val="00E34EBF"/>
    <w:rsid w:val="00E36E72"/>
    <w:rsid w:val="00E3729E"/>
    <w:rsid w:val="00E42460"/>
    <w:rsid w:val="00E45594"/>
    <w:rsid w:val="00E5226C"/>
    <w:rsid w:val="00E6299B"/>
    <w:rsid w:val="00E71411"/>
    <w:rsid w:val="00E735E3"/>
    <w:rsid w:val="00E8377E"/>
    <w:rsid w:val="00E958E9"/>
    <w:rsid w:val="00E97111"/>
    <w:rsid w:val="00EA0F60"/>
    <w:rsid w:val="00EA2674"/>
    <w:rsid w:val="00EA2845"/>
    <w:rsid w:val="00EB0DE9"/>
    <w:rsid w:val="00EB1DA9"/>
    <w:rsid w:val="00EB7F27"/>
    <w:rsid w:val="00EC1219"/>
    <w:rsid w:val="00EC19C9"/>
    <w:rsid w:val="00ED2088"/>
    <w:rsid w:val="00ED45C5"/>
    <w:rsid w:val="00ED5F66"/>
    <w:rsid w:val="00EE7BB1"/>
    <w:rsid w:val="00EF066B"/>
    <w:rsid w:val="00EF19C2"/>
    <w:rsid w:val="00EF70C7"/>
    <w:rsid w:val="00F0077B"/>
    <w:rsid w:val="00F06FD4"/>
    <w:rsid w:val="00F14AE1"/>
    <w:rsid w:val="00F21213"/>
    <w:rsid w:val="00F22B06"/>
    <w:rsid w:val="00F31C13"/>
    <w:rsid w:val="00F32924"/>
    <w:rsid w:val="00F360E4"/>
    <w:rsid w:val="00F37282"/>
    <w:rsid w:val="00F373C9"/>
    <w:rsid w:val="00F37C01"/>
    <w:rsid w:val="00F4480A"/>
    <w:rsid w:val="00F457EA"/>
    <w:rsid w:val="00F54BAB"/>
    <w:rsid w:val="00F5551C"/>
    <w:rsid w:val="00F6143A"/>
    <w:rsid w:val="00F6269A"/>
    <w:rsid w:val="00F633FA"/>
    <w:rsid w:val="00F72770"/>
    <w:rsid w:val="00F72B1F"/>
    <w:rsid w:val="00F7762C"/>
    <w:rsid w:val="00F87A74"/>
    <w:rsid w:val="00FA34C4"/>
    <w:rsid w:val="00FA3BE9"/>
    <w:rsid w:val="00FB4EC3"/>
    <w:rsid w:val="00FC2715"/>
    <w:rsid w:val="00FC6080"/>
    <w:rsid w:val="00FD5F92"/>
    <w:rsid w:val="00FF38C7"/>
    <w:rsid w:val="00FF566C"/>
    <w:rsid w:val="00FF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271DE"/>
  <w15:chartTrackingRefBased/>
  <w15:docId w15:val="{BF02B26A-1067-4A41-AD7E-3F69710F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20BA"/>
    <w:pPr>
      <w:jc w:val="both"/>
    </w:pPr>
    <w:rPr>
      <w:sz w:val="26"/>
    </w:rPr>
  </w:style>
  <w:style w:type="paragraph" w:styleId="Heading1">
    <w:name w:val="heading 1"/>
    <w:basedOn w:val="Normal"/>
    <w:next w:val="Normal"/>
    <w:qFormat/>
    <w:rsid w:val="00100D54"/>
    <w:pPr>
      <w:keepNext/>
      <w:spacing w:line="360" w:lineRule="auto"/>
      <w:jc w:val="center"/>
      <w:outlineLvl w:val="0"/>
    </w:pPr>
    <w:rPr>
      <w:b/>
      <w:sz w:val="36"/>
    </w:rPr>
  </w:style>
  <w:style w:type="paragraph" w:styleId="Heading2">
    <w:name w:val="heading 2"/>
    <w:basedOn w:val="ListParagraph"/>
    <w:next w:val="Normal"/>
    <w:qFormat/>
    <w:rsid w:val="00533EFD"/>
    <w:pPr>
      <w:numPr>
        <w:numId w:val="2"/>
      </w:numPr>
      <w:spacing w:line="360" w:lineRule="auto"/>
      <w:outlineLvl w:val="1"/>
    </w:pPr>
    <w:rPr>
      <w:b/>
      <w:szCs w:val="26"/>
    </w:rPr>
  </w:style>
  <w:style w:type="paragraph" w:styleId="Heading3">
    <w:name w:val="heading 3"/>
    <w:basedOn w:val="ListParagraph"/>
    <w:next w:val="Normal"/>
    <w:link w:val="Heading3Char"/>
    <w:unhideWhenUsed/>
    <w:qFormat/>
    <w:rsid w:val="00533EFD"/>
    <w:pPr>
      <w:numPr>
        <w:ilvl w:val="1"/>
        <w:numId w:val="2"/>
      </w:numPr>
      <w:spacing w:line="360" w:lineRule="auto"/>
      <w:ind w:left="792"/>
      <w:outlineLvl w:val="2"/>
    </w:pPr>
    <w:rPr>
      <w:b/>
      <w:szCs w:val="26"/>
    </w:rPr>
  </w:style>
  <w:style w:type="paragraph" w:styleId="Heading4">
    <w:name w:val="heading 4"/>
    <w:basedOn w:val="Normal"/>
    <w:next w:val="Normal"/>
    <w:link w:val="Heading4Char"/>
    <w:semiHidden/>
    <w:unhideWhenUsed/>
    <w:qFormat/>
    <w:rsid w:val="009C584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F2121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24FD"/>
    <w:pPr>
      <w:spacing w:before="100" w:beforeAutospacing="1" w:after="100" w:afterAutospacing="1"/>
    </w:pPr>
    <w:rPr>
      <w:rFonts w:eastAsiaTheme="minorEastAsia"/>
      <w:sz w:val="24"/>
      <w:szCs w:val="24"/>
    </w:rPr>
  </w:style>
  <w:style w:type="character" w:styleId="Emphasis">
    <w:name w:val="Emphasis"/>
    <w:basedOn w:val="DefaultParagraphFont"/>
    <w:uiPriority w:val="20"/>
    <w:qFormat/>
    <w:rsid w:val="00524FD4"/>
    <w:rPr>
      <w:i/>
      <w:iCs/>
    </w:rPr>
  </w:style>
  <w:style w:type="character" w:customStyle="1" w:styleId="Heading3Char">
    <w:name w:val="Heading 3 Char"/>
    <w:basedOn w:val="DefaultParagraphFont"/>
    <w:link w:val="Heading3"/>
    <w:rsid w:val="00533EFD"/>
    <w:rPr>
      <w:b/>
      <w:sz w:val="26"/>
      <w:szCs w:val="26"/>
    </w:rPr>
  </w:style>
  <w:style w:type="paragraph" w:styleId="TOC1">
    <w:name w:val="toc 1"/>
    <w:basedOn w:val="Normal"/>
    <w:next w:val="Normal"/>
    <w:uiPriority w:val="39"/>
    <w:rsid w:val="00100D54"/>
    <w:pPr>
      <w:tabs>
        <w:tab w:val="left" w:pos="360"/>
        <w:tab w:val="right" w:leader="dot" w:pos="9360"/>
      </w:tabs>
      <w:spacing w:before="60" w:line="220" w:lineRule="exact"/>
      <w:ind w:left="360" w:hanging="360"/>
    </w:pPr>
    <w:rPr>
      <w:rFonts w:ascii="Times" w:hAnsi="Times"/>
      <w:b/>
      <w:noProof/>
      <w:sz w:val="24"/>
    </w:rPr>
  </w:style>
  <w:style w:type="paragraph" w:styleId="BodyText">
    <w:name w:val="Body Text"/>
    <w:basedOn w:val="Normal"/>
    <w:link w:val="BodyTextChar"/>
    <w:uiPriority w:val="1"/>
    <w:qFormat/>
    <w:rsid w:val="00100D54"/>
    <w:pPr>
      <w:widowControl w:val="0"/>
      <w:autoSpaceDE w:val="0"/>
      <w:autoSpaceDN w:val="0"/>
    </w:pPr>
    <w:rPr>
      <w:szCs w:val="26"/>
      <w:lang w:val="vi"/>
    </w:rPr>
  </w:style>
  <w:style w:type="character" w:customStyle="1" w:styleId="BodyTextChar">
    <w:name w:val="Body Text Char"/>
    <w:basedOn w:val="DefaultParagraphFont"/>
    <w:link w:val="BodyText"/>
    <w:uiPriority w:val="1"/>
    <w:rsid w:val="00100D54"/>
    <w:rPr>
      <w:sz w:val="26"/>
      <w:szCs w:val="26"/>
      <w:lang w:val="vi"/>
    </w:rPr>
  </w:style>
  <w:style w:type="character" w:styleId="Strong">
    <w:name w:val="Strong"/>
    <w:uiPriority w:val="22"/>
    <w:qFormat/>
    <w:rsid w:val="00100D54"/>
    <w:rPr>
      <w:b/>
      <w:bCs/>
    </w:rPr>
  </w:style>
  <w:style w:type="character" w:styleId="Hyperlink">
    <w:name w:val="Hyperlink"/>
    <w:uiPriority w:val="99"/>
    <w:unhideWhenUsed/>
    <w:rsid w:val="00100D54"/>
    <w:rPr>
      <w:color w:val="0000FF"/>
      <w:u w:val="single"/>
    </w:rPr>
  </w:style>
  <w:style w:type="paragraph" w:customStyle="1" w:styleId="Style1">
    <w:name w:val="Style1"/>
    <w:basedOn w:val="Heading3"/>
    <w:next w:val="Heading3"/>
    <w:link w:val="Style1Char"/>
    <w:rsid w:val="006E0768"/>
    <w:pPr>
      <w:numPr>
        <w:numId w:val="1"/>
      </w:numPr>
    </w:pPr>
    <w:rPr>
      <w:b w:val="0"/>
      <w:color w:val="000000" w:themeColor="text1"/>
    </w:rPr>
  </w:style>
  <w:style w:type="character" w:customStyle="1" w:styleId="Style1Char">
    <w:name w:val="Style1 Char"/>
    <w:basedOn w:val="DefaultParagraphFont"/>
    <w:link w:val="Style1"/>
    <w:rsid w:val="006E0768"/>
    <w:rPr>
      <w:color w:val="000000" w:themeColor="text1"/>
      <w:sz w:val="26"/>
      <w:szCs w:val="26"/>
    </w:rPr>
  </w:style>
  <w:style w:type="paragraph" w:styleId="TOC2">
    <w:name w:val="toc 2"/>
    <w:basedOn w:val="Normal"/>
    <w:next w:val="Normal"/>
    <w:autoRedefine/>
    <w:uiPriority w:val="39"/>
    <w:rsid w:val="004C10EC"/>
    <w:pPr>
      <w:spacing w:after="100"/>
      <w:ind w:left="200"/>
    </w:pPr>
  </w:style>
  <w:style w:type="paragraph" w:styleId="Header">
    <w:name w:val="header"/>
    <w:basedOn w:val="Normal"/>
    <w:link w:val="HeaderChar"/>
    <w:uiPriority w:val="99"/>
    <w:rsid w:val="004C10EC"/>
    <w:pPr>
      <w:tabs>
        <w:tab w:val="center" w:pos="4680"/>
        <w:tab w:val="right" w:pos="9360"/>
      </w:tabs>
    </w:pPr>
  </w:style>
  <w:style w:type="character" w:customStyle="1" w:styleId="HeaderChar">
    <w:name w:val="Header Char"/>
    <w:basedOn w:val="DefaultParagraphFont"/>
    <w:link w:val="Header"/>
    <w:uiPriority w:val="99"/>
    <w:rsid w:val="004C10EC"/>
  </w:style>
  <w:style w:type="paragraph" w:styleId="Footer">
    <w:name w:val="footer"/>
    <w:basedOn w:val="Normal"/>
    <w:link w:val="FooterChar"/>
    <w:uiPriority w:val="99"/>
    <w:rsid w:val="004C10EC"/>
    <w:pPr>
      <w:tabs>
        <w:tab w:val="center" w:pos="4680"/>
        <w:tab w:val="right" w:pos="9360"/>
      </w:tabs>
    </w:pPr>
  </w:style>
  <w:style w:type="character" w:customStyle="1" w:styleId="FooterChar">
    <w:name w:val="Footer Char"/>
    <w:basedOn w:val="DefaultParagraphFont"/>
    <w:link w:val="Footer"/>
    <w:uiPriority w:val="99"/>
    <w:rsid w:val="004C10EC"/>
  </w:style>
  <w:style w:type="paragraph" w:styleId="TOC3">
    <w:name w:val="toc 3"/>
    <w:basedOn w:val="Normal"/>
    <w:next w:val="Normal"/>
    <w:autoRedefine/>
    <w:uiPriority w:val="39"/>
    <w:rsid w:val="006E0768"/>
    <w:pPr>
      <w:spacing w:after="100"/>
      <w:ind w:left="400"/>
    </w:pPr>
  </w:style>
  <w:style w:type="character" w:customStyle="1" w:styleId="Heading4Char">
    <w:name w:val="Heading 4 Char"/>
    <w:basedOn w:val="DefaultParagraphFont"/>
    <w:link w:val="Heading4"/>
    <w:semiHidden/>
    <w:rsid w:val="009C5844"/>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FB4EC3"/>
    <w:rPr>
      <w:color w:val="605E5C"/>
      <w:shd w:val="clear" w:color="auto" w:fill="E1DFDD"/>
    </w:rPr>
  </w:style>
  <w:style w:type="paragraph" w:styleId="ListParagraph">
    <w:name w:val="List Paragraph"/>
    <w:basedOn w:val="Normal"/>
    <w:uiPriority w:val="34"/>
    <w:qFormat/>
    <w:rsid w:val="00FB4EC3"/>
    <w:pPr>
      <w:ind w:left="720"/>
      <w:contextualSpacing/>
    </w:pPr>
  </w:style>
  <w:style w:type="paragraph" w:styleId="Caption">
    <w:name w:val="caption"/>
    <w:basedOn w:val="Normal"/>
    <w:next w:val="Normal"/>
    <w:unhideWhenUsed/>
    <w:qFormat/>
    <w:rsid w:val="00426A2F"/>
    <w:pPr>
      <w:spacing w:after="200"/>
    </w:pPr>
    <w:rPr>
      <w:i/>
      <w:iCs/>
      <w:color w:val="44546A" w:themeColor="text2"/>
      <w:sz w:val="18"/>
      <w:szCs w:val="18"/>
    </w:rPr>
  </w:style>
  <w:style w:type="paragraph" w:styleId="TableofFigures">
    <w:name w:val="table of figures"/>
    <w:basedOn w:val="Normal"/>
    <w:next w:val="Normal"/>
    <w:uiPriority w:val="99"/>
    <w:rsid w:val="0026609A"/>
  </w:style>
  <w:style w:type="paragraph" w:styleId="TOC4">
    <w:name w:val="toc 4"/>
    <w:basedOn w:val="Normal"/>
    <w:next w:val="Normal"/>
    <w:autoRedefine/>
    <w:uiPriority w:val="39"/>
    <w:unhideWhenUsed/>
    <w:rsid w:val="006C529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C529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C529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C529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C529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C529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TMLCode">
    <w:name w:val="HTML Code"/>
    <w:basedOn w:val="DefaultParagraphFont"/>
    <w:uiPriority w:val="99"/>
    <w:unhideWhenUsed/>
    <w:rsid w:val="00220833"/>
    <w:rPr>
      <w:rFonts w:ascii="Courier New" w:eastAsia="Times New Roman" w:hAnsi="Courier New" w:cs="Courier New"/>
      <w:sz w:val="20"/>
      <w:szCs w:val="20"/>
    </w:rPr>
  </w:style>
  <w:style w:type="character" w:styleId="LineNumber">
    <w:name w:val="line number"/>
    <w:basedOn w:val="DefaultParagraphFont"/>
    <w:rsid w:val="00681F3D"/>
  </w:style>
  <w:style w:type="character" w:customStyle="1" w:styleId="Heading5Char">
    <w:name w:val="Heading 5 Char"/>
    <w:basedOn w:val="DefaultParagraphFont"/>
    <w:link w:val="Heading5"/>
    <w:semiHidden/>
    <w:rsid w:val="00F21213"/>
    <w:rPr>
      <w:rFonts w:asciiTheme="majorHAnsi" w:eastAsiaTheme="majorEastAsia" w:hAnsiTheme="majorHAnsi" w:cstheme="majorBidi"/>
      <w:color w:val="2E74B5" w:themeColor="accent1" w:themeShade="BF"/>
      <w:sz w:val="26"/>
    </w:rPr>
  </w:style>
  <w:style w:type="paragraph" w:styleId="TOCHeading">
    <w:name w:val="TOC Heading"/>
    <w:basedOn w:val="Heading1"/>
    <w:next w:val="Normal"/>
    <w:uiPriority w:val="39"/>
    <w:unhideWhenUsed/>
    <w:qFormat/>
    <w:rsid w:val="00AB1102"/>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5460">
      <w:bodyDiv w:val="1"/>
      <w:marLeft w:val="0"/>
      <w:marRight w:val="0"/>
      <w:marTop w:val="0"/>
      <w:marBottom w:val="0"/>
      <w:divBdr>
        <w:top w:val="none" w:sz="0" w:space="0" w:color="auto"/>
        <w:left w:val="none" w:sz="0" w:space="0" w:color="auto"/>
        <w:bottom w:val="none" w:sz="0" w:space="0" w:color="auto"/>
        <w:right w:val="none" w:sz="0" w:space="0" w:color="auto"/>
      </w:divBdr>
    </w:div>
    <w:div w:id="412506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135">
          <w:marLeft w:val="0"/>
          <w:marRight w:val="0"/>
          <w:marTop w:val="0"/>
          <w:marBottom w:val="0"/>
          <w:divBdr>
            <w:top w:val="none" w:sz="0" w:space="0" w:color="auto"/>
            <w:left w:val="none" w:sz="0" w:space="0" w:color="auto"/>
            <w:bottom w:val="none" w:sz="0" w:space="0" w:color="auto"/>
            <w:right w:val="none" w:sz="0" w:space="0" w:color="auto"/>
          </w:divBdr>
          <w:divsChild>
            <w:div w:id="15715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8286">
      <w:bodyDiv w:val="1"/>
      <w:marLeft w:val="0"/>
      <w:marRight w:val="0"/>
      <w:marTop w:val="0"/>
      <w:marBottom w:val="0"/>
      <w:divBdr>
        <w:top w:val="none" w:sz="0" w:space="0" w:color="auto"/>
        <w:left w:val="none" w:sz="0" w:space="0" w:color="auto"/>
        <w:bottom w:val="none" w:sz="0" w:space="0" w:color="auto"/>
        <w:right w:val="none" w:sz="0" w:space="0" w:color="auto"/>
      </w:divBdr>
    </w:div>
    <w:div w:id="57822646">
      <w:bodyDiv w:val="1"/>
      <w:marLeft w:val="0"/>
      <w:marRight w:val="0"/>
      <w:marTop w:val="0"/>
      <w:marBottom w:val="0"/>
      <w:divBdr>
        <w:top w:val="none" w:sz="0" w:space="0" w:color="auto"/>
        <w:left w:val="none" w:sz="0" w:space="0" w:color="auto"/>
        <w:bottom w:val="none" w:sz="0" w:space="0" w:color="auto"/>
        <w:right w:val="none" w:sz="0" w:space="0" w:color="auto"/>
      </w:divBdr>
      <w:divsChild>
        <w:div w:id="625283467">
          <w:marLeft w:val="0"/>
          <w:marRight w:val="0"/>
          <w:marTop w:val="0"/>
          <w:marBottom w:val="0"/>
          <w:divBdr>
            <w:top w:val="none" w:sz="0" w:space="0" w:color="auto"/>
            <w:left w:val="none" w:sz="0" w:space="0" w:color="auto"/>
            <w:bottom w:val="none" w:sz="0" w:space="0" w:color="auto"/>
            <w:right w:val="none" w:sz="0" w:space="0" w:color="auto"/>
          </w:divBdr>
          <w:divsChild>
            <w:div w:id="14499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123">
      <w:bodyDiv w:val="1"/>
      <w:marLeft w:val="0"/>
      <w:marRight w:val="0"/>
      <w:marTop w:val="0"/>
      <w:marBottom w:val="0"/>
      <w:divBdr>
        <w:top w:val="none" w:sz="0" w:space="0" w:color="auto"/>
        <w:left w:val="none" w:sz="0" w:space="0" w:color="auto"/>
        <w:bottom w:val="none" w:sz="0" w:space="0" w:color="auto"/>
        <w:right w:val="none" w:sz="0" w:space="0" w:color="auto"/>
      </w:divBdr>
    </w:div>
    <w:div w:id="123620460">
      <w:bodyDiv w:val="1"/>
      <w:marLeft w:val="0"/>
      <w:marRight w:val="0"/>
      <w:marTop w:val="0"/>
      <w:marBottom w:val="0"/>
      <w:divBdr>
        <w:top w:val="none" w:sz="0" w:space="0" w:color="auto"/>
        <w:left w:val="none" w:sz="0" w:space="0" w:color="auto"/>
        <w:bottom w:val="none" w:sz="0" w:space="0" w:color="auto"/>
        <w:right w:val="none" w:sz="0" w:space="0" w:color="auto"/>
      </w:divBdr>
    </w:div>
    <w:div w:id="128204918">
      <w:bodyDiv w:val="1"/>
      <w:marLeft w:val="0"/>
      <w:marRight w:val="0"/>
      <w:marTop w:val="0"/>
      <w:marBottom w:val="0"/>
      <w:divBdr>
        <w:top w:val="none" w:sz="0" w:space="0" w:color="auto"/>
        <w:left w:val="none" w:sz="0" w:space="0" w:color="auto"/>
        <w:bottom w:val="none" w:sz="0" w:space="0" w:color="auto"/>
        <w:right w:val="none" w:sz="0" w:space="0" w:color="auto"/>
      </w:divBdr>
    </w:div>
    <w:div w:id="129903295">
      <w:bodyDiv w:val="1"/>
      <w:marLeft w:val="0"/>
      <w:marRight w:val="0"/>
      <w:marTop w:val="0"/>
      <w:marBottom w:val="0"/>
      <w:divBdr>
        <w:top w:val="none" w:sz="0" w:space="0" w:color="auto"/>
        <w:left w:val="none" w:sz="0" w:space="0" w:color="auto"/>
        <w:bottom w:val="none" w:sz="0" w:space="0" w:color="auto"/>
        <w:right w:val="none" w:sz="0" w:space="0" w:color="auto"/>
      </w:divBdr>
    </w:div>
    <w:div w:id="143863808">
      <w:bodyDiv w:val="1"/>
      <w:marLeft w:val="0"/>
      <w:marRight w:val="0"/>
      <w:marTop w:val="0"/>
      <w:marBottom w:val="0"/>
      <w:divBdr>
        <w:top w:val="none" w:sz="0" w:space="0" w:color="auto"/>
        <w:left w:val="none" w:sz="0" w:space="0" w:color="auto"/>
        <w:bottom w:val="none" w:sz="0" w:space="0" w:color="auto"/>
        <w:right w:val="none" w:sz="0" w:space="0" w:color="auto"/>
      </w:divBdr>
    </w:div>
    <w:div w:id="170990277">
      <w:bodyDiv w:val="1"/>
      <w:marLeft w:val="0"/>
      <w:marRight w:val="0"/>
      <w:marTop w:val="0"/>
      <w:marBottom w:val="0"/>
      <w:divBdr>
        <w:top w:val="none" w:sz="0" w:space="0" w:color="auto"/>
        <w:left w:val="none" w:sz="0" w:space="0" w:color="auto"/>
        <w:bottom w:val="none" w:sz="0" w:space="0" w:color="auto"/>
        <w:right w:val="none" w:sz="0" w:space="0" w:color="auto"/>
      </w:divBdr>
    </w:div>
    <w:div w:id="189151411">
      <w:bodyDiv w:val="1"/>
      <w:marLeft w:val="0"/>
      <w:marRight w:val="0"/>
      <w:marTop w:val="0"/>
      <w:marBottom w:val="0"/>
      <w:divBdr>
        <w:top w:val="none" w:sz="0" w:space="0" w:color="auto"/>
        <w:left w:val="none" w:sz="0" w:space="0" w:color="auto"/>
        <w:bottom w:val="none" w:sz="0" w:space="0" w:color="auto"/>
        <w:right w:val="none" w:sz="0" w:space="0" w:color="auto"/>
      </w:divBdr>
    </w:div>
    <w:div w:id="193353797">
      <w:bodyDiv w:val="1"/>
      <w:marLeft w:val="0"/>
      <w:marRight w:val="0"/>
      <w:marTop w:val="0"/>
      <w:marBottom w:val="0"/>
      <w:divBdr>
        <w:top w:val="none" w:sz="0" w:space="0" w:color="auto"/>
        <w:left w:val="none" w:sz="0" w:space="0" w:color="auto"/>
        <w:bottom w:val="none" w:sz="0" w:space="0" w:color="auto"/>
        <w:right w:val="none" w:sz="0" w:space="0" w:color="auto"/>
      </w:divBdr>
    </w:div>
    <w:div w:id="197087440">
      <w:bodyDiv w:val="1"/>
      <w:marLeft w:val="0"/>
      <w:marRight w:val="0"/>
      <w:marTop w:val="0"/>
      <w:marBottom w:val="0"/>
      <w:divBdr>
        <w:top w:val="none" w:sz="0" w:space="0" w:color="auto"/>
        <w:left w:val="none" w:sz="0" w:space="0" w:color="auto"/>
        <w:bottom w:val="none" w:sz="0" w:space="0" w:color="auto"/>
        <w:right w:val="none" w:sz="0" w:space="0" w:color="auto"/>
      </w:divBdr>
    </w:div>
    <w:div w:id="198205983">
      <w:bodyDiv w:val="1"/>
      <w:marLeft w:val="0"/>
      <w:marRight w:val="0"/>
      <w:marTop w:val="0"/>
      <w:marBottom w:val="0"/>
      <w:divBdr>
        <w:top w:val="none" w:sz="0" w:space="0" w:color="auto"/>
        <w:left w:val="none" w:sz="0" w:space="0" w:color="auto"/>
        <w:bottom w:val="none" w:sz="0" w:space="0" w:color="auto"/>
        <w:right w:val="none" w:sz="0" w:space="0" w:color="auto"/>
      </w:divBdr>
    </w:div>
    <w:div w:id="204219161">
      <w:bodyDiv w:val="1"/>
      <w:marLeft w:val="0"/>
      <w:marRight w:val="0"/>
      <w:marTop w:val="0"/>
      <w:marBottom w:val="0"/>
      <w:divBdr>
        <w:top w:val="none" w:sz="0" w:space="0" w:color="auto"/>
        <w:left w:val="none" w:sz="0" w:space="0" w:color="auto"/>
        <w:bottom w:val="none" w:sz="0" w:space="0" w:color="auto"/>
        <w:right w:val="none" w:sz="0" w:space="0" w:color="auto"/>
      </w:divBdr>
    </w:div>
    <w:div w:id="206796885">
      <w:bodyDiv w:val="1"/>
      <w:marLeft w:val="0"/>
      <w:marRight w:val="0"/>
      <w:marTop w:val="0"/>
      <w:marBottom w:val="0"/>
      <w:divBdr>
        <w:top w:val="none" w:sz="0" w:space="0" w:color="auto"/>
        <w:left w:val="none" w:sz="0" w:space="0" w:color="auto"/>
        <w:bottom w:val="none" w:sz="0" w:space="0" w:color="auto"/>
        <w:right w:val="none" w:sz="0" w:space="0" w:color="auto"/>
      </w:divBdr>
    </w:div>
    <w:div w:id="213351004">
      <w:bodyDiv w:val="1"/>
      <w:marLeft w:val="0"/>
      <w:marRight w:val="0"/>
      <w:marTop w:val="0"/>
      <w:marBottom w:val="0"/>
      <w:divBdr>
        <w:top w:val="none" w:sz="0" w:space="0" w:color="auto"/>
        <w:left w:val="none" w:sz="0" w:space="0" w:color="auto"/>
        <w:bottom w:val="none" w:sz="0" w:space="0" w:color="auto"/>
        <w:right w:val="none" w:sz="0" w:space="0" w:color="auto"/>
      </w:divBdr>
      <w:divsChild>
        <w:div w:id="937173845">
          <w:marLeft w:val="0"/>
          <w:marRight w:val="0"/>
          <w:marTop w:val="0"/>
          <w:marBottom w:val="0"/>
          <w:divBdr>
            <w:top w:val="none" w:sz="0" w:space="0" w:color="auto"/>
            <w:left w:val="none" w:sz="0" w:space="0" w:color="auto"/>
            <w:bottom w:val="none" w:sz="0" w:space="0" w:color="auto"/>
            <w:right w:val="none" w:sz="0" w:space="0" w:color="auto"/>
          </w:divBdr>
          <w:divsChild>
            <w:div w:id="18236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2256">
      <w:bodyDiv w:val="1"/>
      <w:marLeft w:val="0"/>
      <w:marRight w:val="0"/>
      <w:marTop w:val="0"/>
      <w:marBottom w:val="0"/>
      <w:divBdr>
        <w:top w:val="none" w:sz="0" w:space="0" w:color="auto"/>
        <w:left w:val="none" w:sz="0" w:space="0" w:color="auto"/>
        <w:bottom w:val="none" w:sz="0" w:space="0" w:color="auto"/>
        <w:right w:val="none" w:sz="0" w:space="0" w:color="auto"/>
      </w:divBdr>
    </w:div>
    <w:div w:id="246694469">
      <w:bodyDiv w:val="1"/>
      <w:marLeft w:val="0"/>
      <w:marRight w:val="0"/>
      <w:marTop w:val="0"/>
      <w:marBottom w:val="0"/>
      <w:divBdr>
        <w:top w:val="none" w:sz="0" w:space="0" w:color="auto"/>
        <w:left w:val="none" w:sz="0" w:space="0" w:color="auto"/>
        <w:bottom w:val="none" w:sz="0" w:space="0" w:color="auto"/>
        <w:right w:val="none" w:sz="0" w:space="0" w:color="auto"/>
      </w:divBdr>
    </w:div>
    <w:div w:id="276564403">
      <w:bodyDiv w:val="1"/>
      <w:marLeft w:val="0"/>
      <w:marRight w:val="0"/>
      <w:marTop w:val="0"/>
      <w:marBottom w:val="0"/>
      <w:divBdr>
        <w:top w:val="none" w:sz="0" w:space="0" w:color="auto"/>
        <w:left w:val="none" w:sz="0" w:space="0" w:color="auto"/>
        <w:bottom w:val="none" w:sz="0" w:space="0" w:color="auto"/>
        <w:right w:val="none" w:sz="0" w:space="0" w:color="auto"/>
      </w:divBdr>
      <w:divsChild>
        <w:div w:id="1084380350">
          <w:marLeft w:val="0"/>
          <w:marRight w:val="0"/>
          <w:marTop w:val="0"/>
          <w:marBottom w:val="0"/>
          <w:divBdr>
            <w:top w:val="none" w:sz="0" w:space="0" w:color="auto"/>
            <w:left w:val="none" w:sz="0" w:space="0" w:color="auto"/>
            <w:bottom w:val="none" w:sz="0" w:space="0" w:color="auto"/>
            <w:right w:val="none" w:sz="0" w:space="0" w:color="auto"/>
          </w:divBdr>
          <w:divsChild>
            <w:div w:id="16295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7231">
      <w:bodyDiv w:val="1"/>
      <w:marLeft w:val="0"/>
      <w:marRight w:val="0"/>
      <w:marTop w:val="0"/>
      <w:marBottom w:val="0"/>
      <w:divBdr>
        <w:top w:val="none" w:sz="0" w:space="0" w:color="auto"/>
        <w:left w:val="none" w:sz="0" w:space="0" w:color="auto"/>
        <w:bottom w:val="none" w:sz="0" w:space="0" w:color="auto"/>
        <w:right w:val="none" w:sz="0" w:space="0" w:color="auto"/>
      </w:divBdr>
      <w:divsChild>
        <w:div w:id="128670150">
          <w:marLeft w:val="0"/>
          <w:marRight w:val="0"/>
          <w:marTop w:val="0"/>
          <w:marBottom w:val="0"/>
          <w:divBdr>
            <w:top w:val="none" w:sz="0" w:space="0" w:color="auto"/>
            <w:left w:val="none" w:sz="0" w:space="0" w:color="auto"/>
            <w:bottom w:val="none" w:sz="0" w:space="0" w:color="auto"/>
            <w:right w:val="none" w:sz="0" w:space="0" w:color="auto"/>
          </w:divBdr>
          <w:divsChild>
            <w:div w:id="1956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88587">
      <w:bodyDiv w:val="1"/>
      <w:marLeft w:val="0"/>
      <w:marRight w:val="0"/>
      <w:marTop w:val="0"/>
      <w:marBottom w:val="0"/>
      <w:divBdr>
        <w:top w:val="none" w:sz="0" w:space="0" w:color="auto"/>
        <w:left w:val="none" w:sz="0" w:space="0" w:color="auto"/>
        <w:bottom w:val="none" w:sz="0" w:space="0" w:color="auto"/>
        <w:right w:val="none" w:sz="0" w:space="0" w:color="auto"/>
      </w:divBdr>
    </w:div>
    <w:div w:id="333652181">
      <w:bodyDiv w:val="1"/>
      <w:marLeft w:val="0"/>
      <w:marRight w:val="0"/>
      <w:marTop w:val="0"/>
      <w:marBottom w:val="0"/>
      <w:divBdr>
        <w:top w:val="none" w:sz="0" w:space="0" w:color="auto"/>
        <w:left w:val="none" w:sz="0" w:space="0" w:color="auto"/>
        <w:bottom w:val="none" w:sz="0" w:space="0" w:color="auto"/>
        <w:right w:val="none" w:sz="0" w:space="0" w:color="auto"/>
      </w:divBdr>
    </w:div>
    <w:div w:id="339357739">
      <w:bodyDiv w:val="1"/>
      <w:marLeft w:val="0"/>
      <w:marRight w:val="0"/>
      <w:marTop w:val="0"/>
      <w:marBottom w:val="0"/>
      <w:divBdr>
        <w:top w:val="none" w:sz="0" w:space="0" w:color="auto"/>
        <w:left w:val="none" w:sz="0" w:space="0" w:color="auto"/>
        <w:bottom w:val="none" w:sz="0" w:space="0" w:color="auto"/>
        <w:right w:val="none" w:sz="0" w:space="0" w:color="auto"/>
      </w:divBdr>
    </w:div>
    <w:div w:id="341589736">
      <w:bodyDiv w:val="1"/>
      <w:marLeft w:val="0"/>
      <w:marRight w:val="0"/>
      <w:marTop w:val="0"/>
      <w:marBottom w:val="0"/>
      <w:divBdr>
        <w:top w:val="none" w:sz="0" w:space="0" w:color="auto"/>
        <w:left w:val="none" w:sz="0" w:space="0" w:color="auto"/>
        <w:bottom w:val="none" w:sz="0" w:space="0" w:color="auto"/>
        <w:right w:val="none" w:sz="0" w:space="0" w:color="auto"/>
      </w:divBdr>
    </w:div>
    <w:div w:id="358121007">
      <w:bodyDiv w:val="1"/>
      <w:marLeft w:val="0"/>
      <w:marRight w:val="0"/>
      <w:marTop w:val="0"/>
      <w:marBottom w:val="0"/>
      <w:divBdr>
        <w:top w:val="none" w:sz="0" w:space="0" w:color="auto"/>
        <w:left w:val="none" w:sz="0" w:space="0" w:color="auto"/>
        <w:bottom w:val="none" w:sz="0" w:space="0" w:color="auto"/>
        <w:right w:val="none" w:sz="0" w:space="0" w:color="auto"/>
      </w:divBdr>
      <w:divsChild>
        <w:div w:id="776368567">
          <w:marLeft w:val="0"/>
          <w:marRight w:val="0"/>
          <w:marTop w:val="0"/>
          <w:marBottom w:val="0"/>
          <w:divBdr>
            <w:top w:val="none" w:sz="0" w:space="0" w:color="auto"/>
            <w:left w:val="none" w:sz="0" w:space="0" w:color="auto"/>
            <w:bottom w:val="none" w:sz="0" w:space="0" w:color="auto"/>
            <w:right w:val="none" w:sz="0" w:space="0" w:color="auto"/>
          </w:divBdr>
          <w:divsChild>
            <w:div w:id="18388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3991">
      <w:bodyDiv w:val="1"/>
      <w:marLeft w:val="0"/>
      <w:marRight w:val="0"/>
      <w:marTop w:val="0"/>
      <w:marBottom w:val="0"/>
      <w:divBdr>
        <w:top w:val="none" w:sz="0" w:space="0" w:color="auto"/>
        <w:left w:val="none" w:sz="0" w:space="0" w:color="auto"/>
        <w:bottom w:val="none" w:sz="0" w:space="0" w:color="auto"/>
        <w:right w:val="none" w:sz="0" w:space="0" w:color="auto"/>
      </w:divBdr>
    </w:div>
    <w:div w:id="367489291">
      <w:bodyDiv w:val="1"/>
      <w:marLeft w:val="0"/>
      <w:marRight w:val="0"/>
      <w:marTop w:val="0"/>
      <w:marBottom w:val="0"/>
      <w:divBdr>
        <w:top w:val="none" w:sz="0" w:space="0" w:color="auto"/>
        <w:left w:val="none" w:sz="0" w:space="0" w:color="auto"/>
        <w:bottom w:val="none" w:sz="0" w:space="0" w:color="auto"/>
        <w:right w:val="none" w:sz="0" w:space="0" w:color="auto"/>
      </w:divBdr>
    </w:div>
    <w:div w:id="399718733">
      <w:bodyDiv w:val="1"/>
      <w:marLeft w:val="0"/>
      <w:marRight w:val="0"/>
      <w:marTop w:val="0"/>
      <w:marBottom w:val="0"/>
      <w:divBdr>
        <w:top w:val="none" w:sz="0" w:space="0" w:color="auto"/>
        <w:left w:val="none" w:sz="0" w:space="0" w:color="auto"/>
        <w:bottom w:val="none" w:sz="0" w:space="0" w:color="auto"/>
        <w:right w:val="none" w:sz="0" w:space="0" w:color="auto"/>
      </w:divBdr>
    </w:div>
    <w:div w:id="405032540">
      <w:bodyDiv w:val="1"/>
      <w:marLeft w:val="0"/>
      <w:marRight w:val="0"/>
      <w:marTop w:val="0"/>
      <w:marBottom w:val="0"/>
      <w:divBdr>
        <w:top w:val="none" w:sz="0" w:space="0" w:color="auto"/>
        <w:left w:val="none" w:sz="0" w:space="0" w:color="auto"/>
        <w:bottom w:val="none" w:sz="0" w:space="0" w:color="auto"/>
        <w:right w:val="none" w:sz="0" w:space="0" w:color="auto"/>
      </w:divBdr>
    </w:div>
    <w:div w:id="407850199">
      <w:bodyDiv w:val="1"/>
      <w:marLeft w:val="0"/>
      <w:marRight w:val="0"/>
      <w:marTop w:val="0"/>
      <w:marBottom w:val="0"/>
      <w:divBdr>
        <w:top w:val="none" w:sz="0" w:space="0" w:color="auto"/>
        <w:left w:val="none" w:sz="0" w:space="0" w:color="auto"/>
        <w:bottom w:val="none" w:sz="0" w:space="0" w:color="auto"/>
        <w:right w:val="none" w:sz="0" w:space="0" w:color="auto"/>
      </w:divBdr>
    </w:div>
    <w:div w:id="410466287">
      <w:bodyDiv w:val="1"/>
      <w:marLeft w:val="0"/>
      <w:marRight w:val="0"/>
      <w:marTop w:val="0"/>
      <w:marBottom w:val="0"/>
      <w:divBdr>
        <w:top w:val="none" w:sz="0" w:space="0" w:color="auto"/>
        <w:left w:val="none" w:sz="0" w:space="0" w:color="auto"/>
        <w:bottom w:val="none" w:sz="0" w:space="0" w:color="auto"/>
        <w:right w:val="none" w:sz="0" w:space="0" w:color="auto"/>
      </w:divBdr>
    </w:div>
    <w:div w:id="410549271">
      <w:bodyDiv w:val="1"/>
      <w:marLeft w:val="0"/>
      <w:marRight w:val="0"/>
      <w:marTop w:val="0"/>
      <w:marBottom w:val="0"/>
      <w:divBdr>
        <w:top w:val="none" w:sz="0" w:space="0" w:color="auto"/>
        <w:left w:val="none" w:sz="0" w:space="0" w:color="auto"/>
        <w:bottom w:val="none" w:sz="0" w:space="0" w:color="auto"/>
        <w:right w:val="none" w:sz="0" w:space="0" w:color="auto"/>
      </w:divBdr>
    </w:div>
    <w:div w:id="412430633">
      <w:bodyDiv w:val="1"/>
      <w:marLeft w:val="0"/>
      <w:marRight w:val="0"/>
      <w:marTop w:val="0"/>
      <w:marBottom w:val="0"/>
      <w:divBdr>
        <w:top w:val="none" w:sz="0" w:space="0" w:color="auto"/>
        <w:left w:val="none" w:sz="0" w:space="0" w:color="auto"/>
        <w:bottom w:val="none" w:sz="0" w:space="0" w:color="auto"/>
        <w:right w:val="none" w:sz="0" w:space="0" w:color="auto"/>
      </w:divBdr>
    </w:div>
    <w:div w:id="456610558">
      <w:bodyDiv w:val="1"/>
      <w:marLeft w:val="0"/>
      <w:marRight w:val="0"/>
      <w:marTop w:val="0"/>
      <w:marBottom w:val="0"/>
      <w:divBdr>
        <w:top w:val="none" w:sz="0" w:space="0" w:color="auto"/>
        <w:left w:val="none" w:sz="0" w:space="0" w:color="auto"/>
        <w:bottom w:val="none" w:sz="0" w:space="0" w:color="auto"/>
        <w:right w:val="none" w:sz="0" w:space="0" w:color="auto"/>
      </w:divBdr>
    </w:div>
    <w:div w:id="458688828">
      <w:bodyDiv w:val="1"/>
      <w:marLeft w:val="0"/>
      <w:marRight w:val="0"/>
      <w:marTop w:val="0"/>
      <w:marBottom w:val="0"/>
      <w:divBdr>
        <w:top w:val="none" w:sz="0" w:space="0" w:color="auto"/>
        <w:left w:val="none" w:sz="0" w:space="0" w:color="auto"/>
        <w:bottom w:val="none" w:sz="0" w:space="0" w:color="auto"/>
        <w:right w:val="none" w:sz="0" w:space="0" w:color="auto"/>
      </w:divBdr>
    </w:div>
    <w:div w:id="504318532">
      <w:bodyDiv w:val="1"/>
      <w:marLeft w:val="0"/>
      <w:marRight w:val="0"/>
      <w:marTop w:val="0"/>
      <w:marBottom w:val="0"/>
      <w:divBdr>
        <w:top w:val="none" w:sz="0" w:space="0" w:color="auto"/>
        <w:left w:val="none" w:sz="0" w:space="0" w:color="auto"/>
        <w:bottom w:val="none" w:sz="0" w:space="0" w:color="auto"/>
        <w:right w:val="none" w:sz="0" w:space="0" w:color="auto"/>
      </w:divBdr>
      <w:divsChild>
        <w:div w:id="1399088576">
          <w:marLeft w:val="0"/>
          <w:marRight w:val="0"/>
          <w:marTop w:val="0"/>
          <w:marBottom w:val="0"/>
          <w:divBdr>
            <w:top w:val="none" w:sz="0" w:space="0" w:color="auto"/>
            <w:left w:val="none" w:sz="0" w:space="0" w:color="auto"/>
            <w:bottom w:val="none" w:sz="0" w:space="0" w:color="auto"/>
            <w:right w:val="none" w:sz="0" w:space="0" w:color="auto"/>
          </w:divBdr>
          <w:divsChild>
            <w:div w:id="14067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5802">
      <w:bodyDiv w:val="1"/>
      <w:marLeft w:val="0"/>
      <w:marRight w:val="0"/>
      <w:marTop w:val="0"/>
      <w:marBottom w:val="0"/>
      <w:divBdr>
        <w:top w:val="none" w:sz="0" w:space="0" w:color="auto"/>
        <w:left w:val="none" w:sz="0" w:space="0" w:color="auto"/>
        <w:bottom w:val="none" w:sz="0" w:space="0" w:color="auto"/>
        <w:right w:val="none" w:sz="0" w:space="0" w:color="auto"/>
      </w:divBdr>
    </w:div>
    <w:div w:id="509101548">
      <w:bodyDiv w:val="1"/>
      <w:marLeft w:val="0"/>
      <w:marRight w:val="0"/>
      <w:marTop w:val="0"/>
      <w:marBottom w:val="0"/>
      <w:divBdr>
        <w:top w:val="none" w:sz="0" w:space="0" w:color="auto"/>
        <w:left w:val="none" w:sz="0" w:space="0" w:color="auto"/>
        <w:bottom w:val="none" w:sz="0" w:space="0" w:color="auto"/>
        <w:right w:val="none" w:sz="0" w:space="0" w:color="auto"/>
      </w:divBdr>
    </w:div>
    <w:div w:id="523053257">
      <w:bodyDiv w:val="1"/>
      <w:marLeft w:val="0"/>
      <w:marRight w:val="0"/>
      <w:marTop w:val="0"/>
      <w:marBottom w:val="0"/>
      <w:divBdr>
        <w:top w:val="none" w:sz="0" w:space="0" w:color="auto"/>
        <w:left w:val="none" w:sz="0" w:space="0" w:color="auto"/>
        <w:bottom w:val="none" w:sz="0" w:space="0" w:color="auto"/>
        <w:right w:val="none" w:sz="0" w:space="0" w:color="auto"/>
      </w:divBdr>
    </w:div>
    <w:div w:id="526408490">
      <w:bodyDiv w:val="1"/>
      <w:marLeft w:val="0"/>
      <w:marRight w:val="0"/>
      <w:marTop w:val="0"/>
      <w:marBottom w:val="0"/>
      <w:divBdr>
        <w:top w:val="none" w:sz="0" w:space="0" w:color="auto"/>
        <w:left w:val="none" w:sz="0" w:space="0" w:color="auto"/>
        <w:bottom w:val="none" w:sz="0" w:space="0" w:color="auto"/>
        <w:right w:val="none" w:sz="0" w:space="0" w:color="auto"/>
      </w:divBdr>
    </w:div>
    <w:div w:id="540047762">
      <w:bodyDiv w:val="1"/>
      <w:marLeft w:val="0"/>
      <w:marRight w:val="0"/>
      <w:marTop w:val="0"/>
      <w:marBottom w:val="0"/>
      <w:divBdr>
        <w:top w:val="none" w:sz="0" w:space="0" w:color="auto"/>
        <w:left w:val="none" w:sz="0" w:space="0" w:color="auto"/>
        <w:bottom w:val="none" w:sz="0" w:space="0" w:color="auto"/>
        <w:right w:val="none" w:sz="0" w:space="0" w:color="auto"/>
      </w:divBdr>
    </w:div>
    <w:div w:id="586576536">
      <w:bodyDiv w:val="1"/>
      <w:marLeft w:val="0"/>
      <w:marRight w:val="0"/>
      <w:marTop w:val="0"/>
      <w:marBottom w:val="0"/>
      <w:divBdr>
        <w:top w:val="none" w:sz="0" w:space="0" w:color="auto"/>
        <w:left w:val="none" w:sz="0" w:space="0" w:color="auto"/>
        <w:bottom w:val="none" w:sz="0" w:space="0" w:color="auto"/>
        <w:right w:val="none" w:sz="0" w:space="0" w:color="auto"/>
      </w:divBdr>
    </w:div>
    <w:div w:id="594899414">
      <w:bodyDiv w:val="1"/>
      <w:marLeft w:val="0"/>
      <w:marRight w:val="0"/>
      <w:marTop w:val="0"/>
      <w:marBottom w:val="0"/>
      <w:divBdr>
        <w:top w:val="none" w:sz="0" w:space="0" w:color="auto"/>
        <w:left w:val="none" w:sz="0" w:space="0" w:color="auto"/>
        <w:bottom w:val="none" w:sz="0" w:space="0" w:color="auto"/>
        <w:right w:val="none" w:sz="0" w:space="0" w:color="auto"/>
      </w:divBdr>
    </w:div>
    <w:div w:id="611014609">
      <w:bodyDiv w:val="1"/>
      <w:marLeft w:val="0"/>
      <w:marRight w:val="0"/>
      <w:marTop w:val="0"/>
      <w:marBottom w:val="0"/>
      <w:divBdr>
        <w:top w:val="none" w:sz="0" w:space="0" w:color="auto"/>
        <w:left w:val="none" w:sz="0" w:space="0" w:color="auto"/>
        <w:bottom w:val="none" w:sz="0" w:space="0" w:color="auto"/>
        <w:right w:val="none" w:sz="0" w:space="0" w:color="auto"/>
      </w:divBdr>
      <w:divsChild>
        <w:div w:id="2006593897">
          <w:marLeft w:val="0"/>
          <w:marRight w:val="0"/>
          <w:marTop w:val="0"/>
          <w:marBottom w:val="0"/>
          <w:divBdr>
            <w:top w:val="none" w:sz="0" w:space="0" w:color="auto"/>
            <w:left w:val="none" w:sz="0" w:space="0" w:color="auto"/>
            <w:bottom w:val="none" w:sz="0" w:space="0" w:color="auto"/>
            <w:right w:val="none" w:sz="0" w:space="0" w:color="auto"/>
          </w:divBdr>
          <w:divsChild>
            <w:div w:id="7511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9689">
      <w:bodyDiv w:val="1"/>
      <w:marLeft w:val="0"/>
      <w:marRight w:val="0"/>
      <w:marTop w:val="0"/>
      <w:marBottom w:val="0"/>
      <w:divBdr>
        <w:top w:val="none" w:sz="0" w:space="0" w:color="auto"/>
        <w:left w:val="none" w:sz="0" w:space="0" w:color="auto"/>
        <w:bottom w:val="none" w:sz="0" w:space="0" w:color="auto"/>
        <w:right w:val="none" w:sz="0" w:space="0" w:color="auto"/>
      </w:divBdr>
    </w:div>
    <w:div w:id="640958869">
      <w:bodyDiv w:val="1"/>
      <w:marLeft w:val="0"/>
      <w:marRight w:val="0"/>
      <w:marTop w:val="0"/>
      <w:marBottom w:val="0"/>
      <w:divBdr>
        <w:top w:val="none" w:sz="0" w:space="0" w:color="auto"/>
        <w:left w:val="none" w:sz="0" w:space="0" w:color="auto"/>
        <w:bottom w:val="none" w:sz="0" w:space="0" w:color="auto"/>
        <w:right w:val="none" w:sz="0" w:space="0" w:color="auto"/>
      </w:divBdr>
    </w:div>
    <w:div w:id="653490881">
      <w:bodyDiv w:val="1"/>
      <w:marLeft w:val="0"/>
      <w:marRight w:val="0"/>
      <w:marTop w:val="0"/>
      <w:marBottom w:val="0"/>
      <w:divBdr>
        <w:top w:val="none" w:sz="0" w:space="0" w:color="auto"/>
        <w:left w:val="none" w:sz="0" w:space="0" w:color="auto"/>
        <w:bottom w:val="none" w:sz="0" w:space="0" w:color="auto"/>
        <w:right w:val="none" w:sz="0" w:space="0" w:color="auto"/>
      </w:divBdr>
    </w:div>
    <w:div w:id="679308233">
      <w:bodyDiv w:val="1"/>
      <w:marLeft w:val="0"/>
      <w:marRight w:val="0"/>
      <w:marTop w:val="0"/>
      <w:marBottom w:val="0"/>
      <w:divBdr>
        <w:top w:val="none" w:sz="0" w:space="0" w:color="auto"/>
        <w:left w:val="none" w:sz="0" w:space="0" w:color="auto"/>
        <w:bottom w:val="none" w:sz="0" w:space="0" w:color="auto"/>
        <w:right w:val="none" w:sz="0" w:space="0" w:color="auto"/>
      </w:divBdr>
      <w:divsChild>
        <w:div w:id="1881548480">
          <w:marLeft w:val="0"/>
          <w:marRight w:val="0"/>
          <w:marTop w:val="0"/>
          <w:marBottom w:val="0"/>
          <w:divBdr>
            <w:top w:val="none" w:sz="0" w:space="0" w:color="auto"/>
            <w:left w:val="none" w:sz="0" w:space="0" w:color="auto"/>
            <w:bottom w:val="none" w:sz="0" w:space="0" w:color="auto"/>
            <w:right w:val="none" w:sz="0" w:space="0" w:color="auto"/>
          </w:divBdr>
          <w:divsChild>
            <w:div w:id="16965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9594">
      <w:bodyDiv w:val="1"/>
      <w:marLeft w:val="0"/>
      <w:marRight w:val="0"/>
      <w:marTop w:val="0"/>
      <w:marBottom w:val="0"/>
      <w:divBdr>
        <w:top w:val="none" w:sz="0" w:space="0" w:color="auto"/>
        <w:left w:val="none" w:sz="0" w:space="0" w:color="auto"/>
        <w:bottom w:val="none" w:sz="0" w:space="0" w:color="auto"/>
        <w:right w:val="none" w:sz="0" w:space="0" w:color="auto"/>
      </w:divBdr>
    </w:div>
    <w:div w:id="699210888">
      <w:bodyDiv w:val="1"/>
      <w:marLeft w:val="0"/>
      <w:marRight w:val="0"/>
      <w:marTop w:val="0"/>
      <w:marBottom w:val="0"/>
      <w:divBdr>
        <w:top w:val="none" w:sz="0" w:space="0" w:color="auto"/>
        <w:left w:val="none" w:sz="0" w:space="0" w:color="auto"/>
        <w:bottom w:val="none" w:sz="0" w:space="0" w:color="auto"/>
        <w:right w:val="none" w:sz="0" w:space="0" w:color="auto"/>
      </w:divBdr>
    </w:div>
    <w:div w:id="719792289">
      <w:bodyDiv w:val="1"/>
      <w:marLeft w:val="0"/>
      <w:marRight w:val="0"/>
      <w:marTop w:val="0"/>
      <w:marBottom w:val="0"/>
      <w:divBdr>
        <w:top w:val="none" w:sz="0" w:space="0" w:color="auto"/>
        <w:left w:val="none" w:sz="0" w:space="0" w:color="auto"/>
        <w:bottom w:val="none" w:sz="0" w:space="0" w:color="auto"/>
        <w:right w:val="none" w:sz="0" w:space="0" w:color="auto"/>
      </w:divBdr>
    </w:div>
    <w:div w:id="720835466">
      <w:bodyDiv w:val="1"/>
      <w:marLeft w:val="0"/>
      <w:marRight w:val="0"/>
      <w:marTop w:val="0"/>
      <w:marBottom w:val="0"/>
      <w:divBdr>
        <w:top w:val="none" w:sz="0" w:space="0" w:color="auto"/>
        <w:left w:val="none" w:sz="0" w:space="0" w:color="auto"/>
        <w:bottom w:val="none" w:sz="0" w:space="0" w:color="auto"/>
        <w:right w:val="none" w:sz="0" w:space="0" w:color="auto"/>
      </w:divBdr>
    </w:div>
    <w:div w:id="725446207">
      <w:bodyDiv w:val="1"/>
      <w:marLeft w:val="0"/>
      <w:marRight w:val="0"/>
      <w:marTop w:val="0"/>
      <w:marBottom w:val="0"/>
      <w:divBdr>
        <w:top w:val="none" w:sz="0" w:space="0" w:color="auto"/>
        <w:left w:val="none" w:sz="0" w:space="0" w:color="auto"/>
        <w:bottom w:val="none" w:sz="0" w:space="0" w:color="auto"/>
        <w:right w:val="none" w:sz="0" w:space="0" w:color="auto"/>
      </w:divBdr>
    </w:div>
    <w:div w:id="784885585">
      <w:bodyDiv w:val="1"/>
      <w:marLeft w:val="0"/>
      <w:marRight w:val="0"/>
      <w:marTop w:val="0"/>
      <w:marBottom w:val="0"/>
      <w:divBdr>
        <w:top w:val="none" w:sz="0" w:space="0" w:color="auto"/>
        <w:left w:val="none" w:sz="0" w:space="0" w:color="auto"/>
        <w:bottom w:val="none" w:sz="0" w:space="0" w:color="auto"/>
        <w:right w:val="none" w:sz="0" w:space="0" w:color="auto"/>
      </w:divBdr>
    </w:div>
    <w:div w:id="800657795">
      <w:bodyDiv w:val="1"/>
      <w:marLeft w:val="0"/>
      <w:marRight w:val="0"/>
      <w:marTop w:val="0"/>
      <w:marBottom w:val="0"/>
      <w:divBdr>
        <w:top w:val="none" w:sz="0" w:space="0" w:color="auto"/>
        <w:left w:val="none" w:sz="0" w:space="0" w:color="auto"/>
        <w:bottom w:val="none" w:sz="0" w:space="0" w:color="auto"/>
        <w:right w:val="none" w:sz="0" w:space="0" w:color="auto"/>
      </w:divBdr>
    </w:div>
    <w:div w:id="802651856">
      <w:bodyDiv w:val="1"/>
      <w:marLeft w:val="0"/>
      <w:marRight w:val="0"/>
      <w:marTop w:val="0"/>
      <w:marBottom w:val="0"/>
      <w:divBdr>
        <w:top w:val="none" w:sz="0" w:space="0" w:color="auto"/>
        <w:left w:val="none" w:sz="0" w:space="0" w:color="auto"/>
        <w:bottom w:val="none" w:sz="0" w:space="0" w:color="auto"/>
        <w:right w:val="none" w:sz="0" w:space="0" w:color="auto"/>
      </w:divBdr>
    </w:div>
    <w:div w:id="822115828">
      <w:bodyDiv w:val="1"/>
      <w:marLeft w:val="0"/>
      <w:marRight w:val="0"/>
      <w:marTop w:val="0"/>
      <w:marBottom w:val="0"/>
      <w:divBdr>
        <w:top w:val="none" w:sz="0" w:space="0" w:color="auto"/>
        <w:left w:val="none" w:sz="0" w:space="0" w:color="auto"/>
        <w:bottom w:val="none" w:sz="0" w:space="0" w:color="auto"/>
        <w:right w:val="none" w:sz="0" w:space="0" w:color="auto"/>
      </w:divBdr>
    </w:div>
    <w:div w:id="828013899">
      <w:bodyDiv w:val="1"/>
      <w:marLeft w:val="0"/>
      <w:marRight w:val="0"/>
      <w:marTop w:val="0"/>
      <w:marBottom w:val="0"/>
      <w:divBdr>
        <w:top w:val="none" w:sz="0" w:space="0" w:color="auto"/>
        <w:left w:val="none" w:sz="0" w:space="0" w:color="auto"/>
        <w:bottom w:val="none" w:sz="0" w:space="0" w:color="auto"/>
        <w:right w:val="none" w:sz="0" w:space="0" w:color="auto"/>
      </w:divBdr>
    </w:div>
    <w:div w:id="832375530">
      <w:bodyDiv w:val="1"/>
      <w:marLeft w:val="0"/>
      <w:marRight w:val="0"/>
      <w:marTop w:val="0"/>
      <w:marBottom w:val="0"/>
      <w:divBdr>
        <w:top w:val="none" w:sz="0" w:space="0" w:color="auto"/>
        <w:left w:val="none" w:sz="0" w:space="0" w:color="auto"/>
        <w:bottom w:val="none" w:sz="0" w:space="0" w:color="auto"/>
        <w:right w:val="none" w:sz="0" w:space="0" w:color="auto"/>
      </w:divBdr>
    </w:div>
    <w:div w:id="848495057">
      <w:bodyDiv w:val="1"/>
      <w:marLeft w:val="0"/>
      <w:marRight w:val="0"/>
      <w:marTop w:val="0"/>
      <w:marBottom w:val="0"/>
      <w:divBdr>
        <w:top w:val="none" w:sz="0" w:space="0" w:color="auto"/>
        <w:left w:val="none" w:sz="0" w:space="0" w:color="auto"/>
        <w:bottom w:val="none" w:sz="0" w:space="0" w:color="auto"/>
        <w:right w:val="none" w:sz="0" w:space="0" w:color="auto"/>
      </w:divBdr>
    </w:div>
    <w:div w:id="863440883">
      <w:bodyDiv w:val="1"/>
      <w:marLeft w:val="0"/>
      <w:marRight w:val="0"/>
      <w:marTop w:val="0"/>
      <w:marBottom w:val="0"/>
      <w:divBdr>
        <w:top w:val="none" w:sz="0" w:space="0" w:color="auto"/>
        <w:left w:val="none" w:sz="0" w:space="0" w:color="auto"/>
        <w:bottom w:val="none" w:sz="0" w:space="0" w:color="auto"/>
        <w:right w:val="none" w:sz="0" w:space="0" w:color="auto"/>
      </w:divBdr>
    </w:div>
    <w:div w:id="865605923">
      <w:bodyDiv w:val="1"/>
      <w:marLeft w:val="0"/>
      <w:marRight w:val="0"/>
      <w:marTop w:val="0"/>
      <w:marBottom w:val="0"/>
      <w:divBdr>
        <w:top w:val="none" w:sz="0" w:space="0" w:color="auto"/>
        <w:left w:val="none" w:sz="0" w:space="0" w:color="auto"/>
        <w:bottom w:val="none" w:sz="0" w:space="0" w:color="auto"/>
        <w:right w:val="none" w:sz="0" w:space="0" w:color="auto"/>
      </w:divBdr>
    </w:div>
    <w:div w:id="875043177">
      <w:bodyDiv w:val="1"/>
      <w:marLeft w:val="0"/>
      <w:marRight w:val="0"/>
      <w:marTop w:val="0"/>
      <w:marBottom w:val="0"/>
      <w:divBdr>
        <w:top w:val="none" w:sz="0" w:space="0" w:color="auto"/>
        <w:left w:val="none" w:sz="0" w:space="0" w:color="auto"/>
        <w:bottom w:val="none" w:sz="0" w:space="0" w:color="auto"/>
        <w:right w:val="none" w:sz="0" w:space="0" w:color="auto"/>
      </w:divBdr>
    </w:div>
    <w:div w:id="883565603">
      <w:bodyDiv w:val="1"/>
      <w:marLeft w:val="0"/>
      <w:marRight w:val="0"/>
      <w:marTop w:val="0"/>
      <w:marBottom w:val="0"/>
      <w:divBdr>
        <w:top w:val="none" w:sz="0" w:space="0" w:color="auto"/>
        <w:left w:val="none" w:sz="0" w:space="0" w:color="auto"/>
        <w:bottom w:val="none" w:sz="0" w:space="0" w:color="auto"/>
        <w:right w:val="none" w:sz="0" w:space="0" w:color="auto"/>
      </w:divBdr>
    </w:div>
    <w:div w:id="898905397">
      <w:bodyDiv w:val="1"/>
      <w:marLeft w:val="0"/>
      <w:marRight w:val="0"/>
      <w:marTop w:val="0"/>
      <w:marBottom w:val="0"/>
      <w:divBdr>
        <w:top w:val="none" w:sz="0" w:space="0" w:color="auto"/>
        <w:left w:val="none" w:sz="0" w:space="0" w:color="auto"/>
        <w:bottom w:val="none" w:sz="0" w:space="0" w:color="auto"/>
        <w:right w:val="none" w:sz="0" w:space="0" w:color="auto"/>
      </w:divBdr>
    </w:div>
    <w:div w:id="903488090">
      <w:bodyDiv w:val="1"/>
      <w:marLeft w:val="0"/>
      <w:marRight w:val="0"/>
      <w:marTop w:val="0"/>
      <w:marBottom w:val="0"/>
      <w:divBdr>
        <w:top w:val="none" w:sz="0" w:space="0" w:color="auto"/>
        <w:left w:val="none" w:sz="0" w:space="0" w:color="auto"/>
        <w:bottom w:val="none" w:sz="0" w:space="0" w:color="auto"/>
        <w:right w:val="none" w:sz="0" w:space="0" w:color="auto"/>
      </w:divBdr>
    </w:div>
    <w:div w:id="908005401">
      <w:bodyDiv w:val="1"/>
      <w:marLeft w:val="0"/>
      <w:marRight w:val="0"/>
      <w:marTop w:val="0"/>
      <w:marBottom w:val="0"/>
      <w:divBdr>
        <w:top w:val="none" w:sz="0" w:space="0" w:color="auto"/>
        <w:left w:val="none" w:sz="0" w:space="0" w:color="auto"/>
        <w:bottom w:val="none" w:sz="0" w:space="0" w:color="auto"/>
        <w:right w:val="none" w:sz="0" w:space="0" w:color="auto"/>
      </w:divBdr>
    </w:div>
    <w:div w:id="916405503">
      <w:bodyDiv w:val="1"/>
      <w:marLeft w:val="0"/>
      <w:marRight w:val="0"/>
      <w:marTop w:val="0"/>
      <w:marBottom w:val="0"/>
      <w:divBdr>
        <w:top w:val="none" w:sz="0" w:space="0" w:color="auto"/>
        <w:left w:val="none" w:sz="0" w:space="0" w:color="auto"/>
        <w:bottom w:val="none" w:sz="0" w:space="0" w:color="auto"/>
        <w:right w:val="none" w:sz="0" w:space="0" w:color="auto"/>
      </w:divBdr>
    </w:div>
    <w:div w:id="920139389">
      <w:bodyDiv w:val="1"/>
      <w:marLeft w:val="0"/>
      <w:marRight w:val="0"/>
      <w:marTop w:val="0"/>
      <w:marBottom w:val="0"/>
      <w:divBdr>
        <w:top w:val="none" w:sz="0" w:space="0" w:color="auto"/>
        <w:left w:val="none" w:sz="0" w:space="0" w:color="auto"/>
        <w:bottom w:val="none" w:sz="0" w:space="0" w:color="auto"/>
        <w:right w:val="none" w:sz="0" w:space="0" w:color="auto"/>
      </w:divBdr>
    </w:div>
    <w:div w:id="954411537">
      <w:bodyDiv w:val="1"/>
      <w:marLeft w:val="0"/>
      <w:marRight w:val="0"/>
      <w:marTop w:val="0"/>
      <w:marBottom w:val="0"/>
      <w:divBdr>
        <w:top w:val="none" w:sz="0" w:space="0" w:color="auto"/>
        <w:left w:val="none" w:sz="0" w:space="0" w:color="auto"/>
        <w:bottom w:val="none" w:sz="0" w:space="0" w:color="auto"/>
        <w:right w:val="none" w:sz="0" w:space="0" w:color="auto"/>
      </w:divBdr>
    </w:div>
    <w:div w:id="962689822">
      <w:bodyDiv w:val="1"/>
      <w:marLeft w:val="0"/>
      <w:marRight w:val="0"/>
      <w:marTop w:val="0"/>
      <w:marBottom w:val="0"/>
      <w:divBdr>
        <w:top w:val="none" w:sz="0" w:space="0" w:color="auto"/>
        <w:left w:val="none" w:sz="0" w:space="0" w:color="auto"/>
        <w:bottom w:val="none" w:sz="0" w:space="0" w:color="auto"/>
        <w:right w:val="none" w:sz="0" w:space="0" w:color="auto"/>
      </w:divBdr>
    </w:div>
    <w:div w:id="963148885">
      <w:bodyDiv w:val="1"/>
      <w:marLeft w:val="0"/>
      <w:marRight w:val="0"/>
      <w:marTop w:val="0"/>
      <w:marBottom w:val="0"/>
      <w:divBdr>
        <w:top w:val="none" w:sz="0" w:space="0" w:color="auto"/>
        <w:left w:val="none" w:sz="0" w:space="0" w:color="auto"/>
        <w:bottom w:val="none" w:sz="0" w:space="0" w:color="auto"/>
        <w:right w:val="none" w:sz="0" w:space="0" w:color="auto"/>
      </w:divBdr>
    </w:div>
    <w:div w:id="981616276">
      <w:bodyDiv w:val="1"/>
      <w:marLeft w:val="0"/>
      <w:marRight w:val="0"/>
      <w:marTop w:val="0"/>
      <w:marBottom w:val="0"/>
      <w:divBdr>
        <w:top w:val="none" w:sz="0" w:space="0" w:color="auto"/>
        <w:left w:val="none" w:sz="0" w:space="0" w:color="auto"/>
        <w:bottom w:val="none" w:sz="0" w:space="0" w:color="auto"/>
        <w:right w:val="none" w:sz="0" w:space="0" w:color="auto"/>
      </w:divBdr>
    </w:div>
    <w:div w:id="984818089">
      <w:bodyDiv w:val="1"/>
      <w:marLeft w:val="0"/>
      <w:marRight w:val="0"/>
      <w:marTop w:val="0"/>
      <w:marBottom w:val="0"/>
      <w:divBdr>
        <w:top w:val="none" w:sz="0" w:space="0" w:color="auto"/>
        <w:left w:val="none" w:sz="0" w:space="0" w:color="auto"/>
        <w:bottom w:val="none" w:sz="0" w:space="0" w:color="auto"/>
        <w:right w:val="none" w:sz="0" w:space="0" w:color="auto"/>
      </w:divBdr>
      <w:divsChild>
        <w:div w:id="1482849050">
          <w:marLeft w:val="0"/>
          <w:marRight w:val="0"/>
          <w:marTop w:val="0"/>
          <w:marBottom w:val="0"/>
          <w:divBdr>
            <w:top w:val="none" w:sz="0" w:space="0" w:color="auto"/>
            <w:left w:val="none" w:sz="0" w:space="0" w:color="auto"/>
            <w:bottom w:val="none" w:sz="0" w:space="0" w:color="auto"/>
            <w:right w:val="none" w:sz="0" w:space="0" w:color="auto"/>
          </w:divBdr>
          <w:divsChild>
            <w:div w:id="9793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69466">
      <w:bodyDiv w:val="1"/>
      <w:marLeft w:val="0"/>
      <w:marRight w:val="0"/>
      <w:marTop w:val="0"/>
      <w:marBottom w:val="0"/>
      <w:divBdr>
        <w:top w:val="none" w:sz="0" w:space="0" w:color="auto"/>
        <w:left w:val="none" w:sz="0" w:space="0" w:color="auto"/>
        <w:bottom w:val="none" w:sz="0" w:space="0" w:color="auto"/>
        <w:right w:val="none" w:sz="0" w:space="0" w:color="auto"/>
      </w:divBdr>
    </w:div>
    <w:div w:id="986930842">
      <w:bodyDiv w:val="1"/>
      <w:marLeft w:val="0"/>
      <w:marRight w:val="0"/>
      <w:marTop w:val="0"/>
      <w:marBottom w:val="0"/>
      <w:divBdr>
        <w:top w:val="none" w:sz="0" w:space="0" w:color="auto"/>
        <w:left w:val="none" w:sz="0" w:space="0" w:color="auto"/>
        <w:bottom w:val="none" w:sz="0" w:space="0" w:color="auto"/>
        <w:right w:val="none" w:sz="0" w:space="0" w:color="auto"/>
      </w:divBdr>
    </w:div>
    <w:div w:id="992029587">
      <w:bodyDiv w:val="1"/>
      <w:marLeft w:val="0"/>
      <w:marRight w:val="0"/>
      <w:marTop w:val="0"/>
      <w:marBottom w:val="0"/>
      <w:divBdr>
        <w:top w:val="none" w:sz="0" w:space="0" w:color="auto"/>
        <w:left w:val="none" w:sz="0" w:space="0" w:color="auto"/>
        <w:bottom w:val="none" w:sz="0" w:space="0" w:color="auto"/>
        <w:right w:val="none" w:sz="0" w:space="0" w:color="auto"/>
      </w:divBdr>
    </w:div>
    <w:div w:id="1015116817">
      <w:bodyDiv w:val="1"/>
      <w:marLeft w:val="0"/>
      <w:marRight w:val="0"/>
      <w:marTop w:val="0"/>
      <w:marBottom w:val="0"/>
      <w:divBdr>
        <w:top w:val="none" w:sz="0" w:space="0" w:color="auto"/>
        <w:left w:val="none" w:sz="0" w:space="0" w:color="auto"/>
        <w:bottom w:val="none" w:sz="0" w:space="0" w:color="auto"/>
        <w:right w:val="none" w:sz="0" w:space="0" w:color="auto"/>
      </w:divBdr>
    </w:div>
    <w:div w:id="1026101952">
      <w:bodyDiv w:val="1"/>
      <w:marLeft w:val="0"/>
      <w:marRight w:val="0"/>
      <w:marTop w:val="0"/>
      <w:marBottom w:val="0"/>
      <w:divBdr>
        <w:top w:val="none" w:sz="0" w:space="0" w:color="auto"/>
        <w:left w:val="none" w:sz="0" w:space="0" w:color="auto"/>
        <w:bottom w:val="none" w:sz="0" w:space="0" w:color="auto"/>
        <w:right w:val="none" w:sz="0" w:space="0" w:color="auto"/>
      </w:divBdr>
    </w:div>
    <w:div w:id="1030061103">
      <w:bodyDiv w:val="1"/>
      <w:marLeft w:val="0"/>
      <w:marRight w:val="0"/>
      <w:marTop w:val="0"/>
      <w:marBottom w:val="0"/>
      <w:divBdr>
        <w:top w:val="none" w:sz="0" w:space="0" w:color="auto"/>
        <w:left w:val="none" w:sz="0" w:space="0" w:color="auto"/>
        <w:bottom w:val="none" w:sz="0" w:space="0" w:color="auto"/>
        <w:right w:val="none" w:sz="0" w:space="0" w:color="auto"/>
      </w:divBdr>
    </w:div>
    <w:div w:id="1085881903">
      <w:bodyDiv w:val="1"/>
      <w:marLeft w:val="0"/>
      <w:marRight w:val="0"/>
      <w:marTop w:val="0"/>
      <w:marBottom w:val="0"/>
      <w:divBdr>
        <w:top w:val="none" w:sz="0" w:space="0" w:color="auto"/>
        <w:left w:val="none" w:sz="0" w:space="0" w:color="auto"/>
        <w:bottom w:val="none" w:sz="0" w:space="0" w:color="auto"/>
        <w:right w:val="none" w:sz="0" w:space="0" w:color="auto"/>
      </w:divBdr>
    </w:div>
    <w:div w:id="1094016058">
      <w:bodyDiv w:val="1"/>
      <w:marLeft w:val="0"/>
      <w:marRight w:val="0"/>
      <w:marTop w:val="0"/>
      <w:marBottom w:val="0"/>
      <w:divBdr>
        <w:top w:val="none" w:sz="0" w:space="0" w:color="auto"/>
        <w:left w:val="none" w:sz="0" w:space="0" w:color="auto"/>
        <w:bottom w:val="none" w:sz="0" w:space="0" w:color="auto"/>
        <w:right w:val="none" w:sz="0" w:space="0" w:color="auto"/>
      </w:divBdr>
    </w:div>
    <w:div w:id="1125998662">
      <w:bodyDiv w:val="1"/>
      <w:marLeft w:val="0"/>
      <w:marRight w:val="0"/>
      <w:marTop w:val="0"/>
      <w:marBottom w:val="0"/>
      <w:divBdr>
        <w:top w:val="none" w:sz="0" w:space="0" w:color="auto"/>
        <w:left w:val="none" w:sz="0" w:space="0" w:color="auto"/>
        <w:bottom w:val="none" w:sz="0" w:space="0" w:color="auto"/>
        <w:right w:val="none" w:sz="0" w:space="0" w:color="auto"/>
      </w:divBdr>
      <w:divsChild>
        <w:div w:id="2055738665">
          <w:marLeft w:val="0"/>
          <w:marRight w:val="0"/>
          <w:marTop w:val="0"/>
          <w:marBottom w:val="0"/>
          <w:divBdr>
            <w:top w:val="none" w:sz="0" w:space="0" w:color="auto"/>
            <w:left w:val="none" w:sz="0" w:space="0" w:color="auto"/>
            <w:bottom w:val="none" w:sz="0" w:space="0" w:color="auto"/>
            <w:right w:val="none" w:sz="0" w:space="0" w:color="auto"/>
          </w:divBdr>
          <w:divsChild>
            <w:div w:id="5734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3498">
      <w:bodyDiv w:val="1"/>
      <w:marLeft w:val="0"/>
      <w:marRight w:val="0"/>
      <w:marTop w:val="0"/>
      <w:marBottom w:val="0"/>
      <w:divBdr>
        <w:top w:val="none" w:sz="0" w:space="0" w:color="auto"/>
        <w:left w:val="none" w:sz="0" w:space="0" w:color="auto"/>
        <w:bottom w:val="none" w:sz="0" w:space="0" w:color="auto"/>
        <w:right w:val="none" w:sz="0" w:space="0" w:color="auto"/>
      </w:divBdr>
      <w:divsChild>
        <w:div w:id="304698492">
          <w:marLeft w:val="0"/>
          <w:marRight w:val="0"/>
          <w:marTop w:val="0"/>
          <w:marBottom w:val="0"/>
          <w:divBdr>
            <w:top w:val="none" w:sz="0" w:space="0" w:color="auto"/>
            <w:left w:val="none" w:sz="0" w:space="0" w:color="auto"/>
            <w:bottom w:val="none" w:sz="0" w:space="0" w:color="auto"/>
            <w:right w:val="none" w:sz="0" w:space="0" w:color="auto"/>
          </w:divBdr>
          <w:divsChild>
            <w:div w:id="17352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87125">
      <w:bodyDiv w:val="1"/>
      <w:marLeft w:val="0"/>
      <w:marRight w:val="0"/>
      <w:marTop w:val="0"/>
      <w:marBottom w:val="0"/>
      <w:divBdr>
        <w:top w:val="none" w:sz="0" w:space="0" w:color="auto"/>
        <w:left w:val="none" w:sz="0" w:space="0" w:color="auto"/>
        <w:bottom w:val="none" w:sz="0" w:space="0" w:color="auto"/>
        <w:right w:val="none" w:sz="0" w:space="0" w:color="auto"/>
      </w:divBdr>
    </w:div>
    <w:div w:id="1147087164">
      <w:bodyDiv w:val="1"/>
      <w:marLeft w:val="0"/>
      <w:marRight w:val="0"/>
      <w:marTop w:val="0"/>
      <w:marBottom w:val="0"/>
      <w:divBdr>
        <w:top w:val="none" w:sz="0" w:space="0" w:color="auto"/>
        <w:left w:val="none" w:sz="0" w:space="0" w:color="auto"/>
        <w:bottom w:val="none" w:sz="0" w:space="0" w:color="auto"/>
        <w:right w:val="none" w:sz="0" w:space="0" w:color="auto"/>
      </w:divBdr>
      <w:divsChild>
        <w:div w:id="788357369">
          <w:marLeft w:val="0"/>
          <w:marRight w:val="0"/>
          <w:marTop w:val="0"/>
          <w:marBottom w:val="0"/>
          <w:divBdr>
            <w:top w:val="none" w:sz="0" w:space="0" w:color="auto"/>
            <w:left w:val="none" w:sz="0" w:space="0" w:color="auto"/>
            <w:bottom w:val="none" w:sz="0" w:space="0" w:color="auto"/>
            <w:right w:val="none" w:sz="0" w:space="0" w:color="auto"/>
          </w:divBdr>
          <w:divsChild>
            <w:div w:id="976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0914">
      <w:bodyDiv w:val="1"/>
      <w:marLeft w:val="0"/>
      <w:marRight w:val="0"/>
      <w:marTop w:val="0"/>
      <w:marBottom w:val="0"/>
      <w:divBdr>
        <w:top w:val="none" w:sz="0" w:space="0" w:color="auto"/>
        <w:left w:val="none" w:sz="0" w:space="0" w:color="auto"/>
        <w:bottom w:val="none" w:sz="0" w:space="0" w:color="auto"/>
        <w:right w:val="none" w:sz="0" w:space="0" w:color="auto"/>
      </w:divBdr>
    </w:div>
    <w:div w:id="1181823751">
      <w:bodyDiv w:val="1"/>
      <w:marLeft w:val="0"/>
      <w:marRight w:val="0"/>
      <w:marTop w:val="0"/>
      <w:marBottom w:val="0"/>
      <w:divBdr>
        <w:top w:val="none" w:sz="0" w:space="0" w:color="auto"/>
        <w:left w:val="none" w:sz="0" w:space="0" w:color="auto"/>
        <w:bottom w:val="none" w:sz="0" w:space="0" w:color="auto"/>
        <w:right w:val="none" w:sz="0" w:space="0" w:color="auto"/>
      </w:divBdr>
    </w:div>
    <w:div w:id="1191063201">
      <w:bodyDiv w:val="1"/>
      <w:marLeft w:val="0"/>
      <w:marRight w:val="0"/>
      <w:marTop w:val="0"/>
      <w:marBottom w:val="0"/>
      <w:divBdr>
        <w:top w:val="none" w:sz="0" w:space="0" w:color="auto"/>
        <w:left w:val="none" w:sz="0" w:space="0" w:color="auto"/>
        <w:bottom w:val="none" w:sz="0" w:space="0" w:color="auto"/>
        <w:right w:val="none" w:sz="0" w:space="0" w:color="auto"/>
      </w:divBdr>
    </w:div>
    <w:div w:id="1199975767">
      <w:bodyDiv w:val="1"/>
      <w:marLeft w:val="0"/>
      <w:marRight w:val="0"/>
      <w:marTop w:val="0"/>
      <w:marBottom w:val="0"/>
      <w:divBdr>
        <w:top w:val="none" w:sz="0" w:space="0" w:color="auto"/>
        <w:left w:val="none" w:sz="0" w:space="0" w:color="auto"/>
        <w:bottom w:val="none" w:sz="0" w:space="0" w:color="auto"/>
        <w:right w:val="none" w:sz="0" w:space="0" w:color="auto"/>
      </w:divBdr>
    </w:div>
    <w:div w:id="1203127158">
      <w:bodyDiv w:val="1"/>
      <w:marLeft w:val="0"/>
      <w:marRight w:val="0"/>
      <w:marTop w:val="0"/>
      <w:marBottom w:val="0"/>
      <w:divBdr>
        <w:top w:val="none" w:sz="0" w:space="0" w:color="auto"/>
        <w:left w:val="none" w:sz="0" w:space="0" w:color="auto"/>
        <w:bottom w:val="none" w:sz="0" w:space="0" w:color="auto"/>
        <w:right w:val="none" w:sz="0" w:space="0" w:color="auto"/>
      </w:divBdr>
    </w:div>
    <w:div w:id="1204059064">
      <w:bodyDiv w:val="1"/>
      <w:marLeft w:val="0"/>
      <w:marRight w:val="0"/>
      <w:marTop w:val="0"/>
      <w:marBottom w:val="0"/>
      <w:divBdr>
        <w:top w:val="none" w:sz="0" w:space="0" w:color="auto"/>
        <w:left w:val="none" w:sz="0" w:space="0" w:color="auto"/>
        <w:bottom w:val="none" w:sz="0" w:space="0" w:color="auto"/>
        <w:right w:val="none" w:sz="0" w:space="0" w:color="auto"/>
      </w:divBdr>
    </w:div>
    <w:div w:id="1211461469">
      <w:bodyDiv w:val="1"/>
      <w:marLeft w:val="0"/>
      <w:marRight w:val="0"/>
      <w:marTop w:val="0"/>
      <w:marBottom w:val="0"/>
      <w:divBdr>
        <w:top w:val="none" w:sz="0" w:space="0" w:color="auto"/>
        <w:left w:val="none" w:sz="0" w:space="0" w:color="auto"/>
        <w:bottom w:val="none" w:sz="0" w:space="0" w:color="auto"/>
        <w:right w:val="none" w:sz="0" w:space="0" w:color="auto"/>
      </w:divBdr>
    </w:div>
    <w:div w:id="1232696553">
      <w:bodyDiv w:val="1"/>
      <w:marLeft w:val="0"/>
      <w:marRight w:val="0"/>
      <w:marTop w:val="0"/>
      <w:marBottom w:val="0"/>
      <w:divBdr>
        <w:top w:val="none" w:sz="0" w:space="0" w:color="auto"/>
        <w:left w:val="none" w:sz="0" w:space="0" w:color="auto"/>
        <w:bottom w:val="none" w:sz="0" w:space="0" w:color="auto"/>
        <w:right w:val="none" w:sz="0" w:space="0" w:color="auto"/>
      </w:divBdr>
      <w:divsChild>
        <w:div w:id="842280908">
          <w:marLeft w:val="0"/>
          <w:marRight w:val="0"/>
          <w:marTop w:val="0"/>
          <w:marBottom w:val="0"/>
          <w:divBdr>
            <w:top w:val="none" w:sz="0" w:space="0" w:color="auto"/>
            <w:left w:val="none" w:sz="0" w:space="0" w:color="auto"/>
            <w:bottom w:val="none" w:sz="0" w:space="0" w:color="auto"/>
            <w:right w:val="none" w:sz="0" w:space="0" w:color="auto"/>
          </w:divBdr>
          <w:divsChild>
            <w:div w:id="8498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2262">
      <w:bodyDiv w:val="1"/>
      <w:marLeft w:val="0"/>
      <w:marRight w:val="0"/>
      <w:marTop w:val="0"/>
      <w:marBottom w:val="0"/>
      <w:divBdr>
        <w:top w:val="none" w:sz="0" w:space="0" w:color="auto"/>
        <w:left w:val="none" w:sz="0" w:space="0" w:color="auto"/>
        <w:bottom w:val="none" w:sz="0" w:space="0" w:color="auto"/>
        <w:right w:val="none" w:sz="0" w:space="0" w:color="auto"/>
      </w:divBdr>
    </w:div>
    <w:div w:id="1239709860">
      <w:bodyDiv w:val="1"/>
      <w:marLeft w:val="0"/>
      <w:marRight w:val="0"/>
      <w:marTop w:val="0"/>
      <w:marBottom w:val="0"/>
      <w:divBdr>
        <w:top w:val="none" w:sz="0" w:space="0" w:color="auto"/>
        <w:left w:val="none" w:sz="0" w:space="0" w:color="auto"/>
        <w:bottom w:val="none" w:sz="0" w:space="0" w:color="auto"/>
        <w:right w:val="none" w:sz="0" w:space="0" w:color="auto"/>
      </w:divBdr>
    </w:div>
    <w:div w:id="1254893320">
      <w:bodyDiv w:val="1"/>
      <w:marLeft w:val="0"/>
      <w:marRight w:val="0"/>
      <w:marTop w:val="0"/>
      <w:marBottom w:val="0"/>
      <w:divBdr>
        <w:top w:val="none" w:sz="0" w:space="0" w:color="auto"/>
        <w:left w:val="none" w:sz="0" w:space="0" w:color="auto"/>
        <w:bottom w:val="none" w:sz="0" w:space="0" w:color="auto"/>
        <w:right w:val="none" w:sz="0" w:space="0" w:color="auto"/>
      </w:divBdr>
    </w:div>
    <w:div w:id="1260870895">
      <w:bodyDiv w:val="1"/>
      <w:marLeft w:val="0"/>
      <w:marRight w:val="0"/>
      <w:marTop w:val="0"/>
      <w:marBottom w:val="0"/>
      <w:divBdr>
        <w:top w:val="none" w:sz="0" w:space="0" w:color="auto"/>
        <w:left w:val="none" w:sz="0" w:space="0" w:color="auto"/>
        <w:bottom w:val="none" w:sz="0" w:space="0" w:color="auto"/>
        <w:right w:val="none" w:sz="0" w:space="0" w:color="auto"/>
      </w:divBdr>
      <w:divsChild>
        <w:div w:id="592738638">
          <w:marLeft w:val="0"/>
          <w:marRight w:val="0"/>
          <w:marTop w:val="0"/>
          <w:marBottom w:val="0"/>
          <w:divBdr>
            <w:top w:val="none" w:sz="0" w:space="0" w:color="auto"/>
            <w:left w:val="none" w:sz="0" w:space="0" w:color="auto"/>
            <w:bottom w:val="none" w:sz="0" w:space="0" w:color="auto"/>
            <w:right w:val="none" w:sz="0" w:space="0" w:color="auto"/>
          </w:divBdr>
          <w:divsChild>
            <w:div w:id="17274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7543">
      <w:bodyDiv w:val="1"/>
      <w:marLeft w:val="0"/>
      <w:marRight w:val="0"/>
      <w:marTop w:val="0"/>
      <w:marBottom w:val="0"/>
      <w:divBdr>
        <w:top w:val="none" w:sz="0" w:space="0" w:color="auto"/>
        <w:left w:val="none" w:sz="0" w:space="0" w:color="auto"/>
        <w:bottom w:val="none" w:sz="0" w:space="0" w:color="auto"/>
        <w:right w:val="none" w:sz="0" w:space="0" w:color="auto"/>
      </w:divBdr>
    </w:div>
    <w:div w:id="1268470108">
      <w:bodyDiv w:val="1"/>
      <w:marLeft w:val="0"/>
      <w:marRight w:val="0"/>
      <w:marTop w:val="0"/>
      <w:marBottom w:val="0"/>
      <w:divBdr>
        <w:top w:val="none" w:sz="0" w:space="0" w:color="auto"/>
        <w:left w:val="none" w:sz="0" w:space="0" w:color="auto"/>
        <w:bottom w:val="none" w:sz="0" w:space="0" w:color="auto"/>
        <w:right w:val="none" w:sz="0" w:space="0" w:color="auto"/>
      </w:divBdr>
      <w:divsChild>
        <w:div w:id="476991252">
          <w:marLeft w:val="0"/>
          <w:marRight w:val="0"/>
          <w:marTop w:val="0"/>
          <w:marBottom w:val="0"/>
          <w:divBdr>
            <w:top w:val="none" w:sz="0" w:space="0" w:color="auto"/>
            <w:left w:val="none" w:sz="0" w:space="0" w:color="auto"/>
            <w:bottom w:val="none" w:sz="0" w:space="0" w:color="auto"/>
            <w:right w:val="none" w:sz="0" w:space="0" w:color="auto"/>
          </w:divBdr>
          <w:divsChild>
            <w:div w:id="9536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2739">
      <w:bodyDiv w:val="1"/>
      <w:marLeft w:val="0"/>
      <w:marRight w:val="0"/>
      <w:marTop w:val="0"/>
      <w:marBottom w:val="0"/>
      <w:divBdr>
        <w:top w:val="none" w:sz="0" w:space="0" w:color="auto"/>
        <w:left w:val="none" w:sz="0" w:space="0" w:color="auto"/>
        <w:bottom w:val="none" w:sz="0" w:space="0" w:color="auto"/>
        <w:right w:val="none" w:sz="0" w:space="0" w:color="auto"/>
      </w:divBdr>
    </w:div>
    <w:div w:id="1295529115">
      <w:bodyDiv w:val="1"/>
      <w:marLeft w:val="0"/>
      <w:marRight w:val="0"/>
      <w:marTop w:val="0"/>
      <w:marBottom w:val="0"/>
      <w:divBdr>
        <w:top w:val="none" w:sz="0" w:space="0" w:color="auto"/>
        <w:left w:val="none" w:sz="0" w:space="0" w:color="auto"/>
        <w:bottom w:val="none" w:sz="0" w:space="0" w:color="auto"/>
        <w:right w:val="none" w:sz="0" w:space="0" w:color="auto"/>
      </w:divBdr>
    </w:div>
    <w:div w:id="1301113370">
      <w:bodyDiv w:val="1"/>
      <w:marLeft w:val="0"/>
      <w:marRight w:val="0"/>
      <w:marTop w:val="0"/>
      <w:marBottom w:val="0"/>
      <w:divBdr>
        <w:top w:val="none" w:sz="0" w:space="0" w:color="auto"/>
        <w:left w:val="none" w:sz="0" w:space="0" w:color="auto"/>
        <w:bottom w:val="none" w:sz="0" w:space="0" w:color="auto"/>
        <w:right w:val="none" w:sz="0" w:space="0" w:color="auto"/>
      </w:divBdr>
    </w:div>
    <w:div w:id="1318801955">
      <w:bodyDiv w:val="1"/>
      <w:marLeft w:val="0"/>
      <w:marRight w:val="0"/>
      <w:marTop w:val="0"/>
      <w:marBottom w:val="0"/>
      <w:divBdr>
        <w:top w:val="none" w:sz="0" w:space="0" w:color="auto"/>
        <w:left w:val="none" w:sz="0" w:space="0" w:color="auto"/>
        <w:bottom w:val="none" w:sz="0" w:space="0" w:color="auto"/>
        <w:right w:val="none" w:sz="0" w:space="0" w:color="auto"/>
      </w:divBdr>
      <w:divsChild>
        <w:div w:id="310907220">
          <w:marLeft w:val="0"/>
          <w:marRight w:val="0"/>
          <w:marTop w:val="0"/>
          <w:marBottom w:val="0"/>
          <w:divBdr>
            <w:top w:val="none" w:sz="0" w:space="0" w:color="auto"/>
            <w:left w:val="none" w:sz="0" w:space="0" w:color="auto"/>
            <w:bottom w:val="none" w:sz="0" w:space="0" w:color="auto"/>
            <w:right w:val="none" w:sz="0" w:space="0" w:color="auto"/>
          </w:divBdr>
          <w:divsChild>
            <w:div w:id="19443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3205">
      <w:bodyDiv w:val="1"/>
      <w:marLeft w:val="0"/>
      <w:marRight w:val="0"/>
      <w:marTop w:val="0"/>
      <w:marBottom w:val="0"/>
      <w:divBdr>
        <w:top w:val="none" w:sz="0" w:space="0" w:color="auto"/>
        <w:left w:val="none" w:sz="0" w:space="0" w:color="auto"/>
        <w:bottom w:val="none" w:sz="0" w:space="0" w:color="auto"/>
        <w:right w:val="none" w:sz="0" w:space="0" w:color="auto"/>
      </w:divBdr>
    </w:div>
    <w:div w:id="1327972748">
      <w:bodyDiv w:val="1"/>
      <w:marLeft w:val="0"/>
      <w:marRight w:val="0"/>
      <w:marTop w:val="0"/>
      <w:marBottom w:val="0"/>
      <w:divBdr>
        <w:top w:val="none" w:sz="0" w:space="0" w:color="auto"/>
        <w:left w:val="none" w:sz="0" w:space="0" w:color="auto"/>
        <w:bottom w:val="none" w:sz="0" w:space="0" w:color="auto"/>
        <w:right w:val="none" w:sz="0" w:space="0" w:color="auto"/>
      </w:divBdr>
      <w:divsChild>
        <w:div w:id="683286259">
          <w:marLeft w:val="0"/>
          <w:marRight w:val="0"/>
          <w:marTop w:val="0"/>
          <w:marBottom w:val="0"/>
          <w:divBdr>
            <w:top w:val="none" w:sz="0" w:space="0" w:color="auto"/>
            <w:left w:val="none" w:sz="0" w:space="0" w:color="auto"/>
            <w:bottom w:val="none" w:sz="0" w:space="0" w:color="auto"/>
            <w:right w:val="none" w:sz="0" w:space="0" w:color="auto"/>
          </w:divBdr>
          <w:divsChild>
            <w:div w:id="875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556">
      <w:bodyDiv w:val="1"/>
      <w:marLeft w:val="0"/>
      <w:marRight w:val="0"/>
      <w:marTop w:val="0"/>
      <w:marBottom w:val="0"/>
      <w:divBdr>
        <w:top w:val="none" w:sz="0" w:space="0" w:color="auto"/>
        <w:left w:val="none" w:sz="0" w:space="0" w:color="auto"/>
        <w:bottom w:val="none" w:sz="0" w:space="0" w:color="auto"/>
        <w:right w:val="none" w:sz="0" w:space="0" w:color="auto"/>
      </w:divBdr>
      <w:divsChild>
        <w:div w:id="447625215">
          <w:marLeft w:val="0"/>
          <w:marRight w:val="0"/>
          <w:marTop w:val="0"/>
          <w:marBottom w:val="0"/>
          <w:divBdr>
            <w:top w:val="none" w:sz="0" w:space="0" w:color="auto"/>
            <w:left w:val="none" w:sz="0" w:space="0" w:color="auto"/>
            <w:bottom w:val="none" w:sz="0" w:space="0" w:color="auto"/>
            <w:right w:val="none" w:sz="0" w:space="0" w:color="auto"/>
          </w:divBdr>
          <w:divsChild>
            <w:div w:id="17310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5635">
      <w:bodyDiv w:val="1"/>
      <w:marLeft w:val="0"/>
      <w:marRight w:val="0"/>
      <w:marTop w:val="0"/>
      <w:marBottom w:val="0"/>
      <w:divBdr>
        <w:top w:val="none" w:sz="0" w:space="0" w:color="auto"/>
        <w:left w:val="none" w:sz="0" w:space="0" w:color="auto"/>
        <w:bottom w:val="none" w:sz="0" w:space="0" w:color="auto"/>
        <w:right w:val="none" w:sz="0" w:space="0" w:color="auto"/>
      </w:divBdr>
      <w:divsChild>
        <w:div w:id="519903633">
          <w:marLeft w:val="0"/>
          <w:marRight w:val="0"/>
          <w:marTop w:val="0"/>
          <w:marBottom w:val="0"/>
          <w:divBdr>
            <w:top w:val="none" w:sz="0" w:space="0" w:color="auto"/>
            <w:left w:val="none" w:sz="0" w:space="0" w:color="auto"/>
            <w:bottom w:val="none" w:sz="0" w:space="0" w:color="auto"/>
            <w:right w:val="none" w:sz="0" w:space="0" w:color="auto"/>
          </w:divBdr>
          <w:divsChild>
            <w:div w:id="3004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2154">
      <w:bodyDiv w:val="1"/>
      <w:marLeft w:val="0"/>
      <w:marRight w:val="0"/>
      <w:marTop w:val="0"/>
      <w:marBottom w:val="0"/>
      <w:divBdr>
        <w:top w:val="none" w:sz="0" w:space="0" w:color="auto"/>
        <w:left w:val="none" w:sz="0" w:space="0" w:color="auto"/>
        <w:bottom w:val="none" w:sz="0" w:space="0" w:color="auto"/>
        <w:right w:val="none" w:sz="0" w:space="0" w:color="auto"/>
      </w:divBdr>
    </w:div>
    <w:div w:id="1396080612">
      <w:bodyDiv w:val="1"/>
      <w:marLeft w:val="0"/>
      <w:marRight w:val="0"/>
      <w:marTop w:val="0"/>
      <w:marBottom w:val="0"/>
      <w:divBdr>
        <w:top w:val="none" w:sz="0" w:space="0" w:color="auto"/>
        <w:left w:val="none" w:sz="0" w:space="0" w:color="auto"/>
        <w:bottom w:val="none" w:sz="0" w:space="0" w:color="auto"/>
        <w:right w:val="none" w:sz="0" w:space="0" w:color="auto"/>
      </w:divBdr>
    </w:div>
    <w:div w:id="1398670569">
      <w:bodyDiv w:val="1"/>
      <w:marLeft w:val="0"/>
      <w:marRight w:val="0"/>
      <w:marTop w:val="0"/>
      <w:marBottom w:val="0"/>
      <w:divBdr>
        <w:top w:val="none" w:sz="0" w:space="0" w:color="auto"/>
        <w:left w:val="none" w:sz="0" w:space="0" w:color="auto"/>
        <w:bottom w:val="none" w:sz="0" w:space="0" w:color="auto"/>
        <w:right w:val="none" w:sz="0" w:space="0" w:color="auto"/>
      </w:divBdr>
    </w:div>
    <w:div w:id="1413817070">
      <w:bodyDiv w:val="1"/>
      <w:marLeft w:val="0"/>
      <w:marRight w:val="0"/>
      <w:marTop w:val="0"/>
      <w:marBottom w:val="0"/>
      <w:divBdr>
        <w:top w:val="none" w:sz="0" w:space="0" w:color="auto"/>
        <w:left w:val="none" w:sz="0" w:space="0" w:color="auto"/>
        <w:bottom w:val="none" w:sz="0" w:space="0" w:color="auto"/>
        <w:right w:val="none" w:sz="0" w:space="0" w:color="auto"/>
      </w:divBdr>
    </w:div>
    <w:div w:id="1433042011">
      <w:bodyDiv w:val="1"/>
      <w:marLeft w:val="0"/>
      <w:marRight w:val="0"/>
      <w:marTop w:val="0"/>
      <w:marBottom w:val="0"/>
      <w:divBdr>
        <w:top w:val="none" w:sz="0" w:space="0" w:color="auto"/>
        <w:left w:val="none" w:sz="0" w:space="0" w:color="auto"/>
        <w:bottom w:val="none" w:sz="0" w:space="0" w:color="auto"/>
        <w:right w:val="none" w:sz="0" w:space="0" w:color="auto"/>
      </w:divBdr>
    </w:div>
    <w:div w:id="1436050819">
      <w:bodyDiv w:val="1"/>
      <w:marLeft w:val="0"/>
      <w:marRight w:val="0"/>
      <w:marTop w:val="0"/>
      <w:marBottom w:val="0"/>
      <w:divBdr>
        <w:top w:val="none" w:sz="0" w:space="0" w:color="auto"/>
        <w:left w:val="none" w:sz="0" w:space="0" w:color="auto"/>
        <w:bottom w:val="none" w:sz="0" w:space="0" w:color="auto"/>
        <w:right w:val="none" w:sz="0" w:space="0" w:color="auto"/>
      </w:divBdr>
    </w:div>
    <w:div w:id="1437096322">
      <w:bodyDiv w:val="1"/>
      <w:marLeft w:val="0"/>
      <w:marRight w:val="0"/>
      <w:marTop w:val="0"/>
      <w:marBottom w:val="0"/>
      <w:divBdr>
        <w:top w:val="none" w:sz="0" w:space="0" w:color="auto"/>
        <w:left w:val="none" w:sz="0" w:space="0" w:color="auto"/>
        <w:bottom w:val="none" w:sz="0" w:space="0" w:color="auto"/>
        <w:right w:val="none" w:sz="0" w:space="0" w:color="auto"/>
      </w:divBdr>
    </w:div>
    <w:div w:id="1444106169">
      <w:bodyDiv w:val="1"/>
      <w:marLeft w:val="0"/>
      <w:marRight w:val="0"/>
      <w:marTop w:val="0"/>
      <w:marBottom w:val="0"/>
      <w:divBdr>
        <w:top w:val="none" w:sz="0" w:space="0" w:color="auto"/>
        <w:left w:val="none" w:sz="0" w:space="0" w:color="auto"/>
        <w:bottom w:val="none" w:sz="0" w:space="0" w:color="auto"/>
        <w:right w:val="none" w:sz="0" w:space="0" w:color="auto"/>
      </w:divBdr>
    </w:div>
    <w:div w:id="1456485012">
      <w:bodyDiv w:val="1"/>
      <w:marLeft w:val="0"/>
      <w:marRight w:val="0"/>
      <w:marTop w:val="0"/>
      <w:marBottom w:val="0"/>
      <w:divBdr>
        <w:top w:val="none" w:sz="0" w:space="0" w:color="auto"/>
        <w:left w:val="none" w:sz="0" w:space="0" w:color="auto"/>
        <w:bottom w:val="none" w:sz="0" w:space="0" w:color="auto"/>
        <w:right w:val="none" w:sz="0" w:space="0" w:color="auto"/>
      </w:divBdr>
    </w:div>
    <w:div w:id="1460342665">
      <w:bodyDiv w:val="1"/>
      <w:marLeft w:val="0"/>
      <w:marRight w:val="0"/>
      <w:marTop w:val="0"/>
      <w:marBottom w:val="0"/>
      <w:divBdr>
        <w:top w:val="none" w:sz="0" w:space="0" w:color="auto"/>
        <w:left w:val="none" w:sz="0" w:space="0" w:color="auto"/>
        <w:bottom w:val="none" w:sz="0" w:space="0" w:color="auto"/>
        <w:right w:val="none" w:sz="0" w:space="0" w:color="auto"/>
      </w:divBdr>
      <w:divsChild>
        <w:div w:id="299120352">
          <w:marLeft w:val="0"/>
          <w:marRight w:val="0"/>
          <w:marTop w:val="0"/>
          <w:marBottom w:val="0"/>
          <w:divBdr>
            <w:top w:val="none" w:sz="0" w:space="0" w:color="auto"/>
            <w:left w:val="none" w:sz="0" w:space="0" w:color="auto"/>
            <w:bottom w:val="none" w:sz="0" w:space="0" w:color="auto"/>
            <w:right w:val="none" w:sz="0" w:space="0" w:color="auto"/>
          </w:divBdr>
          <w:divsChild>
            <w:div w:id="19134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1503">
      <w:bodyDiv w:val="1"/>
      <w:marLeft w:val="0"/>
      <w:marRight w:val="0"/>
      <w:marTop w:val="0"/>
      <w:marBottom w:val="0"/>
      <w:divBdr>
        <w:top w:val="none" w:sz="0" w:space="0" w:color="auto"/>
        <w:left w:val="none" w:sz="0" w:space="0" w:color="auto"/>
        <w:bottom w:val="none" w:sz="0" w:space="0" w:color="auto"/>
        <w:right w:val="none" w:sz="0" w:space="0" w:color="auto"/>
      </w:divBdr>
    </w:div>
    <w:div w:id="1484392814">
      <w:bodyDiv w:val="1"/>
      <w:marLeft w:val="0"/>
      <w:marRight w:val="0"/>
      <w:marTop w:val="0"/>
      <w:marBottom w:val="0"/>
      <w:divBdr>
        <w:top w:val="none" w:sz="0" w:space="0" w:color="auto"/>
        <w:left w:val="none" w:sz="0" w:space="0" w:color="auto"/>
        <w:bottom w:val="none" w:sz="0" w:space="0" w:color="auto"/>
        <w:right w:val="none" w:sz="0" w:space="0" w:color="auto"/>
      </w:divBdr>
    </w:div>
    <w:div w:id="1490828526">
      <w:bodyDiv w:val="1"/>
      <w:marLeft w:val="0"/>
      <w:marRight w:val="0"/>
      <w:marTop w:val="0"/>
      <w:marBottom w:val="0"/>
      <w:divBdr>
        <w:top w:val="none" w:sz="0" w:space="0" w:color="auto"/>
        <w:left w:val="none" w:sz="0" w:space="0" w:color="auto"/>
        <w:bottom w:val="none" w:sz="0" w:space="0" w:color="auto"/>
        <w:right w:val="none" w:sz="0" w:space="0" w:color="auto"/>
      </w:divBdr>
      <w:divsChild>
        <w:div w:id="1778213403">
          <w:marLeft w:val="0"/>
          <w:marRight w:val="0"/>
          <w:marTop w:val="0"/>
          <w:marBottom w:val="0"/>
          <w:divBdr>
            <w:top w:val="none" w:sz="0" w:space="0" w:color="auto"/>
            <w:left w:val="none" w:sz="0" w:space="0" w:color="auto"/>
            <w:bottom w:val="none" w:sz="0" w:space="0" w:color="auto"/>
            <w:right w:val="none" w:sz="0" w:space="0" w:color="auto"/>
          </w:divBdr>
          <w:divsChild>
            <w:div w:id="19358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3569">
      <w:bodyDiv w:val="1"/>
      <w:marLeft w:val="0"/>
      <w:marRight w:val="0"/>
      <w:marTop w:val="0"/>
      <w:marBottom w:val="0"/>
      <w:divBdr>
        <w:top w:val="none" w:sz="0" w:space="0" w:color="auto"/>
        <w:left w:val="none" w:sz="0" w:space="0" w:color="auto"/>
        <w:bottom w:val="none" w:sz="0" w:space="0" w:color="auto"/>
        <w:right w:val="none" w:sz="0" w:space="0" w:color="auto"/>
      </w:divBdr>
    </w:div>
    <w:div w:id="1525561110">
      <w:bodyDiv w:val="1"/>
      <w:marLeft w:val="0"/>
      <w:marRight w:val="0"/>
      <w:marTop w:val="0"/>
      <w:marBottom w:val="0"/>
      <w:divBdr>
        <w:top w:val="none" w:sz="0" w:space="0" w:color="auto"/>
        <w:left w:val="none" w:sz="0" w:space="0" w:color="auto"/>
        <w:bottom w:val="none" w:sz="0" w:space="0" w:color="auto"/>
        <w:right w:val="none" w:sz="0" w:space="0" w:color="auto"/>
      </w:divBdr>
      <w:divsChild>
        <w:div w:id="590626779">
          <w:marLeft w:val="0"/>
          <w:marRight w:val="0"/>
          <w:marTop w:val="0"/>
          <w:marBottom w:val="0"/>
          <w:divBdr>
            <w:top w:val="none" w:sz="0" w:space="0" w:color="auto"/>
            <w:left w:val="none" w:sz="0" w:space="0" w:color="auto"/>
            <w:bottom w:val="none" w:sz="0" w:space="0" w:color="auto"/>
            <w:right w:val="none" w:sz="0" w:space="0" w:color="auto"/>
          </w:divBdr>
          <w:divsChild>
            <w:div w:id="2970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1049">
      <w:bodyDiv w:val="1"/>
      <w:marLeft w:val="0"/>
      <w:marRight w:val="0"/>
      <w:marTop w:val="0"/>
      <w:marBottom w:val="0"/>
      <w:divBdr>
        <w:top w:val="none" w:sz="0" w:space="0" w:color="auto"/>
        <w:left w:val="none" w:sz="0" w:space="0" w:color="auto"/>
        <w:bottom w:val="none" w:sz="0" w:space="0" w:color="auto"/>
        <w:right w:val="none" w:sz="0" w:space="0" w:color="auto"/>
      </w:divBdr>
    </w:div>
    <w:div w:id="1584991883">
      <w:bodyDiv w:val="1"/>
      <w:marLeft w:val="0"/>
      <w:marRight w:val="0"/>
      <w:marTop w:val="0"/>
      <w:marBottom w:val="0"/>
      <w:divBdr>
        <w:top w:val="none" w:sz="0" w:space="0" w:color="auto"/>
        <w:left w:val="none" w:sz="0" w:space="0" w:color="auto"/>
        <w:bottom w:val="none" w:sz="0" w:space="0" w:color="auto"/>
        <w:right w:val="none" w:sz="0" w:space="0" w:color="auto"/>
      </w:divBdr>
    </w:div>
    <w:div w:id="1588228933">
      <w:bodyDiv w:val="1"/>
      <w:marLeft w:val="0"/>
      <w:marRight w:val="0"/>
      <w:marTop w:val="0"/>
      <w:marBottom w:val="0"/>
      <w:divBdr>
        <w:top w:val="none" w:sz="0" w:space="0" w:color="auto"/>
        <w:left w:val="none" w:sz="0" w:space="0" w:color="auto"/>
        <w:bottom w:val="none" w:sz="0" w:space="0" w:color="auto"/>
        <w:right w:val="none" w:sz="0" w:space="0" w:color="auto"/>
      </w:divBdr>
    </w:div>
    <w:div w:id="1649166280">
      <w:bodyDiv w:val="1"/>
      <w:marLeft w:val="0"/>
      <w:marRight w:val="0"/>
      <w:marTop w:val="0"/>
      <w:marBottom w:val="0"/>
      <w:divBdr>
        <w:top w:val="none" w:sz="0" w:space="0" w:color="auto"/>
        <w:left w:val="none" w:sz="0" w:space="0" w:color="auto"/>
        <w:bottom w:val="none" w:sz="0" w:space="0" w:color="auto"/>
        <w:right w:val="none" w:sz="0" w:space="0" w:color="auto"/>
      </w:divBdr>
    </w:div>
    <w:div w:id="1664578594">
      <w:bodyDiv w:val="1"/>
      <w:marLeft w:val="0"/>
      <w:marRight w:val="0"/>
      <w:marTop w:val="0"/>
      <w:marBottom w:val="0"/>
      <w:divBdr>
        <w:top w:val="none" w:sz="0" w:space="0" w:color="auto"/>
        <w:left w:val="none" w:sz="0" w:space="0" w:color="auto"/>
        <w:bottom w:val="none" w:sz="0" w:space="0" w:color="auto"/>
        <w:right w:val="none" w:sz="0" w:space="0" w:color="auto"/>
      </w:divBdr>
    </w:div>
    <w:div w:id="1667705387">
      <w:bodyDiv w:val="1"/>
      <w:marLeft w:val="0"/>
      <w:marRight w:val="0"/>
      <w:marTop w:val="0"/>
      <w:marBottom w:val="0"/>
      <w:divBdr>
        <w:top w:val="none" w:sz="0" w:space="0" w:color="auto"/>
        <w:left w:val="none" w:sz="0" w:space="0" w:color="auto"/>
        <w:bottom w:val="none" w:sz="0" w:space="0" w:color="auto"/>
        <w:right w:val="none" w:sz="0" w:space="0" w:color="auto"/>
      </w:divBdr>
    </w:div>
    <w:div w:id="1684015471">
      <w:bodyDiv w:val="1"/>
      <w:marLeft w:val="0"/>
      <w:marRight w:val="0"/>
      <w:marTop w:val="0"/>
      <w:marBottom w:val="0"/>
      <w:divBdr>
        <w:top w:val="none" w:sz="0" w:space="0" w:color="auto"/>
        <w:left w:val="none" w:sz="0" w:space="0" w:color="auto"/>
        <w:bottom w:val="none" w:sz="0" w:space="0" w:color="auto"/>
        <w:right w:val="none" w:sz="0" w:space="0" w:color="auto"/>
      </w:divBdr>
    </w:div>
    <w:div w:id="1696925420">
      <w:bodyDiv w:val="1"/>
      <w:marLeft w:val="0"/>
      <w:marRight w:val="0"/>
      <w:marTop w:val="0"/>
      <w:marBottom w:val="0"/>
      <w:divBdr>
        <w:top w:val="none" w:sz="0" w:space="0" w:color="auto"/>
        <w:left w:val="none" w:sz="0" w:space="0" w:color="auto"/>
        <w:bottom w:val="none" w:sz="0" w:space="0" w:color="auto"/>
        <w:right w:val="none" w:sz="0" w:space="0" w:color="auto"/>
      </w:divBdr>
    </w:div>
    <w:div w:id="1721439203">
      <w:bodyDiv w:val="1"/>
      <w:marLeft w:val="0"/>
      <w:marRight w:val="0"/>
      <w:marTop w:val="0"/>
      <w:marBottom w:val="0"/>
      <w:divBdr>
        <w:top w:val="none" w:sz="0" w:space="0" w:color="auto"/>
        <w:left w:val="none" w:sz="0" w:space="0" w:color="auto"/>
        <w:bottom w:val="none" w:sz="0" w:space="0" w:color="auto"/>
        <w:right w:val="none" w:sz="0" w:space="0" w:color="auto"/>
      </w:divBdr>
    </w:div>
    <w:div w:id="1725328036">
      <w:bodyDiv w:val="1"/>
      <w:marLeft w:val="0"/>
      <w:marRight w:val="0"/>
      <w:marTop w:val="0"/>
      <w:marBottom w:val="0"/>
      <w:divBdr>
        <w:top w:val="none" w:sz="0" w:space="0" w:color="auto"/>
        <w:left w:val="none" w:sz="0" w:space="0" w:color="auto"/>
        <w:bottom w:val="none" w:sz="0" w:space="0" w:color="auto"/>
        <w:right w:val="none" w:sz="0" w:space="0" w:color="auto"/>
      </w:divBdr>
      <w:divsChild>
        <w:div w:id="2100054888">
          <w:marLeft w:val="0"/>
          <w:marRight w:val="0"/>
          <w:marTop w:val="0"/>
          <w:marBottom w:val="0"/>
          <w:divBdr>
            <w:top w:val="none" w:sz="0" w:space="0" w:color="auto"/>
            <w:left w:val="none" w:sz="0" w:space="0" w:color="auto"/>
            <w:bottom w:val="none" w:sz="0" w:space="0" w:color="auto"/>
            <w:right w:val="none" w:sz="0" w:space="0" w:color="auto"/>
          </w:divBdr>
          <w:divsChild>
            <w:div w:id="5201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29272">
      <w:bodyDiv w:val="1"/>
      <w:marLeft w:val="0"/>
      <w:marRight w:val="0"/>
      <w:marTop w:val="0"/>
      <w:marBottom w:val="0"/>
      <w:divBdr>
        <w:top w:val="none" w:sz="0" w:space="0" w:color="auto"/>
        <w:left w:val="none" w:sz="0" w:space="0" w:color="auto"/>
        <w:bottom w:val="none" w:sz="0" w:space="0" w:color="auto"/>
        <w:right w:val="none" w:sz="0" w:space="0" w:color="auto"/>
      </w:divBdr>
    </w:div>
    <w:div w:id="1752972302">
      <w:bodyDiv w:val="1"/>
      <w:marLeft w:val="0"/>
      <w:marRight w:val="0"/>
      <w:marTop w:val="0"/>
      <w:marBottom w:val="0"/>
      <w:divBdr>
        <w:top w:val="none" w:sz="0" w:space="0" w:color="auto"/>
        <w:left w:val="none" w:sz="0" w:space="0" w:color="auto"/>
        <w:bottom w:val="none" w:sz="0" w:space="0" w:color="auto"/>
        <w:right w:val="none" w:sz="0" w:space="0" w:color="auto"/>
      </w:divBdr>
    </w:div>
    <w:div w:id="1755781196">
      <w:bodyDiv w:val="1"/>
      <w:marLeft w:val="0"/>
      <w:marRight w:val="0"/>
      <w:marTop w:val="0"/>
      <w:marBottom w:val="0"/>
      <w:divBdr>
        <w:top w:val="none" w:sz="0" w:space="0" w:color="auto"/>
        <w:left w:val="none" w:sz="0" w:space="0" w:color="auto"/>
        <w:bottom w:val="none" w:sz="0" w:space="0" w:color="auto"/>
        <w:right w:val="none" w:sz="0" w:space="0" w:color="auto"/>
      </w:divBdr>
    </w:div>
    <w:div w:id="1760711160">
      <w:bodyDiv w:val="1"/>
      <w:marLeft w:val="0"/>
      <w:marRight w:val="0"/>
      <w:marTop w:val="0"/>
      <w:marBottom w:val="0"/>
      <w:divBdr>
        <w:top w:val="none" w:sz="0" w:space="0" w:color="auto"/>
        <w:left w:val="none" w:sz="0" w:space="0" w:color="auto"/>
        <w:bottom w:val="none" w:sz="0" w:space="0" w:color="auto"/>
        <w:right w:val="none" w:sz="0" w:space="0" w:color="auto"/>
      </w:divBdr>
    </w:div>
    <w:div w:id="1765490056">
      <w:bodyDiv w:val="1"/>
      <w:marLeft w:val="0"/>
      <w:marRight w:val="0"/>
      <w:marTop w:val="0"/>
      <w:marBottom w:val="0"/>
      <w:divBdr>
        <w:top w:val="none" w:sz="0" w:space="0" w:color="auto"/>
        <w:left w:val="none" w:sz="0" w:space="0" w:color="auto"/>
        <w:bottom w:val="none" w:sz="0" w:space="0" w:color="auto"/>
        <w:right w:val="none" w:sz="0" w:space="0" w:color="auto"/>
      </w:divBdr>
    </w:div>
    <w:div w:id="1777751060">
      <w:bodyDiv w:val="1"/>
      <w:marLeft w:val="0"/>
      <w:marRight w:val="0"/>
      <w:marTop w:val="0"/>
      <w:marBottom w:val="0"/>
      <w:divBdr>
        <w:top w:val="none" w:sz="0" w:space="0" w:color="auto"/>
        <w:left w:val="none" w:sz="0" w:space="0" w:color="auto"/>
        <w:bottom w:val="none" w:sz="0" w:space="0" w:color="auto"/>
        <w:right w:val="none" w:sz="0" w:space="0" w:color="auto"/>
      </w:divBdr>
    </w:div>
    <w:div w:id="1778675507">
      <w:bodyDiv w:val="1"/>
      <w:marLeft w:val="0"/>
      <w:marRight w:val="0"/>
      <w:marTop w:val="0"/>
      <w:marBottom w:val="0"/>
      <w:divBdr>
        <w:top w:val="none" w:sz="0" w:space="0" w:color="auto"/>
        <w:left w:val="none" w:sz="0" w:space="0" w:color="auto"/>
        <w:bottom w:val="none" w:sz="0" w:space="0" w:color="auto"/>
        <w:right w:val="none" w:sz="0" w:space="0" w:color="auto"/>
      </w:divBdr>
    </w:div>
    <w:div w:id="1781489569">
      <w:bodyDiv w:val="1"/>
      <w:marLeft w:val="0"/>
      <w:marRight w:val="0"/>
      <w:marTop w:val="0"/>
      <w:marBottom w:val="0"/>
      <w:divBdr>
        <w:top w:val="none" w:sz="0" w:space="0" w:color="auto"/>
        <w:left w:val="none" w:sz="0" w:space="0" w:color="auto"/>
        <w:bottom w:val="none" w:sz="0" w:space="0" w:color="auto"/>
        <w:right w:val="none" w:sz="0" w:space="0" w:color="auto"/>
      </w:divBdr>
    </w:div>
    <w:div w:id="1796866588">
      <w:bodyDiv w:val="1"/>
      <w:marLeft w:val="0"/>
      <w:marRight w:val="0"/>
      <w:marTop w:val="0"/>
      <w:marBottom w:val="0"/>
      <w:divBdr>
        <w:top w:val="none" w:sz="0" w:space="0" w:color="auto"/>
        <w:left w:val="none" w:sz="0" w:space="0" w:color="auto"/>
        <w:bottom w:val="none" w:sz="0" w:space="0" w:color="auto"/>
        <w:right w:val="none" w:sz="0" w:space="0" w:color="auto"/>
      </w:divBdr>
    </w:div>
    <w:div w:id="1803813276">
      <w:bodyDiv w:val="1"/>
      <w:marLeft w:val="0"/>
      <w:marRight w:val="0"/>
      <w:marTop w:val="0"/>
      <w:marBottom w:val="0"/>
      <w:divBdr>
        <w:top w:val="none" w:sz="0" w:space="0" w:color="auto"/>
        <w:left w:val="none" w:sz="0" w:space="0" w:color="auto"/>
        <w:bottom w:val="none" w:sz="0" w:space="0" w:color="auto"/>
        <w:right w:val="none" w:sz="0" w:space="0" w:color="auto"/>
      </w:divBdr>
    </w:div>
    <w:div w:id="1831285460">
      <w:bodyDiv w:val="1"/>
      <w:marLeft w:val="0"/>
      <w:marRight w:val="0"/>
      <w:marTop w:val="0"/>
      <w:marBottom w:val="0"/>
      <w:divBdr>
        <w:top w:val="none" w:sz="0" w:space="0" w:color="auto"/>
        <w:left w:val="none" w:sz="0" w:space="0" w:color="auto"/>
        <w:bottom w:val="none" w:sz="0" w:space="0" w:color="auto"/>
        <w:right w:val="none" w:sz="0" w:space="0" w:color="auto"/>
      </w:divBdr>
    </w:div>
    <w:div w:id="1834374773">
      <w:bodyDiv w:val="1"/>
      <w:marLeft w:val="0"/>
      <w:marRight w:val="0"/>
      <w:marTop w:val="0"/>
      <w:marBottom w:val="0"/>
      <w:divBdr>
        <w:top w:val="none" w:sz="0" w:space="0" w:color="auto"/>
        <w:left w:val="none" w:sz="0" w:space="0" w:color="auto"/>
        <w:bottom w:val="none" w:sz="0" w:space="0" w:color="auto"/>
        <w:right w:val="none" w:sz="0" w:space="0" w:color="auto"/>
      </w:divBdr>
    </w:div>
    <w:div w:id="1837457020">
      <w:bodyDiv w:val="1"/>
      <w:marLeft w:val="0"/>
      <w:marRight w:val="0"/>
      <w:marTop w:val="0"/>
      <w:marBottom w:val="0"/>
      <w:divBdr>
        <w:top w:val="none" w:sz="0" w:space="0" w:color="auto"/>
        <w:left w:val="none" w:sz="0" w:space="0" w:color="auto"/>
        <w:bottom w:val="none" w:sz="0" w:space="0" w:color="auto"/>
        <w:right w:val="none" w:sz="0" w:space="0" w:color="auto"/>
      </w:divBdr>
      <w:divsChild>
        <w:div w:id="1109812824">
          <w:marLeft w:val="0"/>
          <w:marRight w:val="0"/>
          <w:marTop w:val="0"/>
          <w:marBottom w:val="0"/>
          <w:divBdr>
            <w:top w:val="none" w:sz="0" w:space="0" w:color="auto"/>
            <w:left w:val="none" w:sz="0" w:space="0" w:color="auto"/>
            <w:bottom w:val="none" w:sz="0" w:space="0" w:color="auto"/>
            <w:right w:val="none" w:sz="0" w:space="0" w:color="auto"/>
          </w:divBdr>
          <w:divsChild>
            <w:div w:id="20193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0920">
      <w:bodyDiv w:val="1"/>
      <w:marLeft w:val="0"/>
      <w:marRight w:val="0"/>
      <w:marTop w:val="0"/>
      <w:marBottom w:val="0"/>
      <w:divBdr>
        <w:top w:val="none" w:sz="0" w:space="0" w:color="auto"/>
        <w:left w:val="none" w:sz="0" w:space="0" w:color="auto"/>
        <w:bottom w:val="none" w:sz="0" w:space="0" w:color="auto"/>
        <w:right w:val="none" w:sz="0" w:space="0" w:color="auto"/>
      </w:divBdr>
    </w:div>
    <w:div w:id="1894583126">
      <w:bodyDiv w:val="1"/>
      <w:marLeft w:val="0"/>
      <w:marRight w:val="0"/>
      <w:marTop w:val="0"/>
      <w:marBottom w:val="0"/>
      <w:divBdr>
        <w:top w:val="none" w:sz="0" w:space="0" w:color="auto"/>
        <w:left w:val="none" w:sz="0" w:space="0" w:color="auto"/>
        <w:bottom w:val="none" w:sz="0" w:space="0" w:color="auto"/>
        <w:right w:val="none" w:sz="0" w:space="0" w:color="auto"/>
      </w:divBdr>
    </w:div>
    <w:div w:id="1917206180">
      <w:bodyDiv w:val="1"/>
      <w:marLeft w:val="0"/>
      <w:marRight w:val="0"/>
      <w:marTop w:val="0"/>
      <w:marBottom w:val="0"/>
      <w:divBdr>
        <w:top w:val="none" w:sz="0" w:space="0" w:color="auto"/>
        <w:left w:val="none" w:sz="0" w:space="0" w:color="auto"/>
        <w:bottom w:val="none" w:sz="0" w:space="0" w:color="auto"/>
        <w:right w:val="none" w:sz="0" w:space="0" w:color="auto"/>
      </w:divBdr>
    </w:div>
    <w:div w:id="1950621223">
      <w:bodyDiv w:val="1"/>
      <w:marLeft w:val="0"/>
      <w:marRight w:val="0"/>
      <w:marTop w:val="0"/>
      <w:marBottom w:val="0"/>
      <w:divBdr>
        <w:top w:val="none" w:sz="0" w:space="0" w:color="auto"/>
        <w:left w:val="none" w:sz="0" w:space="0" w:color="auto"/>
        <w:bottom w:val="none" w:sz="0" w:space="0" w:color="auto"/>
        <w:right w:val="none" w:sz="0" w:space="0" w:color="auto"/>
      </w:divBdr>
    </w:div>
    <w:div w:id="1956791947">
      <w:bodyDiv w:val="1"/>
      <w:marLeft w:val="0"/>
      <w:marRight w:val="0"/>
      <w:marTop w:val="0"/>
      <w:marBottom w:val="0"/>
      <w:divBdr>
        <w:top w:val="none" w:sz="0" w:space="0" w:color="auto"/>
        <w:left w:val="none" w:sz="0" w:space="0" w:color="auto"/>
        <w:bottom w:val="none" w:sz="0" w:space="0" w:color="auto"/>
        <w:right w:val="none" w:sz="0" w:space="0" w:color="auto"/>
      </w:divBdr>
    </w:div>
    <w:div w:id="1958221958">
      <w:bodyDiv w:val="1"/>
      <w:marLeft w:val="0"/>
      <w:marRight w:val="0"/>
      <w:marTop w:val="0"/>
      <w:marBottom w:val="0"/>
      <w:divBdr>
        <w:top w:val="none" w:sz="0" w:space="0" w:color="auto"/>
        <w:left w:val="none" w:sz="0" w:space="0" w:color="auto"/>
        <w:bottom w:val="none" w:sz="0" w:space="0" w:color="auto"/>
        <w:right w:val="none" w:sz="0" w:space="0" w:color="auto"/>
      </w:divBdr>
    </w:div>
    <w:div w:id="1983582740">
      <w:bodyDiv w:val="1"/>
      <w:marLeft w:val="0"/>
      <w:marRight w:val="0"/>
      <w:marTop w:val="0"/>
      <w:marBottom w:val="0"/>
      <w:divBdr>
        <w:top w:val="none" w:sz="0" w:space="0" w:color="auto"/>
        <w:left w:val="none" w:sz="0" w:space="0" w:color="auto"/>
        <w:bottom w:val="none" w:sz="0" w:space="0" w:color="auto"/>
        <w:right w:val="none" w:sz="0" w:space="0" w:color="auto"/>
      </w:divBdr>
    </w:div>
    <w:div w:id="1991593591">
      <w:bodyDiv w:val="1"/>
      <w:marLeft w:val="0"/>
      <w:marRight w:val="0"/>
      <w:marTop w:val="0"/>
      <w:marBottom w:val="0"/>
      <w:divBdr>
        <w:top w:val="none" w:sz="0" w:space="0" w:color="auto"/>
        <w:left w:val="none" w:sz="0" w:space="0" w:color="auto"/>
        <w:bottom w:val="none" w:sz="0" w:space="0" w:color="auto"/>
        <w:right w:val="none" w:sz="0" w:space="0" w:color="auto"/>
      </w:divBdr>
    </w:div>
    <w:div w:id="2001732925">
      <w:bodyDiv w:val="1"/>
      <w:marLeft w:val="0"/>
      <w:marRight w:val="0"/>
      <w:marTop w:val="0"/>
      <w:marBottom w:val="0"/>
      <w:divBdr>
        <w:top w:val="none" w:sz="0" w:space="0" w:color="auto"/>
        <w:left w:val="none" w:sz="0" w:space="0" w:color="auto"/>
        <w:bottom w:val="none" w:sz="0" w:space="0" w:color="auto"/>
        <w:right w:val="none" w:sz="0" w:space="0" w:color="auto"/>
      </w:divBdr>
    </w:div>
    <w:div w:id="2002076132">
      <w:bodyDiv w:val="1"/>
      <w:marLeft w:val="0"/>
      <w:marRight w:val="0"/>
      <w:marTop w:val="0"/>
      <w:marBottom w:val="0"/>
      <w:divBdr>
        <w:top w:val="none" w:sz="0" w:space="0" w:color="auto"/>
        <w:left w:val="none" w:sz="0" w:space="0" w:color="auto"/>
        <w:bottom w:val="none" w:sz="0" w:space="0" w:color="auto"/>
        <w:right w:val="none" w:sz="0" w:space="0" w:color="auto"/>
      </w:divBdr>
    </w:div>
    <w:div w:id="2031031620">
      <w:bodyDiv w:val="1"/>
      <w:marLeft w:val="0"/>
      <w:marRight w:val="0"/>
      <w:marTop w:val="0"/>
      <w:marBottom w:val="0"/>
      <w:divBdr>
        <w:top w:val="none" w:sz="0" w:space="0" w:color="auto"/>
        <w:left w:val="none" w:sz="0" w:space="0" w:color="auto"/>
        <w:bottom w:val="none" w:sz="0" w:space="0" w:color="auto"/>
        <w:right w:val="none" w:sz="0" w:space="0" w:color="auto"/>
      </w:divBdr>
    </w:div>
    <w:div w:id="2038310460">
      <w:bodyDiv w:val="1"/>
      <w:marLeft w:val="0"/>
      <w:marRight w:val="0"/>
      <w:marTop w:val="0"/>
      <w:marBottom w:val="0"/>
      <w:divBdr>
        <w:top w:val="none" w:sz="0" w:space="0" w:color="auto"/>
        <w:left w:val="none" w:sz="0" w:space="0" w:color="auto"/>
        <w:bottom w:val="none" w:sz="0" w:space="0" w:color="auto"/>
        <w:right w:val="none" w:sz="0" w:space="0" w:color="auto"/>
      </w:divBdr>
    </w:div>
    <w:div w:id="2070032327">
      <w:bodyDiv w:val="1"/>
      <w:marLeft w:val="0"/>
      <w:marRight w:val="0"/>
      <w:marTop w:val="0"/>
      <w:marBottom w:val="0"/>
      <w:divBdr>
        <w:top w:val="none" w:sz="0" w:space="0" w:color="auto"/>
        <w:left w:val="none" w:sz="0" w:space="0" w:color="auto"/>
        <w:bottom w:val="none" w:sz="0" w:space="0" w:color="auto"/>
        <w:right w:val="none" w:sz="0" w:space="0" w:color="auto"/>
      </w:divBdr>
    </w:div>
    <w:div w:id="2086292456">
      <w:bodyDiv w:val="1"/>
      <w:marLeft w:val="0"/>
      <w:marRight w:val="0"/>
      <w:marTop w:val="0"/>
      <w:marBottom w:val="0"/>
      <w:divBdr>
        <w:top w:val="none" w:sz="0" w:space="0" w:color="auto"/>
        <w:left w:val="none" w:sz="0" w:space="0" w:color="auto"/>
        <w:bottom w:val="none" w:sz="0" w:space="0" w:color="auto"/>
        <w:right w:val="none" w:sz="0" w:space="0" w:color="auto"/>
      </w:divBdr>
    </w:div>
    <w:div w:id="2092189390">
      <w:bodyDiv w:val="1"/>
      <w:marLeft w:val="0"/>
      <w:marRight w:val="0"/>
      <w:marTop w:val="0"/>
      <w:marBottom w:val="0"/>
      <w:divBdr>
        <w:top w:val="none" w:sz="0" w:space="0" w:color="auto"/>
        <w:left w:val="none" w:sz="0" w:space="0" w:color="auto"/>
        <w:bottom w:val="none" w:sz="0" w:space="0" w:color="auto"/>
        <w:right w:val="none" w:sz="0" w:space="0" w:color="auto"/>
      </w:divBdr>
    </w:div>
    <w:div w:id="2097239171">
      <w:bodyDiv w:val="1"/>
      <w:marLeft w:val="0"/>
      <w:marRight w:val="0"/>
      <w:marTop w:val="0"/>
      <w:marBottom w:val="0"/>
      <w:divBdr>
        <w:top w:val="none" w:sz="0" w:space="0" w:color="auto"/>
        <w:left w:val="none" w:sz="0" w:space="0" w:color="auto"/>
        <w:bottom w:val="none" w:sz="0" w:space="0" w:color="auto"/>
        <w:right w:val="none" w:sz="0" w:space="0" w:color="auto"/>
      </w:divBdr>
    </w:div>
    <w:div w:id="2099908961">
      <w:bodyDiv w:val="1"/>
      <w:marLeft w:val="0"/>
      <w:marRight w:val="0"/>
      <w:marTop w:val="0"/>
      <w:marBottom w:val="0"/>
      <w:divBdr>
        <w:top w:val="none" w:sz="0" w:space="0" w:color="auto"/>
        <w:left w:val="none" w:sz="0" w:space="0" w:color="auto"/>
        <w:bottom w:val="none" w:sz="0" w:space="0" w:color="auto"/>
        <w:right w:val="none" w:sz="0" w:space="0" w:color="auto"/>
      </w:divBdr>
    </w:div>
    <w:div w:id="2114590282">
      <w:bodyDiv w:val="1"/>
      <w:marLeft w:val="0"/>
      <w:marRight w:val="0"/>
      <w:marTop w:val="0"/>
      <w:marBottom w:val="0"/>
      <w:divBdr>
        <w:top w:val="none" w:sz="0" w:space="0" w:color="auto"/>
        <w:left w:val="none" w:sz="0" w:space="0" w:color="auto"/>
        <w:bottom w:val="none" w:sz="0" w:space="0" w:color="auto"/>
        <w:right w:val="none" w:sz="0" w:space="0" w:color="auto"/>
      </w:divBdr>
      <w:divsChild>
        <w:div w:id="1146432528">
          <w:marLeft w:val="0"/>
          <w:marRight w:val="0"/>
          <w:marTop w:val="0"/>
          <w:marBottom w:val="0"/>
          <w:divBdr>
            <w:top w:val="none" w:sz="0" w:space="0" w:color="auto"/>
            <w:left w:val="none" w:sz="0" w:space="0" w:color="auto"/>
            <w:bottom w:val="none" w:sz="0" w:space="0" w:color="auto"/>
            <w:right w:val="none" w:sz="0" w:space="0" w:color="auto"/>
          </w:divBdr>
          <w:divsChild>
            <w:div w:id="16739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7859">
      <w:bodyDiv w:val="1"/>
      <w:marLeft w:val="0"/>
      <w:marRight w:val="0"/>
      <w:marTop w:val="0"/>
      <w:marBottom w:val="0"/>
      <w:divBdr>
        <w:top w:val="none" w:sz="0" w:space="0" w:color="auto"/>
        <w:left w:val="none" w:sz="0" w:space="0" w:color="auto"/>
        <w:bottom w:val="none" w:sz="0" w:space="0" w:color="auto"/>
        <w:right w:val="none" w:sz="0" w:space="0" w:color="auto"/>
      </w:divBdr>
    </w:div>
    <w:div w:id="2135558781">
      <w:bodyDiv w:val="1"/>
      <w:marLeft w:val="0"/>
      <w:marRight w:val="0"/>
      <w:marTop w:val="0"/>
      <w:marBottom w:val="0"/>
      <w:divBdr>
        <w:top w:val="none" w:sz="0" w:space="0" w:color="auto"/>
        <w:left w:val="none" w:sz="0" w:space="0" w:color="auto"/>
        <w:bottom w:val="none" w:sz="0" w:space="0" w:color="auto"/>
        <w:right w:val="none" w:sz="0" w:space="0" w:color="auto"/>
      </w:divBdr>
    </w:div>
    <w:div w:id="214048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N:\NgocHoa\NGOCHOA\deanlaptrinh\BIA-DA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067C7-A5BA-4089-8D41-8127BEFE7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BIA-DALT.dot</Template>
  <TotalTime>1507</TotalTime>
  <Pages>48</Pages>
  <Words>11235</Words>
  <Characters>64041</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lpstr>
    </vt:vector>
  </TitlesOfParts>
  <Company>LOTUS</Company>
  <LinksUpToDate>false</LinksUpToDate>
  <CharactersWithSpaces>75126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6A</dc:creator>
  <cp:keywords/>
  <cp:lastModifiedBy>Lê Quốc Duy</cp:lastModifiedBy>
  <cp:revision>648</cp:revision>
  <cp:lastPrinted>2002-03-27T08:24:00Z</cp:lastPrinted>
  <dcterms:created xsi:type="dcterms:W3CDTF">2025-06-21T02:53:00Z</dcterms:created>
  <dcterms:modified xsi:type="dcterms:W3CDTF">2026-06-10T09:08:00Z</dcterms:modified>
</cp:coreProperties>
</file>